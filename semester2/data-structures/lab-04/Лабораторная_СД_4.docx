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A975" w14:textId="77777777" w:rsidR="00B66A77" w:rsidRPr="004957A9" w:rsidRDefault="00B66A77" w:rsidP="00B66A77">
      <w:pPr>
        <w:pStyle w:val="16"/>
      </w:pPr>
      <w:r w:rsidRPr="004957A9">
        <w:t>Министерство науки и высшего образования Российской Федерации</w:t>
      </w:r>
    </w:p>
    <w:p w14:paraId="5B77ABB1" w14:textId="77777777" w:rsidR="00B66A77" w:rsidRPr="00043C59" w:rsidRDefault="00B66A77" w:rsidP="00B66A77">
      <w:pPr>
        <w:pStyle w:val="16"/>
      </w:pPr>
      <w:r w:rsidRPr="00043C59">
        <w:t>Федеральное государственное автономное образовательное учреждение высшего образования</w:t>
      </w:r>
    </w:p>
    <w:p w14:paraId="19029C5D" w14:textId="77777777" w:rsidR="00B66A77" w:rsidRPr="00043C59" w:rsidRDefault="00B66A77" w:rsidP="00B66A77">
      <w:pPr>
        <w:pStyle w:val="16"/>
      </w:pPr>
      <w:r w:rsidRPr="00043C59">
        <w:t>«Санкт-Петербургский политехнический университет Петра Великого»</w:t>
      </w:r>
    </w:p>
    <w:p w14:paraId="14356751" w14:textId="77777777" w:rsidR="00B66A77" w:rsidRDefault="00B66A77" w:rsidP="00B66A77">
      <w:pPr>
        <w:pStyle w:val="142"/>
      </w:pPr>
      <w:r w:rsidRPr="00043C59">
        <w:t>—</w:t>
      </w:r>
    </w:p>
    <w:p w14:paraId="5FC9457F" w14:textId="77777777" w:rsidR="00B66A77" w:rsidRPr="00043C59" w:rsidRDefault="00B66A77" w:rsidP="00B66A77">
      <w:pPr>
        <w:pStyle w:val="142"/>
      </w:pPr>
      <w:r>
        <w:t>Институт компьютерных наук и кибербезопасности</w:t>
      </w:r>
    </w:p>
    <w:p w14:paraId="477C0662" w14:textId="77777777" w:rsidR="00B66A77" w:rsidRPr="00043C59" w:rsidRDefault="00B66A77" w:rsidP="00B66A77">
      <w:pPr>
        <w:pStyle w:val="142"/>
      </w:pPr>
      <w:r>
        <w:t>Высшая школа кибербезопасности</w:t>
      </w:r>
    </w:p>
    <w:p w14:paraId="7C0DB0FE" w14:textId="77777777" w:rsidR="00B66A77" w:rsidRDefault="00B66A77" w:rsidP="00B66A77"/>
    <w:p w14:paraId="344C06D8" w14:textId="77777777" w:rsidR="00B66A77" w:rsidRDefault="00B66A77" w:rsidP="00B66A77"/>
    <w:p w14:paraId="63AF6EFF" w14:textId="77777777" w:rsidR="00B66A77" w:rsidRDefault="00B66A77" w:rsidP="00B66A77"/>
    <w:p w14:paraId="5C42275E" w14:textId="77777777" w:rsidR="00B66A77" w:rsidRDefault="00B66A77" w:rsidP="00B66A77"/>
    <w:p w14:paraId="70ED2F37" w14:textId="0D00C538" w:rsidR="00B66A77" w:rsidRDefault="00B66A77" w:rsidP="00B66A77">
      <w:pPr>
        <w:pStyle w:val="16"/>
        <w:rPr>
          <w:lang w:val="en-US"/>
        </w:rPr>
      </w:pPr>
      <w:r w:rsidRPr="007355EA">
        <w:t>ЛАБОРАТОРНАЯ РАБОТА №</w:t>
      </w:r>
      <w:r w:rsidR="00F92BB5" w:rsidRPr="00F92BB5">
        <w:t xml:space="preserve"> 4</w:t>
      </w:r>
    </w:p>
    <w:p w14:paraId="22CF52D3" w14:textId="77777777" w:rsidR="00F92BB5" w:rsidRPr="00F92BB5" w:rsidRDefault="00F92BB5" w:rsidP="00B66A77">
      <w:pPr>
        <w:pStyle w:val="16"/>
        <w:rPr>
          <w:lang w:val="en-US"/>
        </w:rPr>
      </w:pPr>
    </w:p>
    <w:p w14:paraId="18E7E658" w14:textId="77777777" w:rsidR="00F92BB5" w:rsidRPr="00F92BB5" w:rsidRDefault="00F92BB5" w:rsidP="00F92BB5">
      <w:pPr>
        <w:pStyle w:val="140"/>
      </w:pPr>
      <w:r w:rsidRPr="00F92BB5">
        <w:t>«Разбор и вычисление математических выражений с построением абстрактного синтаксического дерева (AST)»</w:t>
      </w:r>
    </w:p>
    <w:p w14:paraId="137C69F4" w14:textId="77777777" w:rsidR="00F92BB5" w:rsidRPr="00F92BB5" w:rsidRDefault="00F92BB5" w:rsidP="00F92BB5">
      <w:pPr>
        <w:pStyle w:val="140"/>
      </w:pPr>
      <w:r w:rsidRPr="00F92BB5">
        <w:t>по дисциплине «Структуры данных»</w:t>
      </w:r>
    </w:p>
    <w:p w14:paraId="5653C610" w14:textId="77777777" w:rsidR="00F92BB5" w:rsidRPr="00F92BB5" w:rsidRDefault="00F92BB5" w:rsidP="00B66A77">
      <w:pPr>
        <w:pStyle w:val="16"/>
        <w:rPr>
          <w:lang w:val="en-US"/>
        </w:rPr>
      </w:pPr>
    </w:p>
    <w:p w14:paraId="56394AAA" w14:textId="77777777" w:rsidR="00B66A77" w:rsidRDefault="00B66A77" w:rsidP="00B66A77">
      <w:pPr>
        <w:pStyle w:val="140"/>
      </w:pPr>
      <w:r w:rsidRPr="007355EA">
        <w:br/>
      </w:r>
    </w:p>
    <w:p w14:paraId="4B864807" w14:textId="77777777" w:rsidR="00B66A77" w:rsidRPr="00F92BB5" w:rsidRDefault="00B66A77" w:rsidP="00B66A77">
      <w:pPr>
        <w:pStyle w:val="140"/>
        <w:rPr>
          <w:lang w:val="en-US"/>
        </w:rPr>
      </w:pPr>
    </w:p>
    <w:p w14:paraId="79860DB4" w14:textId="77777777" w:rsidR="00B66A77" w:rsidRPr="00197BB2" w:rsidRDefault="00B66A77" w:rsidP="00B66A77">
      <w:pPr>
        <w:pStyle w:val="141"/>
      </w:pPr>
      <w:r w:rsidRPr="00197BB2">
        <w:t>Выполнил</w:t>
      </w:r>
      <w:r>
        <w:t>и</w:t>
      </w:r>
    </w:p>
    <w:p w14:paraId="26C8B870" w14:textId="140653E6" w:rsidR="00B66A77" w:rsidRDefault="00B66A77" w:rsidP="00B66A77">
      <w:pPr>
        <w:pStyle w:val="141"/>
      </w:pPr>
      <w:r w:rsidRPr="004957A9">
        <w:t>студент</w:t>
      </w:r>
      <w:r w:rsidRPr="00197BB2">
        <w:t xml:space="preserve"> гр. 5131001 /</w:t>
      </w:r>
      <w:r w:rsidRPr="004E314A">
        <w:t>50601</w:t>
      </w:r>
      <w:r w:rsidRPr="00197BB2">
        <w:tab/>
      </w:r>
      <w:r w:rsidRPr="00197BB2">
        <w:tab/>
      </w:r>
      <w:r w:rsidRPr="00197BB2">
        <w:tab/>
      </w:r>
      <w:r>
        <w:t xml:space="preserve">   </w:t>
      </w:r>
      <w:r w:rsidRPr="00197BB2">
        <w:t>Южалкин П.А.</w:t>
      </w:r>
      <w:r w:rsidR="00EA0EAC">
        <w:t>,</w:t>
      </w:r>
      <w:r w:rsidRPr="00197BB2">
        <w:t xml:space="preserve"> </w:t>
      </w:r>
      <w:r w:rsidR="00EA0EAC">
        <w:t>Дубицкий Ф.</w:t>
      </w:r>
    </w:p>
    <w:p w14:paraId="7D5878E0" w14:textId="77777777" w:rsidR="00B66A77" w:rsidRPr="0094689A" w:rsidRDefault="00B66A77" w:rsidP="00B66A77">
      <w:pPr>
        <w:pStyle w:val="141"/>
      </w:pPr>
    </w:p>
    <w:p w14:paraId="4622218F" w14:textId="77777777" w:rsidR="00B66A77" w:rsidRPr="00450BE4" w:rsidRDefault="00B66A77" w:rsidP="00B66A77">
      <w:pPr>
        <w:pStyle w:val="140"/>
        <w:jc w:val="left"/>
      </w:pPr>
    </w:p>
    <w:p w14:paraId="266E5247" w14:textId="77777777" w:rsidR="00B66A77" w:rsidRPr="00043C59" w:rsidRDefault="006B3B5B" w:rsidP="00B66A77">
      <w:pPr>
        <w:pStyle w:val="141"/>
      </w:pPr>
      <w:r>
        <w:t>Проверил</w:t>
      </w:r>
    </w:p>
    <w:p w14:paraId="715733C6" w14:textId="5101E7C9" w:rsidR="00B66A77" w:rsidRPr="00043C59" w:rsidRDefault="00EA0EAC" w:rsidP="00B66A77">
      <w:pPr>
        <w:pStyle w:val="141"/>
      </w:pPr>
      <w:r>
        <w:t>Старший преподаватель</w:t>
      </w:r>
      <w:r w:rsidR="00B66A77">
        <w:tab/>
      </w:r>
      <w:r w:rsidR="00B66A77">
        <w:tab/>
      </w:r>
      <w:r w:rsidR="00B66A77">
        <w:tab/>
      </w:r>
      <w:r w:rsidR="00B66A77">
        <w:tab/>
      </w:r>
      <w:r>
        <w:t xml:space="preserve">                  Завадский Е.В.</w:t>
      </w:r>
    </w:p>
    <w:p w14:paraId="396A25CC" w14:textId="77777777" w:rsidR="00B66A77" w:rsidRPr="00450BE4" w:rsidRDefault="00B66A77" w:rsidP="00B66A77">
      <w:pPr>
        <w:pStyle w:val="140"/>
      </w:pPr>
    </w:p>
    <w:p w14:paraId="3838C81E" w14:textId="77777777" w:rsidR="00B66A77" w:rsidRDefault="00B66A77" w:rsidP="00B66A77">
      <w:pPr>
        <w:pStyle w:val="afb"/>
        <w:rPr>
          <w:lang w:eastAsia="ru-RU"/>
        </w:rPr>
      </w:pPr>
    </w:p>
    <w:p w14:paraId="75620BE6" w14:textId="77777777" w:rsidR="00B66A77" w:rsidRDefault="00B66A77" w:rsidP="00B66A77">
      <w:pPr>
        <w:pStyle w:val="afb"/>
        <w:rPr>
          <w:lang w:eastAsia="ru-RU"/>
        </w:rPr>
      </w:pPr>
    </w:p>
    <w:p w14:paraId="4D6F7110" w14:textId="77777777" w:rsidR="00B66A77" w:rsidRDefault="00B66A77" w:rsidP="00B66A77">
      <w:pPr>
        <w:pStyle w:val="afb"/>
        <w:rPr>
          <w:lang w:eastAsia="ru-RU"/>
        </w:rPr>
      </w:pPr>
    </w:p>
    <w:p w14:paraId="47514C0D" w14:textId="77777777" w:rsidR="00B66A77" w:rsidRDefault="00B66A77" w:rsidP="00B66A77">
      <w:pPr>
        <w:pStyle w:val="afb"/>
        <w:rPr>
          <w:lang w:eastAsia="ru-RU"/>
        </w:rPr>
      </w:pPr>
    </w:p>
    <w:p w14:paraId="14DF7561" w14:textId="77777777" w:rsidR="00B66A77" w:rsidRDefault="00B66A77" w:rsidP="00B66A77">
      <w:pPr>
        <w:pStyle w:val="afb"/>
        <w:rPr>
          <w:lang w:eastAsia="ru-RU"/>
        </w:rPr>
      </w:pPr>
    </w:p>
    <w:p w14:paraId="553A785C" w14:textId="77777777" w:rsidR="00B66A77" w:rsidRDefault="00B66A77" w:rsidP="00B66A77">
      <w:pPr>
        <w:pStyle w:val="140"/>
        <w:ind w:left="0"/>
        <w:jc w:val="left"/>
        <w:rPr>
          <w:lang w:val="en-US"/>
        </w:rPr>
      </w:pPr>
    </w:p>
    <w:p w14:paraId="228EB9CE" w14:textId="77777777" w:rsidR="00F92BB5" w:rsidRDefault="00F92BB5" w:rsidP="00B66A77">
      <w:pPr>
        <w:pStyle w:val="140"/>
        <w:ind w:left="0"/>
        <w:jc w:val="left"/>
        <w:rPr>
          <w:lang w:val="en-US"/>
        </w:rPr>
      </w:pPr>
    </w:p>
    <w:p w14:paraId="038366BF" w14:textId="77777777" w:rsidR="00F92BB5" w:rsidRPr="00F92BB5" w:rsidRDefault="00F92BB5" w:rsidP="00B66A77">
      <w:pPr>
        <w:pStyle w:val="140"/>
        <w:ind w:left="0"/>
        <w:jc w:val="left"/>
        <w:rPr>
          <w:lang w:val="en-US"/>
        </w:rPr>
      </w:pPr>
    </w:p>
    <w:p w14:paraId="3F283378" w14:textId="77167FFA" w:rsidR="00EA0EAC" w:rsidRDefault="00B66A77" w:rsidP="009815AF">
      <w:pPr>
        <w:pStyle w:val="140"/>
      </w:pPr>
      <w:r w:rsidRPr="009A1036">
        <w:t>Санкт-Петербург</w:t>
      </w:r>
      <w:r w:rsidRPr="009A1036">
        <w:br/>
        <w:t>202</w:t>
      </w:r>
      <w:r>
        <w:t>6</w:t>
      </w:r>
    </w:p>
    <w:p w14:paraId="35389AB3" w14:textId="77777777" w:rsidR="00EA0EAC" w:rsidRDefault="00EA0EA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50A2229B" w14:textId="0C8CEAF3" w:rsidR="00EA0EAC" w:rsidRDefault="00EA0EAC" w:rsidP="00EA0EAC">
      <w:pPr>
        <w:pStyle w:val="aa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0E8EB9E3" w14:textId="67F2F4C8" w:rsidR="00F92BB5" w:rsidRDefault="00F92BB5">
      <w:pPr>
        <w:pStyle w:val="13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\h \z \t "ОТЧЕТ_Заголовок 1;1;ОТЧЕТ_Заголовок 2;2;ОТЧЕТ_Заголовок приложения;1;ОТЧЕТ_Листинг_подпись;3;ОТЧЕТ_Рисунок_подпись;3;ОТЧЕТ_Таблица_подпись;3" </w:instrText>
      </w:r>
      <w:r>
        <w:fldChar w:fldCharType="separate"/>
      </w:r>
      <w:hyperlink w:anchor="_Toc227574740" w:history="1">
        <w:r w:rsidRPr="007E32DB">
          <w:rPr>
            <w:rStyle w:val="aff0"/>
            <w:noProof/>
          </w:rPr>
          <w:t>1. Цели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7DE05B" w14:textId="62293979" w:rsidR="00F92BB5" w:rsidRDefault="00F92BB5">
      <w:pPr>
        <w:pStyle w:val="13"/>
        <w:tabs>
          <w:tab w:val="right" w:leader="dot" w:pos="9345"/>
        </w:tabs>
        <w:rPr>
          <w:noProof/>
        </w:rPr>
      </w:pPr>
      <w:hyperlink w:anchor="_Toc227574741" w:history="1">
        <w:r w:rsidRPr="007E32DB">
          <w:rPr>
            <w:rStyle w:val="aff0"/>
            <w:noProof/>
          </w:rPr>
          <w:t>2.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14C0F3" w14:textId="1857C5D1" w:rsidR="00F92BB5" w:rsidRDefault="00F92BB5">
      <w:pPr>
        <w:pStyle w:val="13"/>
        <w:tabs>
          <w:tab w:val="right" w:leader="dot" w:pos="9345"/>
        </w:tabs>
        <w:rPr>
          <w:noProof/>
        </w:rPr>
      </w:pPr>
      <w:hyperlink w:anchor="_Toc227574742" w:history="1">
        <w:r w:rsidRPr="007E32DB">
          <w:rPr>
            <w:rStyle w:val="aff0"/>
            <w:noProof/>
          </w:rPr>
          <w:t>3. Подходы к решению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3B0578" w14:textId="696BE57B" w:rsidR="00F92BB5" w:rsidRDefault="00F92BB5">
      <w:pPr>
        <w:pStyle w:val="25"/>
        <w:tabs>
          <w:tab w:val="right" w:leader="dot" w:pos="9345"/>
        </w:tabs>
        <w:rPr>
          <w:noProof/>
        </w:rPr>
      </w:pPr>
      <w:hyperlink w:anchor="_Toc227574743" w:history="1">
        <w:r w:rsidRPr="007E32DB">
          <w:rPr>
            <w:rStyle w:val="aff0"/>
            <w:noProof/>
          </w:rPr>
          <w:t>3.1. Представление выражения – абстрактное синтаксическое дерево (AST)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4D823F" w14:textId="6717ABC2" w:rsidR="00F92BB5" w:rsidRDefault="00F92BB5">
      <w:pPr>
        <w:pStyle w:val="25"/>
        <w:tabs>
          <w:tab w:val="right" w:leader="dot" w:pos="9345"/>
        </w:tabs>
        <w:rPr>
          <w:noProof/>
        </w:rPr>
      </w:pPr>
      <w:hyperlink w:anchor="_Toc227574744" w:history="1">
        <w:r w:rsidRPr="007E32DB">
          <w:rPr>
            <w:rStyle w:val="aff0"/>
            <w:noProof/>
          </w:rPr>
          <w:t>3.2. Алгоритм сортировочной станции (Shunting-yard)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8A6076" w14:textId="34D65594" w:rsidR="00F92BB5" w:rsidRDefault="00F92BB5">
      <w:pPr>
        <w:pStyle w:val="25"/>
        <w:tabs>
          <w:tab w:val="right" w:leader="dot" w:pos="9345"/>
        </w:tabs>
        <w:rPr>
          <w:noProof/>
        </w:rPr>
      </w:pPr>
      <w:hyperlink w:anchor="_Toc227574745" w:history="1">
        <w:r w:rsidRPr="007E32DB">
          <w:rPr>
            <w:rStyle w:val="aff0"/>
            <w:noProof/>
          </w:rPr>
          <w:t>3.3. Префиксная и постфиксная 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A37AD5" w14:textId="4BDAAC09" w:rsidR="00F92BB5" w:rsidRDefault="00F92BB5">
      <w:pPr>
        <w:pStyle w:val="25"/>
        <w:tabs>
          <w:tab w:val="right" w:leader="dot" w:pos="9345"/>
        </w:tabs>
        <w:rPr>
          <w:noProof/>
        </w:rPr>
      </w:pPr>
      <w:hyperlink w:anchor="_Toc227574746" w:history="1">
        <w:r w:rsidRPr="007E32DB">
          <w:rPr>
            <w:rStyle w:val="aff0"/>
            <w:noProof/>
          </w:rPr>
          <w:t>3.4. Управление памятью (макросы)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ABFE1E" w14:textId="5E4A98E9" w:rsidR="00F92BB5" w:rsidRDefault="00F92BB5">
      <w:pPr>
        <w:pStyle w:val="25"/>
        <w:tabs>
          <w:tab w:val="right" w:leader="dot" w:pos="9345"/>
        </w:tabs>
        <w:rPr>
          <w:noProof/>
        </w:rPr>
      </w:pPr>
      <w:hyperlink w:anchor="_Toc227574747" w:history="1">
        <w:r w:rsidRPr="007E32DB">
          <w:rPr>
            <w:rStyle w:val="aff0"/>
            <w:noProof/>
          </w:rPr>
          <w:t>3.5. Обработка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409C56" w14:textId="196B83E8" w:rsidR="00F92BB5" w:rsidRDefault="00F92BB5">
      <w:pPr>
        <w:pStyle w:val="13"/>
        <w:tabs>
          <w:tab w:val="right" w:leader="dot" w:pos="9345"/>
        </w:tabs>
        <w:rPr>
          <w:noProof/>
        </w:rPr>
      </w:pPr>
      <w:hyperlink w:anchor="_Toc227574748" w:history="1">
        <w:r w:rsidRPr="007E32DB">
          <w:rPr>
            <w:rStyle w:val="aff0"/>
            <w:noProof/>
          </w:rPr>
          <w:t>4. Структуры данных и алгоритмы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BA8E79" w14:textId="19C8736D" w:rsidR="00F92BB5" w:rsidRDefault="00F92BB5">
      <w:pPr>
        <w:pStyle w:val="25"/>
        <w:tabs>
          <w:tab w:val="right" w:leader="dot" w:pos="9345"/>
        </w:tabs>
        <w:rPr>
          <w:noProof/>
        </w:rPr>
      </w:pPr>
      <w:hyperlink w:anchor="_Toc227574749" w:history="1">
        <w:r w:rsidRPr="007E32DB">
          <w:rPr>
            <w:rStyle w:val="aff0"/>
            <w:noProof/>
          </w:rPr>
          <w:t>4.1. Структуры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F87BC5" w14:textId="4E8B5FEF" w:rsidR="00F92BB5" w:rsidRDefault="00F92BB5">
      <w:pPr>
        <w:pStyle w:val="31"/>
        <w:tabs>
          <w:tab w:val="right" w:leader="dot" w:pos="9345"/>
        </w:tabs>
        <w:rPr>
          <w:noProof/>
        </w:rPr>
      </w:pPr>
      <w:hyperlink w:anchor="_Toc227574750" w:history="1">
        <w:r w:rsidRPr="007E32DB">
          <w:rPr>
            <w:rStyle w:val="aff0"/>
            <w:noProof/>
          </w:rPr>
          <w:t>Листинг 1 Узел AST (файл ast.c):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B0F6CE" w14:textId="25D1ADBE" w:rsidR="00F92BB5" w:rsidRDefault="00F92BB5">
      <w:pPr>
        <w:pStyle w:val="31"/>
        <w:tabs>
          <w:tab w:val="right" w:leader="dot" w:pos="9345"/>
        </w:tabs>
        <w:rPr>
          <w:noProof/>
        </w:rPr>
      </w:pPr>
      <w:hyperlink w:anchor="_Toc227574751" w:history="1">
        <w:r w:rsidRPr="007E32DB">
          <w:rPr>
            <w:rStyle w:val="aff0"/>
            <w:noProof/>
          </w:rPr>
          <w:t>Листинг 2 Токен (лексер):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F90632" w14:textId="2B1E6153" w:rsidR="00F92BB5" w:rsidRDefault="00F92BB5">
      <w:pPr>
        <w:pStyle w:val="31"/>
        <w:tabs>
          <w:tab w:val="right" w:leader="dot" w:pos="9345"/>
        </w:tabs>
        <w:rPr>
          <w:noProof/>
        </w:rPr>
      </w:pPr>
      <w:hyperlink w:anchor="_Toc227574752" w:history="1">
        <w:r w:rsidRPr="007E32DB">
          <w:rPr>
            <w:rStyle w:val="aff0"/>
            <w:noProof/>
          </w:rPr>
          <w:t>Листинг 3 Статистика памяти (memstat.h):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6F58F8" w14:textId="5754421F" w:rsidR="00F92BB5" w:rsidRDefault="00F92BB5">
      <w:pPr>
        <w:pStyle w:val="25"/>
        <w:tabs>
          <w:tab w:val="right" w:leader="dot" w:pos="9345"/>
        </w:tabs>
        <w:rPr>
          <w:noProof/>
        </w:rPr>
      </w:pPr>
      <w:hyperlink w:anchor="_Toc227574753" w:history="1">
        <w:r w:rsidRPr="007E32DB">
          <w:rPr>
            <w:rStyle w:val="aff0"/>
            <w:noProof/>
          </w:rPr>
          <w:t>4.2. Алгоритмы команд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B513C3" w14:textId="10FEBFE4" w:rsidR="00F92BB5" w:rsidRDefault="00F92BB5">
      <w:pPr>
        <w:pStyle w:val="25"/>
        <w:tabs>
          <w:tab w:val="right" w:leader="dot" w:pos="9345"/>
        </w:tabs>
        <w:rPr>
          <w:noProof/>
        </w:rPr>
      </w:pPr>
      <w:hyperlink w:anchor="_Toc227574754" w:history="1">
        <w:r w:rsidRPr="007E32DB">
          <w:rPr>
            <w:rStyle w:val="aff0"/>
            <w:noProof/>
          </w:rPr>
          <w:t>4.3. Управление памятью (макросы)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C3E872" w14:textId="5D8A0E74" w:rsidR="00F92BB5" w:rsidRDefault="00F92BB5">
      <w:pPr>
        <w:pStyle w:val="13"/>
        <w:tabs>
          <w:tab w:val="right" w:leader="dot" w:pos="9345"/>
        </w:tabs>
        <w:rPr>
          <w:noProof/>
        </w:rPr>
      </w:pPr>
      <w:hyperlink w:anchor="_Toc227574755" w:history="1">
        <w:r w:rsidRPr="007E32DB">
          <w:rPr>
            <w:rStyle w:val="aff0"/>
            <w:noProof/>
          </w:rPr>
          <w:t>5.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B937A2" w14:textId="43098C14" w:rsidR="00F92BB5" w:rsidRDefault="00F92BB5">
      <w:pPr>
        <w:pStyle w:val="13"/>
        <w:tabs>
          <w:tab w:val="right" w:leader="dot" w:pos="9345"/>
        </w:tabs>
        <w:rPr>
          <w:noProof/>
        </w:rPr>
      </w:pPr>
      <w:hyperlink w:anchor="_Toc227574756" w:history="1">
        <w:r w:rsidRPr="007E32DB">
          <w:rPr>
            <w:rStyle w:val="aff0"/>
            <w:noProof/>
          </w:rPr>
          <w:t>6.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97E9A3" w14:textId="6C37263D" w:rsidR="00F92BB5" w:rsidRDefault="00F92BB5">
      <w:pPr>
        <w:pStyle w:val="31"/>
        <w:tabs>
          <w:tab w:val="right" w:leader="dot" w:pos="9345"/>
        </w:tabs>
        <w:rPr>
          <w:noProof/>
        </w:rPr>
      </w:pPr>
      <w:hyperlink w:anchor="_Toc227574757" w:history="1">
        <w:r w:rsidRPr="007E32DB">
          <w:rPr>
            <w:rStyle w:val="aff0"/>
            <w:noProof/>
          </w:rPr>
          <w:t>Таблица 1 Трудности и их преодоление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EAFD5D" w14:textId="40971109" w:rsidR="00F92BB5" w:rsidRDefault="00F92BB5">
      <w:pPr>
        <w:pStyle w:val="13"/>
        <w:tabs>
          <w:tab w:val="right" w:leader="dot" w:pos="9345"/>
        </w:tabs>
        <w:rPr>
          <w:noProof/>
        </w:rPr>
      </w:pPr>
      <w:hyperlink w:anchor="_Toc227574758" w:history="1">
        <w:r w:rsidRPr="007E32DB">
          <w:rPr>
            <w:rStyle w:val="aff0"/>
            <w:noProof/>
          </w:rPr>
          <w:t>Приложение А 7. листинги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706A8E2" w14:textId="79CF2E80" w:rsidR="00F92BB5" w:rsidRDefault="00F92BB5">
      <w:pPr>
        <w:pStyle w:val="31"/>
        <w:tabs>
          <w:tab w:val="right" w:leader="dot" w:pos="9345"/>
        </w:tabs>
        <w:rPr>
          <w:noProof/>
        </w:rPr>
      </w:pPr>
      <w:hyperlink w:anchor="_Toc227574759" w:history="1">
        <w:r w:rsidRPr="007E32DB">
          <w:rPr>
            <w:rStyle w:val="aff0"/>
            <w:noProof/>
          </w:rPr>
          <w:t>Листинг 4 memstat.h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89C69C" w14:textId="28D48D8D" w:rsidR="00F92BB5" w:rsidRDefault="00F92BB5">
      <w:pPr>
        <w:pStyle w:val="31"/>
        <w:tabs>
          <w:tab w:val="right" w:leader="dot" w:pos="9345"/>
        </w:tabs>
        <w:rPr>
          <w:noProof/>
        </w:rPr>
      </w:pPr>
      <w:hyperlink w:anchor="_Toc227574760" w:history="1">
        <w:r w:rsidRPr="007E32DB">
          <w:rPr>
            <w:rStyle w:val="aff0"/>
            <w:noProof/>
          </w:rPr>
          <w:t>Листинг 5 ast.c (фрагмент – структура узла и функции обхода)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9526B7" w14:textId="2D1E5896" w:rsidR="00F92BB5" w:rsidRDefault="00F92BB5">
      <w:pPr>
        <w:pStyle w:val="31"/>
        <w:tabs>
          <w:tab w:val="right" w:leader="dot" w:pos="9345"/>
        </w:tabs>
        <w:rPr>
          <w:noProof/>
        </w:rPr>
      </w:pPr>
      <w:hyperlink w:anchor="_Toc227574761" w:history="1">
        <w:r w:rsidRPr="007E32DB">
          <w:rPr>
            <w:rStyle w:val="aff0"/>
            <w:noProof/>
          </w:rPr>
          <w:t>Листинг 6 parser.c (фрагмент – лексер и инфиксный парсер)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1FAFE5D" w14:textId="2C5E222A" w:rsidR="00F92BB5" w:rsidRDefault="00F92BB5">
      <w:pPr>
        <w:pStyle w:val="31"/>
        <w:tabs>
          <w:tab w:val="right" w:leader="dot" w:pos="9345"/>
        </w:tabs>
        <w:rPr>
          <w:noProof/>
        </w:rPr>
      </w:pPr>
      <w:hyperlink w:anchor="_Toc227574762" w:history="1">
        <w:r w:rsidRPr="007E32DB">
          <w:rPr>
            <w:rStyle w:val="aff0"/>
            <w:noProof/>
          </w:rPr>
          <w:t>Листинг 7 main.c (фрагмент – обработка команд)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_Toc227574762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51E2407" w14:textId="24FD255B" w:rsidR="00EA0EAC" w:rsidRDefault="00F92BB5">
      <w:pPr>
        <w:rPr>
          <w:rFonts w:ascii="Times New Roman" w:hAnsi="Times New Roman" w:cstheme="majorBidi"/>
          <w:b/>
          <w:color w:val="000000" w:themeColor="text1"/>
          <w:kern w:val="0"/>
          <w:sz w:val="32"/>
          <w:szCs w:val="22"/>
          <w:lang w:eastAsia="ru-RU"/>
          <w14:ligatures w14:val="none"/>
        </w:rPr>
      </w:pPr>
      <w:r>
        <w:fldChar w:fldCharType="end"/>
      </w:r>
      <w:r w:rsidR="00EA0EAC">
        <w:br w:type="page"/>
      </w:r>
    </w:p>
    <w:p w14:paraId="2BBC31D0" w14:textId="77777777" w:rsidR="00EA0EAC" w:rsidRPr="00EA0EAC" w:rsidRDefault="00EA0EAC" w:rsidP="00EA0EAC">
      <w:pPr>
        <w:pStyle w:val="1"/>
      </w:pPr>
      <w:bookmarkStart w:id="0" w:name="_Toc227574740"/>
      <w:r w:rsidRPr="00EA0EAC">
        <w:lastRenderedPageBreak/>
        <w:t>Цели работы</w:t>
      </w:r>
      <w:bookmarkEnd w:id="0"/>
    </w:p>
    <w:p w14:paraId="6DCFD4CC" w14:textId="77777777" w:rsidR="00EA0EAC" w:rsidRPr="00EA0EAC" w:rsidRDefault="00EA0EAC" w:rsidP="00EA0EAC">
      <w:pPr>
        <w:pStyle w:val="14"/>
        <w:numPr>
          <w:ilvl w:val="0"/>
          <w:numId w:val="37"/>
        </w:numPr>
        <w:rPr>
          <w:lang w:val="ru-RU"/>
        </w:rPr>
      </w:pPr>
      <w:r w:rsidRPr="00EA0EAC">
        <w:rPr>
          <w:lang w:val="ru-RU"/>
        </w:rPr>
        <w:t>Закрепление навыков работы с динамической памятью в языке C (</w:t>
      </w:r>
      <w:proofErr w:type="spellStart"/>
      <w:r w:rsidRPr="00EA0EAC">
        <w:rPr>
          <w:lang w:val="ru-RU"/>
        </w:rPr>
        <w:t>malloc</w:t>
      </w:r>
      <w:proofErr w:type="spellEnd"/>
      <w:r w:rsidRPr="00EA0EAC">
        <w:rPr>
          <w:lang w:val="ru-RU"/>
        </w:rPr>
        <w:t xml:space="preserve">, </w:t>
      </w:r>
      <w:proofErr w:type="spellStart"/>
      <w:r w:rsidRPr="00EA0EAC">
        <w:rPr>
          <w:lang w:val="ru-RU"/>
        </w:rPr>
        <w:t>free</w:t>
      </w:r>
      <w:proofErr w:type="spellEnd"/>
      <w:r w:rsidRPr="00EA0EAC">
        <w:rPr>
          <w:lang w:val="ru-RU"/>
        </w:rPr>
        <w:t>).</w:t>
      </w:r>
    </w:p>
    <w:p w14:paraId="592386F3" w14:textId="77777777" w:rsidR="00EA0EAC" w:rsidRPr="00EA0EAC" w:rsidRDefault="00EA0EAC" w:rsidP="00EA0EAC">
      <w:pPr>
        <w:pStyle w:val="14"/>
        <w:numPr>
          <w:ilvl w:val="0"/>
          <w:numId w:val="37"/>
        </w:numPr>
        <w:rPr>
          <w:lang w:val="ru-RU"/>
        </w:rPr>
      </w:pPr>
      <w:r w:rsidRPr="00EA0EAC">
        <w:rPr>
          <w:lang w:val="ru-RU"/>
        </w:rPr>
        <w:t>Реализация структуры данных «абстрактное синтаксическое дерево (AST)» для представления математических выражений.</w:t>
      </w:r>
    </w:p>
    <w:p w14:paraId="42FD0765" w14:textId="77777777" w:rsidR="00EA0EAC" w:rsidRPr="00EA0EAC" w:rsidRDefault="00EA0EAC" w:rsidP="00EA0EAC">
      <w:pPr>
        <w:pStyle w:val="14"/>
        <w:numPr>
          <w:ilvl w:val="0"/>
          <w:numId w:val="37"/>
        </w:numPr>
        <w:rPr>
          <w:lang w:val="ru-RU"/>
        </w:rPr>
      </w:pPr>
      <w:r w:rsidRPr="00EA0EAC">
        <w:rPr>
          <w:lang w:val="ru-RU"/>
        </w:rPr>
        <w:t>Разработка алгоритмов разбора инфиксных выражений с учётом приоритетов и ассоциативности (алгоритм сортировочной станции).</w:t>
      </w:r>
    </w:p>
    <w:p w14:paraId="001195D9" w14:textId="77777777" w:rsidR="00EA0EAC" w:rsidRPr="00EA0EAC" w:rsidRDefault="00EA0EAC" w:rsidP="00EA0EAC">
      <w:pPr>
        <w:pStyle w:val="14"/>
        <w:numPr>
          <w:ilvl w:val="0"/>
          <w:numId w:val="37"/>
        </w:numPr>
        <w:rPr>
          <w:lang w:val="ru-RU"/>
        </w:rPr>
      </w:pPr>
      <w:r w:rsidRPr="00EA0EAC">
        <w:rPr>
          <w:lang w:val="ru-RU"/>
        </w:rPr>
        <w:t>Реализация преобразования дерева в префиксную и постфиксную формы и восстановление дерева из этих форм.</w:t>
      </w:r>
    </w:p>
    <w:p w14:paraId="3DAE4561" w14:textId="77777777" w:rsidR="00EA0EAC" w:rsidRPr="00EA0EAC" w:rsidRDefault="00EA0EAC" w:rsidP="00EA0EAC">
      <w:pPr>
        <w:pStyle w:val="14"/>
        <w:numPr>
          <w:ilvl w:val="0"/>
          <w:numId w:val="37"/>
        </w:numPr>
        <w:rPr>
          <w:lang w:val="ru-RU"/>
        </w:rPr>
      </w:pPr>
      <w:r w:rsidRPr="00EA0EAC">
        <w:rPr>
          <w:lang w:val="ru-RU"/>
        </w:rPr>
        <w:t>Вычисление значения выражения с подстановкой значений переменных, включая специальные операции (^, #).</w:t>
      </w:r>
    </w:p>
    <w:p w14:paraId="61A85FC5" w14:textId="77777777" w:rsidR="00EA0EAC" w:rsidRPr="00EA0EAC" w:rsidRDefault="00EA0EAC" w:rsidP="00EA0EAC">
      <w:pPr>
        <w:pStyle w:val="14"/>
        <w:numPr>
          <w:ilvl w:val="0"/>
          <w:numId w:val="37"/>
        </w:numPr>
        <w:rPr>
          <w:lang w:val="ru-RU"/>
        </w:rPr>
      </w:pPr>
      <w:r w:rsidRPr="00EA0EAC">
        <w:rPr>
          <w:lang w:val="ru-RU"/>
        </w:rPr>
        <w:t>Подсчёт вызовов функций управления памятью (</w:t>
      </w:r>
      <w:proofErr w:type="spellStart"/>
      <w:r w:rsidRPr="00EA0EAC">
        <w:rPr>
          <w:lang w:val="ru-RU"/>
        </w:rPr>
        <w:t>malloc</w:t>
      </w:r>
      <w:proofErr w:type="spellEnd"/>
      <w:r w:rsidRPr="00EA0EAC">
        <w:rPr>
          <w:lang w:val="ru-RU"/>
        </w:rPr>
        <w:t xml:space="preserve">, </w:t>
      </w:r>
      <w:proofErr w:type="spellStart"/>
      <w:r w:rsidRPr="00EA0EAC">
        <w:rPr>
          <w:lang w:val="ru-RU"/>
        </w:rPr>
        <w:t>calloc</w:t>
      </w:r>
      <w:proofErr w:type="spellEnd"/>
      <w:r w:rsidRPr="00EA0EAC">
        <w:rPr>
          <w:lang w:val="ru-RU"/>
        </w:rPr>
        <w:t xml:space="preserve">, </w:t>
      </w:r>
      <w:proofErr w:type="spellStart"/>
      <w:r w:rsidRPr="00EA0EAC">
        <w:rPr>
          <w:lang w:val="ru-RU"/>
        </w:rPr>
        <w:t>realloc</w:t>
      </w:r>
      <w:proofErr w:type="spellEnd"/>
      <w:r w:rsidRPr="00EA0EAC">
        <w:rPr>
          <w:lang w:val="ru-RU"/>
        </w:rPr>
        <w:t xml:space="preserve">, </w:t>
      </w:r>
      <w:proofErr w:type="spellStart"/>
      <w:r w:rsidRPr="00EA0EAC">
        <w:rPr>
          <w:lang w:val="ru-RU"/>
        </w:rPr>
        <w:t>free</w:t>
      </w:r>
      <w:proofErr w:type="spellEnd"/>
      <w:r w:rsidRPr="00EA0EAC">
        <w:rPr>
          <w:lang w:val="ru-RU"/>
        </w:rPr>
        <w:t>) и контроль утечек памяти через файл memstat.txt.</w:t>
      </w:r>
    </w:p>
    <w:p w14:paraId="687EE417" w14:textId="67014176" w:rsidR="00EA0EAC" w:rsidRPr="00EA0EAC" w:rsidRDefault="00EA0EAC" w:rsidP="00EA0EAC">
      <w:pPr>
        <w:rPr>
          <w:rFonts w:ascii="Times New Roman" w:hAnsi="Times New Roman" w:cs="Times New Roman (Основной текст"/>
          <w:color w:val="000000" w:themeColor="text1"/>
          <w:kern w:val="0"/>
          <w:sz w:val="28"/>
          <w:szCs w:val="22"/>
          <w:lang w:eastAsia="en-US"/>
          <w14:ligatures w14:val="none"/>
        </w:rPr>
      </w:pPr>
      <w:r>
        <w:br w:type="page"/>
      </w:r>
    </w:p>
    <w:p w14:paraId="253784AC" w14:textId="26045EC7" w:rsidR="00EA0EAC" w:rsidRPr="00EA0EAC" w:rsidRDefault="00EA0EAC" w:rsidP="00EA0EAC">
      <w:pPr>
        <w:pStyle w:val="1"/>
      </w:pPr>
      <w:bookmarkStart w:id="1" w:name="_Toc227574741"/>
      <w:r w:rsidRPr="00EA0EAC">
        <w:lastRenderedPageBreak/>
        <w:t>Задачи</w:t>
      </w:r>
      <w:bookmarkEnd w:id="1"/>
    </w:p>
    <w:p w14:paraId="5DE98124" w14:textId="77777777" w:rsidR="00EA0EAC" w:rsidRPr="00EA0EAC" w:rsidRDefault="00EA0EAC" w:rsidP="00EA0EAC">
      <w:pPr>
        <w:pStyle w:val="14"/>
        <w:rPr>
          <w:b/>
          <w:bCs/>
          <w:lang w:val="ru-RU"/>
        </w:rPr>
      </w:pPr>
      <w:r w:rsidRPr="00EA0EAC">
        <w:rPr>
          <w:b/>
          <w:bCs/>
          <w:lang w:val="ru-RU"/>
        </w:rPr>
        <w:t>Вариант 5 – математический калькулятор с построением AST</w:t>
      </w:r>
    </w:p>
    <w:p w14:paraId="620C26EE" w14:textId="77777777" w:rsidR="00EA0EAC" w:rsidRPr="00EA0EAC" w:rsidRDefault="00EA0EAC" w:rsidP="00EA0EAC">
      <w:pPr>
        <w:pStyle w:val="14"/>
        <w:rPr>
          <w:lang w:val="ru-RU"/>
        </w:rPr>
      </w:pPr>
      <w:r w:rsidRPr="00EA0EAC">
        <w:rPr>
          <w:lang w:val="ru-RU"/>
        </w:rPr>
        <w:t>Программа должна поддерживать:</w:t>
      </w:r>
    </w:p>
    <w:p w14:paraId="073E6509" w14:textId="77F42549" w:rsidR="00EA0EAC" w:rsidRPr="00EA0EAC" w:rsidRDefault="00DE5421" w:rsidP="00DE5421">
      <w:pPr>
        <w:pStyle w:val="a0"/>
      </w:pPr>
      <w:r>
        <w:rPr>
          <w:b/>
          <w:bCs/>
        </w:rPr>
        <w:t>ч</w:t>
      </w:r>
      <w:r w:rsidR="00EA0EAC" w:rsidRPr="00EA0EAC">
        <w:rPr>
          <w:b/>
          <w:bCs/>
        </w:rPr>
        <w:t>исла</w:t>
      </w:r>
      <w:r w:rsidR="00EA0EAC" w:rsidRPr="00EA0EAC">
        <w:t> в диапазоне [0; 2147483647]</w:t>
      </w:r>
      <w:r>
        <w:rPr>
          <w:lang w:val="en-US"/>
        </w:rPr>
        <w:t>;</w:t>
      </w:r>
    </w:p>
    <w:p w14:paraId="7FB6C54F" w14:textId="65DBE152" w:rsidR="00EA0EAC" w:rsidRPr="00EA0EAC" w:rsidRDefault="00DE5421" w:rsidP="00DE5421">
      <w:pPr>
        <w:pStyle w:val="a0"/>
      </w:pPr>
      <w:r>
        <w:rPr>
          <w:b/>
          <w:bCs/>
        </w:rPr>
        <w:t>к</w:t>
      </w:r>
      <w:r w:rsidR="00EA0EAC" w:rsidRPr="00EA0EAC">
        <w:rPr>
          <w:b/>
          <w:bCs/>
        </w:rPr>
        <w:t>руглые скобки</w:t>
      </w:r>
      <w:r>
        <w:rPr>
          <w:b/>
          <w:bCs/>
          <w:lang w:val="en-US"/>
        </w:rPr>
        <w:t>;</w:t>
      </w:r>
    </w:p>
    <w:p w14:paraId="21BC6D00" w14:textId="3F5FEC3E" w:rsidR="00EA0EAC" w:rsidRPr="00EA0EAC" w:rsidRDefault="00DE5421" w:rsidP="00DE5421">
      <w:pPr>
        <w:pStyle w:val="a0"/>
      </w:pPr>
      <w:r>
        <w:rPr>
          <w:b/>
          <w:bCs/>
        </w:rPr>
        <w:t>б</w:t>
      </w:r>
      <w:r w:rsidR="00EA0EAC" w:rsidRPr="00EA0EAC">
        <w:rPr>
          <w:b/>
          <w:bCs/>
        </w:rPr>
        <w:t>инарные арифметические операции</w:t>
      </w:r>
      <w:r w:rsidR="00EA0EAC" w:rsidRPr="00EA0EAC">
        <w:t>: +, -, *, /, % (деление и остаток – целочисленные, унарный минус запрещён)</w:t>
      </w:r>
      <w:r w:rsidRPr="00DE5421">
        <w:t>;</w:t>
      </w:r>
    </w:p>
    <w:p w14:paraId="54AE51DF" w14:textId="5DF6DE1D" w:rsidR="00EA0EAC" w:rsidRPr="00EA0EAC" w:rsidRDefault="00DE5421" w:rsidP="00DE5421">
      <w:pPr>
        <w:pStyle w:val="a0"/>
      </w:pPr>
      <w:r>
        <w:rPr>
          <w:b/>
          <w:bCs/>
        </w:rPr>
        <w:t>д</w:t>
      </w:r>
      <w:r w:rsidR="00EA0EAC" w:rsidRPr="00EA0EAC">
        <w:rPr>
          <w:b/>
          <w:bCs/>
        </w:rPr>
        <w:t>ополнительные операции варианта 5</w:t>
      </w:r>
      <w:r w:rsidR="00EA0EAC" w:rsidRPr="00EA0EAC">
        <w:t>: ^ (возведение в степень, правый аргумент ≥ 0), # (НОД двух аргументов, аргументы &gt;0)</w:t>
      </w:r>
      <w:r w:rsidRPr="00DE5421">
        <w:t>;</w:t>
      </w:r>
    </w:p>
    <w:p w14:paraId="3E87ACAE" w14:textId="62B3E556" w:rsidR="00EA0EAC" w:rsidRPr="00EA0EAC" w:rsidRDefault="00DE5421" w:rsidP="00DE5421">
      <w:pPr>
        <w:pStyle w:val="a0"/>
      </w:pPr>
      <w:r>
        <w:rPr>
          <w:b/>
          <w:bCs/>
        </w:rPr>
        <w:t>п</w:t>
      </w:r>
      <w:r w:rsidR="00EA0EAC" w:rsidRPr="00EA0EAC">
        <w:rPr>
          <w:b/>
          <w:bCs/>
        </w:rPr>
        <w:t>риоритеты</w:t>
      </w:r>
      <w:r w:rsidR="00EA0EAC" w:rsidRPr="00EA0EAC">
        <w:t> (от высшего к низшему): ( ) &gt; # &gt; ^ &gt; * / % &gt; + -</w:t>
      </w:r>
      <w:r w:rsidRPr="00DE5421">
        <w:t>.</w:t>
      </w:r>
    </w:p>
    <w:p w14:paraId="75F872CA" w14:textId="77777777" w:rsidR="00EA0EAC" w:rsidRPr="00EA0EAC" w:rsidRDefault="00EA0EAC" w:rsidP="00EA0EAC">
      <w:pPr>
        <w:pStyle w:val="14"/>
        <w:rPr>
          <w:lang w:val="ru-RU"/>
        </w:rPr>
      </w:pPr>
      <w:r w:rsidRPr="00EA0EAC">
        <w:rPr>
          <w:b/>
          <w:bCs/>
          <w:lang w:val="ru-RU"/>
        </w:rPr>
        <w:t>Команды:</w:t>
      </w:r>
    </w:p>
    <w:p w14:paraId="57589895" w14:textId="2A71F62D" w:rsidR="00EA0EAC" w:rsidRPr="00EA0EAC" w:rsidRDefault="00EA0EAC" w:rsidP="00DE5421">
      <w:pPr>
        <w:pStyle w:val="a0"/>
      </w:pPr>
      <w:proofErr w:type="spellStart"/>
      <w:r w:rsidRPr="00EA0EAC">
        <w:t>parse</w:t>
      </w:r>
      <w:proofErr w:type="spellEnd"/>
      <w:r w:rsidRPr="00EA0EAC">
        <w:t xml:space="preserve"> &lt;выражение&gt; – разобрать инфиксное выражение, построить AST, вывести </w:t>
      </w:r>
      <w:proofErr w:type="spellStart"/>
      <w:r w:rsidRPr="00EA0EAC">
        <w:t>success</w:t>
      </w:r>
      <w:proofErr w:type="spellEnd"/>
      <w:r w:rsidRPr="00EA0EAC">
        <w:t> или </w:t>
      </w:r>
      <w:proofErr w:type="spellStart"/>
      <w:r w:rsidRPr="00EA0EAC">
        <w:t>incorrect</w:t>
      </w:r>
      <w:proofErr w:type="spellEnd"/>
      <w:r w:rsidR="00DE5421" w:rsidRPr="00DE5421">
        <w:t>;</w:t>
      </w:r>
    </w:p>
    <w:p w14:paraId="7CE266DD" w14:textId="3F5AB92E" w:rsidR="00EA0EAC" w:rsidRPr="00EA0EAC" w:rsidRDefault="00EA0EAC" w:rsidP="00DE5421">
      <w:pPr>
        <w:pStyle w:val="a0"/>
      </w:pPr>
      <w:proofErr w:type="spellStart"/>
      <w:r w:rsidRPr="00EA0EAC">
        <w:t>load_prf</w:t>
      </w:r>
      <w:proofErr w:type="spellEnd"/>
      <w:r w:rsidRPr="00EA0EAC">
        <w:t xml:space="preserve"> &lt;</w:t>
      </w:r>
      <w:proofErr w:type="spellStart"/>
      <w:r w:rsidRPr="00EA0EAC">
        <w:t>префиксная_запись</w:t>
      </w:r>
      <w:proofErr w:type="spellEnd"/>
      <w:r w:rsidRPr="00EA0EAC">
        <w:t>&gt; – загрузить дерево из префиксной формы</w:t>
      </w:r>
      <w:r w:rsidR="00DE5421" w:rsidRPr="00DE5421">
        <w:t>;</w:t>
      </w:r>
    </w:p>
    <w:p w14:paraId="14912B37" w14:textId="70FDDF55" w:rsidR="00EA0EAC" w:rsidRPr="00EA0EAC" w:rsidRDefault="00EA0EAC" w:rsidP="00DE5421">
      <w:pPr>
        <w:pStyle w:val="a0"/>
      </w:pPr>
      <w:proofErr w:type="spellStart"/>
      <w:r w:rsidRPr="00EA0EAC">
        <w:t>load_pst</w:t>
      </w:r>
      <w:proofErr w:type="spellEnd"/>
      <w:r w:rsidRPr="00EA0EAC">
        <w:t xml:space="preserve"> &lt;</w:t>
      </w:r>
      <w:proofErr w:type="spellStart"/>
      <w:r w:rsidRPr="00EA0EAC">
        <w:t>постфиксная_запись</w:t>
      </w:r>
      <w:proofErr w:type="spellEnd"/>
      <w:r w:rsidRPr="00EA0EAC">
        <w:t>&gt; – загрузить дерево из постфиксной формы</w:t>
      </w:r>
      <w:r w:rsidR="00DE5421" w:rsidRPr="00DE5421">
        <w:t>;</w:t>
      </w:r>
    </w:p>
    <w:p w14:paraId="2033AB6F" w14:textId="745D6E3B" w:rsidR="00EA0EAC" w:rsidRPr="00EA0EAC" w:rsidRDefault="00EA0EAC" w:rsidP="00DE5421">
      <w:pPr>
        <w:pStyle w:val="a0"/>
      </w:pPr>
      <w:proofErr w:type="spellStart"/>
      <w:r w:rsidRPr="00EA0EAC">
        <w:t>save_prf</w:t>
      </w:r>
      <w:proofErr w:type="spellEnd"/>
      <w:r w:rsidRPr="00EA0EAC">
        <w:t> – вывести текущее дерево в префиксной форме (или </w:t>
      </w:r>
      <w:proofErr w:type="spellStart"/>
      <w:r w:rsidRPr="00EA0EAC">
        <w:t>not_loaded</w:t>
      </w:r>
      <w:proofErr w:type="spellEnd"/>
      <w:r w:rsidRPr="00EA0EAC">
        <w:t>)</w:t>
      </w:r>
      <w:r w:rsidR="00DE5421" w:rsidRPr="00DE5421">
        <w:t>;</w:t>
      </w:r>
    </w:p>
    <w:p w14:paraId="79447B9E" w14:textId="2F1FDC91" w:rsidR="00EA0EAC" w:rsidRPr="00EA0EAC" w:rsidRDefault="00EA0EAC" w:rsidP="00DE5421">
      <w:pPr>
        <w:pStyle w:val="a0"/>
      </w:pPr>
      <w:proofErr w:type="spellStart"/>
      <w:r w:rsidRPr="00EA0EAC">
        <w:t>save_pst</w:t>
      </w:r>
      <w:proofErr w:type="spellEnd"/>
      <w:r w:rsidRPr="00EA0EAC">
        <w:t> – вывести в постфиксной форме</w:t>
      </w:r>
      <w:r w:rsidR="00DE5421" w:rsidRPr="00DE5421">
        <w:t>;</w:t>
      </w:r>
    </w:p>
    <w:p w14:paraId="53474260" w14:textId="566DA88D" w:rsidR="00EA0EAC" w:rsidRPr="00EA0EAC" w:rsidRDefault="00EA0EAC" w:rsidP="00DE5421">
      <w:pPr>
        <w:pStyle w:val="a0"/>
      </w:pPr>
      <w:proofErr w:type="spellStart"/>
      <w:r w:rsidRPr="00EA0EAC">
        <w:t>eval</w:t>
      </w:r>
      <w:proofErr w:type="spellEnd"/>
      <w:r w:rsidRPr="00EA0EAC">
        <w:t xml:space="preserve"> [переменная=значение ...] – вычислить выражение с подстановкой переменных</w:t>
      </w:r>
      <w:r w:rsidR="00DE5421" w:rsidRPr="00DE5421">
        <w:t>;</w:t>
      </w:r>
    </w:p>
    <w:p w14:paraId="6FCA3EF4" w14:textId="2525BA72" w:rsidR="00EA0EAC" w:rsidRPr="00EA0EAC" w:rsidRDefault="00EA0EAC" w:rsidP="00DE5421">
      <w:pPr>
        <w:pStyle w:val="a0"/>
      </w:pPr>
      <w:proofErr w:type="spellStart"/>
      <w:r w:rsidRPr="00EA0EAC">
        <w:t>exit</w:t>
      </w:r>
      <w:proofErr w:type="spellEnd"/>
      <w:r w:rsidRPr="00EA0EAC">
        <w:t> – завершение работы</w:t>
      </w:r>
      <w:r w:rsidR="00DE5421">
        <w:rPr>
          <w:lang w:val="en-US"/>
        </w:rPr>
        <w:t>.</w:t>
      </w:r>
    </w:p>
    <w:p w14:paraId="3CDE0DED" w14:textId="77777777" w:rsidR="00EA0EAC" w:rsidRPr="00EA0EAC" w:rsidRDefault="00EA0EAC" w:rsidP="00EA0EAC">
      <w:pPr>
        <w:pStyle w:val="14"/>
        <w:rPr>
          <w:lang w:val="ru-RU"/>
        </w:rPr>
      </w:pPr>
      <w:r w:rsidRPr="00EA0EAC">
        <w:rPr>
          <w:b/>
          <w:bCs/>
          <w:lang w:val="ru-RU"/>
        </w:rPr>
        <w:t>Требования:</w:t>
      </w:r>
    </w:p>
    <w:p w14:paraId="2DC91D88" w14:textId="477FBDAE" w:rsidR="00EA0EAC" w:rsidRPr="00EA0EAC" w:rsidRDefault="00DE5421" w:rsidP="00DE5421">
      <w:pPr>
        <w:pStyle w:val="a0"/>
      </w:pPr>
      <w:r>
        <w:t>к</w:t>
      </w:r>
      <w:r w:rsidR="00EA0EAC" w:rsidRPr="00EA0EAC">
        <w:t>оманды читаются из файла input.txt (если передан аргумент командной строки) или интерактивно с клавиатуры</w:t>
      </w:r>
      <w:r w:rsidRPr="00DE5421">
        <w:t>;</w:t>
      </w:r>
    </w:p>
    <w:p w14:paraId="177EBB7B" w14:textId="331E6EF1" w:rsidR="00EA0EAC" w:rsidRPr="00EA0EAC" w:rsidRDefault="00DE5421" w:rsidP="00DE5421">
      <w:pPr>
        <w:pStyle w:val="a0"/>
      </w:pPr>
      <w:r>
        <w:t>р</w:t>
      </w:r>
      <w:r w:rsidR="00EA0EAC" w:rsidRPr="00EA0EAC">
        <w:t>езультаты выводятся в консоль</w:t>
      </w:r>
      <w:r>
        <w:rPr>
          <w:lang w:val="en-US"/>
        </w:rPr>
        <w:t>;</w:t>
      </w:r>
    </w:p>
    <w:p w14:paraId="73EB25B0" w14:textId="6942EE2F" w:rsidR="00EA0EAC" w:rsidRPr="00EA0EAC" w:rsidRDefault="00DE5421" w:rsidP="00DE5421">
      <w:pPr>
        <w:pStyle w:val="a0"/>
      </w:pPr>
      <w:r>
        <w:lastRenderedPageBreak/>
        <w:t>п</w:t>
      </w:r>
      <w:r w:rsidR="00EA0EAC" w:rsidRPr="00EA0EAC">
        <w:t>ри синтаксической ошибке выводится </w:t>
      </w:r>
      <w:proofErr w:type="spellStart"/>
      <w:r w:rsidR="00EA0EAC" w:rsidRPr="00EA0EAC">
        <w:t>incorrect</w:t>
      </w:r>
      <w:proofErr w:type="spellEnd"/>
      <w:r w:rsidRPr="00DE5421">
        <w:t>;</w:t>
      </w:r>
    </w:p>
    <w:p w14:paraId="1F11C022" w14:textId="518B3AFF" w:rsidR="00EA0EAC" w:rsidRPr="00EA0EAC" w:rsidRDefault="00DE5421" w:rsidP="00DE5421">
      <w:pPr>
        <w:pStyle w:val="a0"/>
      </w:pPr>
      <w:r>
        <w:t>п</w:t>
      </w:r>
      <w:r w:rsidR="00EA0EAC" w:rsidRPr="00EA0EAC">
        <w:t xml:space="preserve">о завершении программа создаёт файл memstat.txt со статистикой вызовов </w:t>
      </w:r>
      <w:proofErr w:type="spellStart"/>
      <w:r w:rsidR="00EA0EAC" w:rsidRPr="00EA0EAC">
        <w:t>malloc</w:t>
      </w:r>
      <w:proofErr w:type="spellEnd"/>
      <w:r w:rsidR="00EA0EAC" w:rsidRPr="00EA0EAC">
        <w:t xml:space="preserve">, </w:t>
      </w:r>
      <w:proofErr w:type="spellStart"/>
      <w:r w:rsidR="00EA0EAC" w:rsidRPr="00EA0EAC">
        <w:t>calloc</w:t>
      </w:r>
      <w:proofErr w:type="spellEnd"/>
      <w:r w:rsidR="00EA0EAC" w:rsidRPr="00EA0EAC">
        <w:t xml:space="preserve">, </w:t>
      </w:r>
      <w:proofErr w:type="spellStart"/>
      <w:r w:rsidR="00EA0EAC" w:rsidRPr="00EA0EAC">
        <w:t>realloc</w:t>
      </w:r>
      <w:proofErr w:type="spellEnd"/>
      <w:r w:rsidR="00EA0EAC" w:rsidRPr="00EA0EAC">
        <w:t xml:space="preserve">, </w:t>
      </w:r>
      <w:proofErr w:type="spellStart"/>
      <w:r w:rsidR="00EA0EAC" w:rsidRPr="00EA0EAC">
        <w:t>free</w:t>
      </w:r>
      <w:proofErr w:type="spellEnd"/>
      <w:r w:rsidR="00EA0EAC" w:rsidRPr="00EA0EAC">
        <w:t>.</w:t>
      </w:r>
    </w:p>
    <w:p w14:paraId="0704A11C" w14:textId="10B4C998" w:rsidR="00EA0EAC" w:rsidRPr="00EA0EAC" w:rsidRDefault="00EA0EAC" w:rsidP="00EA0EAC">
      <w:pPr>
        <w:pStyle w:val="14"/>
        <w:rPr>
          <w:lang w:val="ru-RU"/>
        </w:rPr>
      </w:pPr>
    </w:p>
    <w:p w14:paraId="48F37C09" w14:textId="77777777" w:rsidR="00EA0EAC" w:rsidRDefault="00EA0EAC">
      <w:pPr>
        <w:rPr>
          <w:rFonts w:ascii="Times New Roman" w:hAnsi="Times New Roman" w:cs="Times New Roman (Основной текст"/>
          <w:b/>
          <w:bCs/>
          <w:color w:val="000000" w:themeColor="text1"/>
          <w:kern w:val="0"/>
          <w:sz w:val="28"/>
          <w:szCs w:val="22"/>
          <w:lang w:eastAsia="en-US"/>
          <w14:ligatures w14:val="none"/>
        </w:rPr>
      </w:pPr>
      <w:r>
        <w:rPr>
          <w:b/>
          <w:bCs/>
        </w:rPr>
        <w:br w:type="page"/>
      </w:r>
    </w:p>
    <w:p w14:paraId="57A570F5" w14:textId="2182A1B2" w:rsidR="00EA0EAC" w:rsidRPr="00EA0EAC" w:rsidRDefault="00EA0EAC" w:rsidP="00EA0EAC">
      <w:pPr>
        <w:pStyle w:val="1"/>
      </w:pPr>
      <w:bookmarkStart w:id="2" w:name="_Toc227574742"/>
      <w:proofErr w:type="spellStart"/>
      <w:r w:rsidRPr="00EA0EAC">
        <w:lastRenderedPageBreak/>
        <w:t>Подходы</w:t>
      </w:r>
      <w:proofErr w:type="spellEnd"/>
      <w:r w:rsidRPr="00EA0EAC">
        <w:t xml:space="preserve"> к </w:t>
      </w:r>
      <w:proofErr w:type="spellStart"/>
      <w:r w:rsidRPr="00EA0EAC">
        <w:t>решению</w:t>
      </w:r>
      <w:bookmarkEnd w:id="2"/>
      <w:proofErr w:type="spellEnd"/>
    </w:p>
    <w:p w14:paraId="00EB5348" w14:textId="18A01A60" w:rsidR="00EA0EAC" w:rsidRPr="00DE5421" w:rsidRDefault="00EA0EAC" w:rsidP="00DE5421">
      <w:pPr>
        <w:pStyle w:val="2"/>
        <w:rPr>
          <w:lang w:val="ru-RU"/>
        </w:rPr>
      </w:pPr>
      <w:bookmarkStart w:id="3" w:name="_Toc227574743"/>
      <w:r w:rsidRPr="00DE5421">
        <w:rPr>
          <w:lang w:val="ru-RU"/>
        </w:rPr>
        <w:t>Представление выражения – абстрактное синтаксическое дерево (</w:t>
      </w:r>
      <w:r w:rsidRPr="00EA0EAC">
        <w:t>AST</w:t>
      </w:r>
      <w:r w:rsidRPr="00DE5421">
        <w:rPr>
          <w:lang w:val="ru-RU"/>
        </w:rPr>
        <w:t>)</w:t>
      </w:r>
      <w:bookmarkEnd w:id="3"/>
    </w:p>
    <w:p w14:paraId="5EE69053" w14:textId="77777777" w:rsidR="00EA0EAC" w:rsidRPr="00EA0EAC" w:rsidRDefault="00EA0EAC" w:rsidP="00EA0EAC">
      <w:pPr>
        <w:pStyle w:val="14"/>
        <w:rPr>
          <w:lang w:val="ru-RU"/>
        </w:rPr>
      </w:pPr>
      <w:r w:rsidRPr="00EA0EAC">
        <w:rPr>
          <w:lang w:val="ru-RU"/>
        </w:rPr>
        <w:t>Для хранения выражения в памяти выбрано </w:t>
      </w:r>
      <w:r w:rsidRPr="00EA0EAC">
        <w:rPr>
          <w:b/>
          <w:bCs/>
          <w:lang w:val="ru-RU"/>
        </w:rPr>
        <w:t>абстрактное синтаксическое дерево (AST)</w:t>
      </w:r>
      <w:r w:rsidRPr="00EA0EAC">
        <w:rPr>
          <w:lang w:val="ru-RU"/>
        </w:rPr>
        <w:t>. Каждый узел дерева – это либо число, либо переменная, либо бинарная операция.</w:t>
      </w:r>
    </w:p>
    <w:p w14:paraId="4E3BAF92" w14:textId="77777777" w:rsidR="00EA0EAC" w:rsidRPr="00EA0EAC" w:rsidRDefault="00EA0EAC" w:rsidP="00EA0EAC">
      <w:pPr>
        <w:pStyle w:val="14"/>
        <w:rPr>
          <w:lang w:val="ru-RU"/>
        </w:rPr>
      </w:pPr>
      <w:r w:rsidRPr="00EA0EAC">
        <w:rPr>
          <w:b/>
          <w:bCs/>
          <w:lang w:val="ru-RU"/>
        </w:rPr>
        <w:t>Преимущества AST:</w:t>
      </w:r>
    </w:p>
    <w:p w14:paraId="62CB5D29" w14:textId="751CF836" w:rsidR="00EA0EAC" w:rsidRPr="00EA0EAC" w:rsidRDefault="00DE5421" w:rsidP="00DE5421">
      <w:pPr>
        <w:pStyle w:val="a0"/>
      </w:pPr>
      <w:r>
        <w:t>о</w:t>
      </w:r>
      <w:r w:rsidR="00EA0EAC" w:rsidRPr="00EA0EAC">
        <w:t>днократный разбор выражения позволяет многократно вычислять его с разными значениями переменных</w:t>
      </w:r>
      <w:r w:rsidRPr="00DE5421">
        <w:t>;</w:t>
      </w:r>
    </w:p>
    <w:p w14:paraId="2EC1E807" w14:textId="6F13FFB1" w:rsidR="00EA0EAC" w:rsidRPr="00EA0EAC" w:rsidRDefault="00DE5421" w:rsidP="00DE5421">
      <w:pPr>
        <w:pStyle w:val="a0"/>
      </w:pPr>
      <w:r>
        <w:t>л</w:t>
      </w:r>
      <w:r w:rsidR="00EA0EAC" w:rsidRPr="00EA0EAC">
        <w:t>егко обходить дерево для генерации префиксной и постфиксной форм</w:t>
      </w:r>
      <w:r w:rsidRPr="00DE5421">
        <w:t>;</w:t>
      </w:r>
    </w:p>
    <w:p w14:paraId="5FEF313A" w14:textId="715C0F99" w:rsidR="00EA0EAC" w:rsidRPr="00EA0EAC" w:rsidRDefault="00DE5421" w:rsidP="00DE5421">
      <w:pPr>
        <w:pStyle w:val="a0"/>
      </w:pPr>
      <w:r>
        <w:t>п</w:t>
      </w:r>
      <w:r w:rsidR="00EA0EAC" w:rsidRPr="00EA0EAC">
        <w:t>ростота реализации операций и контроля памяти.</w:t>
      </w:r>
    </w:p>
    <w:p w14:paraId="7640725B" w14:textId="03F9B987" w:rsidR="00EA0EAC" w:rsidRPr="00DE5421" w:rsidRDefault="00EA0EAC" w:rsidP="00DE5421">
      <w:pPr>
        <w:pStyle w:val="2"/>
        <w:rPr>
          <w:lang w:val="ru-RU"/>
        </w:rPr>
      </w:pPr>
      <w:bookmarkStart w:id="4" w:name="_Toc227574744"/>
      <w:r w:rsidRPr="00DE5421">
        <w:rPr>
          <w:lang w:val="ru-RU"/>
        </w:rPr>
        <w:t>Алгоритм сортировочной станции (</w:t>
      </w:r>
      <w:r w:rsidRPr="00EA0EAC">
        <w:t>Shunting</w:t>
      </w:r>
      <w:r w:rsidRPr="00DE5421">
        <w:rPr>
          <w:lang w:val="ru-RU"/>
        </w:rPr>
        <w:t>-</w:t>
      </w:r>
      <w:r w:rsidRPr="00EA0EAC">
        <w:t>yard</w:t>
      </w:r>
      <w:r w:rsidRPr="00DE5421">
        <w:rPr>
          <w:lang w:val="ru-RU"/>
        </w:rPr>
        <w:t>)</w:t>
      </w:r>
      <w:bookmarkEnd w:id="4"/>
    </w:p>
    <w:p w14:paraId="217009AB" w14:textId="77777777" w:rsidR="00EA0EAC" w:rsidRPr="00EA0EAC" w:rsidRDefault="00EA0EAC" w:rsidP="00EA0EAC">
      <w:pPr>
        <w:pStyle w:val="14"/>
        <w:rPr>
          <w:lang w:val="ru-RU"/>
        </w:rPr>
      </w:pPr>
      <w:r w:rsidRPr="00EA0EAC">
        <w:rPr>
          <w:lang w:val="ru-RU"/>
        </w:rPr>
        <w:t>Для разбора инфиксного выражения (обычная запись) используется </w:t>
      </w:r>
      <w:r w:rsidRPr="00EA0EAC">
        <w:rPr>
          <w:b/>
          <w:bCs/>
          <w:lang w:val="ru-RU"/>
        </w:rPr>
        <w:t>алгоритм сортировочной станции</w:t>
      </w:r>
      <w:r w:rsidRPr="00EA0EAC">
        <w:rPr>
          <w:lang w:val="ru-RU"/>
        </w:rPr>
        <w:t> </w:t>
      </w:r>
      <w:proofErr w:type="spellStart"/>
      <w:r w:rsidRPr="00EA0EAC">
        <w:rPr>
          <w:lang w:val="ru-RU"/>
        </w:rPr>
        <w:t>Дейкстры</w:t>
      </w:r>
      <w:proofErr w:type="spellEnd"/>
      <w:r w:rsidRPr="00EA0EAC">
        <w:rPr>
          <w:lang w:val="ru-RU"/>
        </w:rPr>
        <w:t>. Алгоритм использует два стека:</w:t>
      </w:r>
    </w:p>
    <w:p w14:paraId="622F9B4B" w14:textId="77777777" w:rsidR="00EA0EAC" w:rsidRPr="00EA0EAC" w:rsidRDefault="00EA0EAC" w:rsidP="00DE5421">
      <w:pPr>
        <w:pStyle w:val="14"/>
        <w:rPr>
          <w:lang w:val="ru-RU"/>
        </w:rPr>
      </w:pPr>
      <w:r w:rsidRPr="00EA0EAC">
        <w:rPr>
          <w:b/>
          <w:bCs/>
          <w:lang w:val="ru-RU"/>
        </w:rPr>
        <w:t>Стек операндов</w:t>
      </w:r>
      <w:r w:rsidRPr="00EA0EAC">
        <w:rPr>
          <w:lang w:val="ru-RU"/>
        </w:rPr>
        <w:t> – хранит уже созданные узлы AST (числа, переменные, поддеревья).</w:t>
      </w:r>
    </w:p>
    <w:p w14:paraId="57657299" w14:textId="77777777" w:rsidR="00EA0EAC" w:rsidRPr="00EA0EAC" w:rsidRDefault="00EA0EAC" w:rsidP="00DE5421">
      <w:pPr>
        <w:pStyle w:val="14"/>
        <w:rPr>
          <w:lang w:val="ru-RU"/>
        </w:rPr>
      </w:pPr>
      <w:r w:rsidRPr="00EA0EAC">
        <w:rPr>
          <w:b/>
          <w:bCs/>
          <w:lang w:val="ru-RU"/>
        </w:rPr>
        <w:t>Стек операторов</w:t>
      </w:r>
      <w:r w:rsidRPr="00EA0EAC">
        <w:rPr>
          <w:lang w:val="ru-RU"/>
        </w:rPr>
        <w:t> – хранит символы операций + - * / % ^ # и открывающие скобки (.</w:t>
      </w:r>
    </w:p>
    <w:p w14:paraId="69EA3610" w14:textId="77777777" w:rsidR="00EA0EAC" w:rsidRPr="00EA0EAC" w:rsidRDefault="00EA0EAC" w:rsidP="00EA0EAC">
      <w:pPr>
        <w:pStyle w:val="14"/>
        <w:rPr>
          <w:lang w:val="ru-RU"/>
        </w:rPr>
      </w:pPr>
      <w:r w:rsidRPr="00EA0EAC">
        <w:rPr>
          <w:b/>
          <w:bCs/>
          <w:lang w:val="ru-RU"/>
        </w:rPr>
        <w:t>Правила работы:</w:t>
      </w:r>
    </w:p>
    <w:p w14:paraId="592905E3" w14:textId="77777777" w:rsidR="00EA0EAC" w:rsidRPr="00EA0EAC" w:rsidRDefault="00EA0EAC" w:rsidP="00DE5421">
      <w:pPr>
        <w:pStyle w:val="a1"/>
      </w:pPr>
      <w:r w:rsidRPr="00EA0EAC">
        <w:t>Число/переменная → создать узел-лист, положить в стек операндов.</w:t>
      </w:r>
    </w:p>
    <w:p w14:paraId="15D3BBE5" w14:textId="77777777" w:rsidR="00EA0EAC" w:rsidRPr="00EA0EAC" w:rsidRDefault="00EA0EAC" w:rsidP="00DE5421">
      <w:pPr>
        <w:pStyle w:val="a1"/>
      </w:pPr>
      <w:r w:rsidRPr="00EA0EAC">
        <w:t>( → положить в стек операторов.</w:t>
      </w:r>
    </w:p>
    <w:p w14:paraId="76DBFF47" w14:textId="77777777" w:rsidR="00EA0EAC" w:rsidRPr="00EA0EAC" w:rsidRDefault="00EA0EAC" w:rsidP="00DE5421">
      <w:pPr>
        <w:pStyle w:val="a1"/>
      </w:pPr>
      <w:r w:rsidRPr="00EA0EAC">
        <w:t>) → выталкивать операторы из стека операторов в стек операндов (создавая бинарные узлы) до (, затем удалить (.</w:t>
      </w:r>
    </w:p>
    <w:p w14:paraId="70DD44BF" w14:textId="77777777" w:rsidR="00EA0EAC" w:rsidRPr="00EA0EAC" w:rsidRDefault="00EA0EAC" w:rsidP="00DE5421">
      <w:pPr>
        <w:pStyle w:val="a1"/>
      </w:pPr>
      <w:r w:rsidRPr="00EA0EAC">
        <w:t>Оператор </w:t>
      </w:r>
      <w:proofErr w:type="spellStart"/>
      <w:r w:rsidRPr="00EA0EAC">
        <w:t>op</w:t>
      </w:r>
      <w:proofErr w:type="spellEnd"/>
      <w:r w:rsidRPr="00EA0EAC">
        <w:t>:</w:t>
      </w:r>
    </w:p>
    <w:p w14:paraId="73A33A43" w14:textId="77777777" w:rsidR="00EA0EAC" w:rsidRPr="00EA0EAC" w:rsidRDefault="00EA0EAC" w:rsidP="00DE5421">
      <w:pPr>
        <w:pStyle w:val="a0"/>
        <w:ind w:left="1418"/>
      </w:pPr>
      <w:r w:rsidRPr="00EA0EAC">
        <w:lastRenderedPageBreak/>
        <w:t>Пока стек операторов не пуст и верхний оператор имеет приоритет </w:t>
      </w:r>
      <w:r w:rsidRPr="00EA0EAC">
        <w:rPr>
          <w:b/>
          <w:bCs/>
        </w:rPr>
        <w:t>≥</w:t>
      </w:r>
      <w:r w:rsidRPr="00EA0EAC">
        <w:t> приоритета </w:t>
      </w:r>
      <w:proofErr w:type="spellStart"/>
      <w:r w:rsidRPr="00EA0EAC">
        <w:t>op</w:t>
      </w:r>
      <w:proofErr w:type="spellEnd"/>
      <w:r w:rsidRPr="00EA0EAC">
        <w:t xml:space="preserve"> (с учётом </w:t>
      </w:r>
      <w:proofErr w:type="spellStart"/>
      <w:r w:rsidRPr="00EA0EAC">
        <w:t>правоассоциативности</w:t>
      </w:r>
      <w:proofErr w:type="spellEnd"/>
      <w:r w:rsidRPr="00EA0EAC">
        <w:t> ^), вытолкнуть его и создать бинарный узел.</w:t>
      </w:r>
    </w:p>
    <w:p w14:paraId="57FF0550" w14:textId="77777777" w:rsidR="00EA0EAC" w:rsidRPr="00EA0EAC" w:rsidRDefault="00EA0EAC" w:rsidP="00DE5421">
      <w:pPr>
        <w:pStyle w:val="a0"/>
        <w:ind w:left="1418"/>
      </w:pPr>
      <w:r w:rsidRPr="00EA0EAC">
        <w:t>Затем положить </w:t>
      </w:r>
      <w:proofErr w:type="spellStart"/>
      <w:r w:rsidRPr="00EA0EAC">
        <w:t>op</w:t>
      </w:r>
      <w:proofErr w:type="spellEnd"/>
      <w:r w:rsidRPr="00EA0EAC">
        <w:t> в стек операторов.</w:t>
      </w:r>
    </w:p>
    <w:p w14:paraId="6D7BBA55" w14:textId="77777777" w:rsidR="00EA0EAC" w:rsidRPr="00DE5421" w:rsidRDefault="00EA0EAC" w:rsidP="00DE5421">
      <w:pPr>
        <w:pStyle w:val="a1"/>
        <w:rPr>
          <w:lang w:val="ru-RU"/>
        </w:rPr>
      </w:pPr>
      <w:r w:rsidRPr="00DE5421">
        <w:rPr>
          <w:lang w:val="ru-RU"/>
        </w:rPr>
        <w:t>В конце вытолкнуть все оставшиеся операторы.</w:t>
      </w:r>
    </w:p>
    <w:p w14:paraId="3EA83AC7" w14:textId="77777777" w:rsidR="00EA0EAC" w:rsidRPr="00EA0EAC" w:rsidRDefault="00EA0EAC" w:rsidP="00DE5421">
      <w:pPr>
        <w:pStyle w:val="a1"/>
      </w:pPr>
      <w:proofErr w:type="spellStart"/>
      <w:r w:rsidRPr="00EA0EAC">
        <w:t>Корень</w:t>
      </w:r>
      <w:proofErr w:type="spellEnd"/>
      <w:r w:rsidRPr="00EA0EAC">
        <w:t xml:space="preserve"> </w:t>
      </w:r>
      <w:proofErr w:type="spellStart"/>
      <w:r w:rsidRPr="00EA0EAC">
        <w:t>дерева</w:t>
      </w:r>
      <w:proofErr w:type="spellEnd"/>
      <w:r w:rsidRPr="00EA0EAC">
        <w:t xml:space="preserve"> – </w:t>
      </w:r>
      <w:proofErr w:type="spellStart"/>
      <w:r w:rsidRPr="00EA0EAC">
        <w:t>единственный</w:t>
      </w:r>
      <w:proofErr w:type="spellEnd"/>
      <w:r w:rsidRPr="00EA0EAC">
        <w:t xml:space="preserve"> элемент в стеке операндов.</w:t>
      </w:r>
    </w:p>
    <w:p w14:paraId="56E3AD59" w14:textId="77777777" w:rsidR="00EA0EAC" w:rsidRPr="00EA0EAC" w:rsidRDefault="00EA0EAC" w:rsidP="00EA0EAC">
      <w:pPr>
        <w:pStyle w:val="14"/>
        <w:rPr>
          <w:lang w:val="ru-RU"/>
        </w:rPr>
      </w:pPr>
      <w:r w:rsidRPr="00EA0EAC">
        <w:rPr>
          <w:b/>
          <w:bCs/>
          <w:lang w:val="ru-RU"/>
        </w:rPr>
        <w:t>Приоритеты (числовые значения):</w:t>
      </w:r>
    </w:p>
    <w:p w14:paraId="777E0CFD" w14:textId="77777777" w:rsidR="00EA0EAC" w:rsidRPr="00EA0EAC" w:rsidRDefault="00EA0EAC" w:rsidP="00EA0EAC">
      <w:pPr>
        <w:pStyle w:val="14"/>
        <w:numPr>
          <w:ilvl w:val="0"/>
          <w:numId w:val="44"/>
        </w:numPr>
        <w:rPr>
          <w:lang w:val="ru-RU"/>
        </w:rPr>
      </w:pPr>
      <w:r w:rsidRPr="00EA0EAC">
        <w:rPr>
          <w:lang w:val="ru-RU"/>
        </w:rPr>
        <w:t># – 5</w:t>
      </w:r>
    </w:p>
    <w:p w14:paraId="39C54810" w14:textId="77777777" w:rsidR="00EA0EAC" w:rsidRPr="00EA0EAC" w:rsidRDefault="00EA0EAC" w:rsidP="00EA0EAC">
      <w:pPr>
        <w:pStyle w:val="14"/>
        <w:numPr>
          <w:ilvl w:val="0"/>
          <w:numId w:val="44"/>
        </w:numPr>
        <w:rPr>
          <w:lang w:val="ru-RU"/>
        </w:rPr>
      </w:pPr>
      <w:r w:rsidRPr="00EA0EAC">
        <w:rPr>
          <w:lang w:val="ru-RU"/>
        </w:rPr>
        <w:t>^ – 4</w:t>
      </w:r>
    </w:p>
    <w:p w14:paraId="606A54EB" w14:textId="77777777" w:rsidR="00EA0EAC" w:rsidRPr="00EA0EAC" w:rsidRDefault="00EA0EAC" w:rsidP="00EA0EAC">
      <w:pPr>
        <w:pStyle w:val="14"/>
        <w:numPr>
          <w:ilvl w:val="0"/>
          <w:numId w:val="44"/>
        </w:numPr>
        <w:rPr>
          <w:lang w:val="ru-RU"/>
        </w:rPr>
      </w:pPr>
      <w:r w:rsidRPr="00EA0EAC">
        <w:rPr>
          <w:lang w:val="ru-RU"/>
        </w:rPr>
        <w:t>*, /, % – 3</w:t>
      </w:r>
    </w:p>
    <w:p w14:paraId="6A48A3AB" w14:textId="77777777" w:rsidR="00EA0EAC" w:rsidRPr="00EA0EAC" w:rsidRDefault="00EA0EAC" w:rsidP="00EA0EAC">
      <w:pPr>
        <w:pStyle w:val="14"/>
        <w:numPr>
          <w:ilvl w:val="0"/>
          <w:numId w:val="44"/>
        </w:numPr>
        <w:rPr>
          <w:lang w:val="ru-RU"/>
        </w:rPr>
      </w:pPr>
      <w:r w:rsidRPr="00EA0EAC">
        <w:rPr>
          <w:lang w:val="ru-RU"/>
        </w:rPr>
        <w:t>+, - – 2</w:t>
      </w:r>
    </w:p>
    <w:p w14:paraId="7FBBD153" w14:textId="77777777" w:rsidR="00EA0EAC" w:rsidRPr="00EA0EAC" w:rsidRDefault="00EA0EAC" w:rsidP="00EA0EAC">
      <w:pPr>
        <w:pStyle w:val="14"/>
        <w:rPr>
          <w:lang w:val="ru-RU"/>
        </w:rPr>
      </w:pPr>
      <w:r w:rsidRPr="00EA0EAC">
        <w:rPr>
          <w:b/>
          <w:bCs/>
          <w:lang w:val="ru-RU"/>
        </w:rPr>
        <w:t>Ассоциативность:</w:t>
      </w:r>
      <w:r w:rsidRPr="00EA0EAC">
        <w:rPr>
          <w:lang w:val="ru-RU"/>
        </w:rPr>
        <w:t xml:space="preserve"> все операторы </w:t>
      </w:r>
      <w:proofErr w:type="spellStart"/>
      <w:r w:rsidRPr="00EA0EAC">
        <w:rPr>
          <w:lang w:val="ru-RU"/>
        </w:rPr>
        <w:t>левоассоциативны</w:t>
      </w:r>
      <w:proofErr w:type="spellEnd"/>
      <w:r w:rsidRPr="00EA0EAC">
        <w:rPr>
          <w:lang w:val="ru-RU"/>
        </w:rPr>
        <w:t xml:space="preserve">, кроме ^ – </w:t>
      </w:r>
      <w:proofErr w:type="spellStart"/>
      <w:r w:rsidRPr="00EA0EAC">
        <w:rPr>
          <w:lang w:val="ru-RU"/>
        </w:rPr>
        <w:t>правоассоциативен</w:t>
      </w:r>
      <w:proofErr w:type="spellEnd"/>
      <w:r w:rsidRPr="00EA0EAC">
        <w:rPr>
          <w:lang w:val="ru-RU"/>
        </w:rPr>
        <w:t xml:space="preserve"> (чтобы 2^3^2 разбиралось как 2^(3^2)).</w:t>
      </w:r>
    </w:p>
    <w:p w14:paraId="635A672B" w14:textId="22F22F60" w:rsidR="00EA0EAC" w:rsidRPr="00EA0EAC" w:rsidRDefault="00EA0EAC" w:rsidP="00DE5421">
      <w:pPr>
        <w:pStyle w:val="2"/>
      </w:pPr>
      <w:bookmarkStart w:id="5" w:name="_Toc227574745"/>
      <w:proofErr w:type="spellStart"/>
      <w:r w:rsidRPr="00EA0EAC">
        <w:t>Префиксная</w:t>
      </w:r>
      <w:proofErr w:type="spellEnd"/>
      <w:r w:rsidRPr="00EA0EAC">
        <w:t xml:space="preserve"> и </w:t>
      </w:r>
      <w:proofErr w:type="spellStart"/>
      <w:r w:rsidRPr="00EA0EAC">
        <w:t>постфиксная</w:t>
      </w:r>
      <w:proofErr w:type="spellEnd"/>
      <w:r w:rsidRPr="00EA0EAC">
        <w:t xml:space="preserve"> </w:t>
      </w:r>
      <w:proofErr w:type="spellStart"/>
      <w:r w:rsidRPr="00EA0EAC">
        <w:t>формы</w:t>
      </w:r>
      <w:bookmarkEnd w:id="5"/>
      <w:proofErr w:type="spellEnd"/>
    </w:p>
    <w:p w14:paraId="1E34CCF1" w14:textId="77777777" w:rsidR="00EA0EAC" w:rsidRPr="00EA0EAC" w:rsidRDefault="00EA0EAC" w:rsidP="00DE5421">
      <w:pPr>
        <w:pStyle w:val="14"/>
        <w:rPr>
          <w:lang w:val="ru-RU"/>
        </w:rPr>
      </w:pPr>
      <w:r w:rsidRPr="00EA0EAC">
        <w:rPr>
          <w:b/>
          <w:bCs/>
          <w:lang w:val="ru-RU"/>
        </w:rPr>
        <w:t>Префиксная (польская запись)</w:t>
      </w:r>
      <w:r w:rsidRPr="00EA0EAC">
        <w:rPr>
          <w:lang w:val="ru-RU"/>
        </w:rPr>
        <w:t> – оператор перед операндами. Получается обходом дерева </w:t>
      </w:r>
      <w:r w:rsidRPr="00EA0EAC">
        <w:rPr>
          <w:b/>
          <w:bCs/>
          <w:lang w:val="ru-RU"/>
        </w:rPr>
        <w:t>корень → левый → правый</w:t>
      </w:r>
      <w:r w:rsidRPr="00EA0EAC">
        <w:rPr>
          <w:lang w:val="ru-RU"/>
        </w:rPr>
        <w:t>.</w:t>
      </w:r>
      <w:r w:rsidRPr="00EA0EAC">
        <w:rPr>
          <w:lang w:val="ru-RU"/>
        </w:rPr>
        <w:br/>
        <w:t>Пример для 5*(</w:t>
      </w:r>
      <w:proofErr w:type="gramStart"/>
      <w:r w:rsidRPr="00EA0EAC">
        <w:rPr>
          <w:lang w:val="ru-RU"/>
        </w:rPr>
        <w:t>14-4</w:t>
      </w:r>
      <w:proofErr w:type="gramEnd"/>
      <w:r w:rsidRPr="00EA0EAC">
        <w:rPr>
          <w:lang w:val="ru-RU"/>
        </w:rPr>
        <w:t xml:space="preserve">*2)/2: / * </w:t>
      </w:r>
      <w:proofErr w:type="gramStart"/>
      <w:r w:rsidRPr="00EA0EAC">
        <w:rPr>
          <w:lang w:val="ru-RU"/>
        </w:rPr>
        <w:t>5 - 14</w:t>
      </w:r>
      <w:proofErr w:type="gramEnd"/>
      <w:r w:rsidRPr="00EA0EAC">
        <w:rPr>
          <w:lang w:val="ru-RU"/>
        </w:rPr>
        <w:t xml:space="preserve"> * 4 2 2</w:t>
      </w:r>
    </w:p>
    <w:p w14:paraId="6AA6F7BD" w14:textId="77777777" w:rsidR="00EA0EAC" w:rsidRPr="00EA0EAC" w:rsidRDefault="00EA0EAC" w:rsidP="00DE5421">
      <w:pPr>
        <w:pStyle w:val="14"/>
        <w:rPr>
          <w:lang w:val="ru-RU"/>
        </w:rPr>
      </w:pPr>
      <w:r w:rsidRPr="00EA0EAC">
        <w:rPr>
          <w:b/>
          <w:bCs/>
          <w:lang w:val="ru-RU"/>
        </w:rPr>
        <w:t>Постфиксная (обратная польская запись)</w:t>
      </w:r>
      <w:r w:rsidRPr="00EA0EAC">
        <w:rPr>
          <w:lang w:val="ru-RU"/>
        </w:rPr>
        <w:t> – оператор после операндов. Получается обходом </w:t>
      </w:r>
      <w:r w:rsidRPr="00EA0EAC">
        <w:rPr>
          <w:b/>
          <w:bCs/>
          <w:lang w:val="ru-RU"/>
        </w:rPr>
        <w:t>левый → правый → корень</w:t>
      </w:r>
      <w:r w:rsidRPr="00EA0EAC">
        <w:rPr>
          <w:lang w:val="ru-RU"/>
        </w:rPr>
        <w:t>.</w:t>
      </w:r>
      <w:r w:rsidRPr="00EA0EAC">
        <w:rPr>
          <w:lang w:val="ru-RU"/>
        </w:rPr>
        <w:br/>
        <w:t>Пример: 5 14 4 2 * - * 2 /</w:t>
      </w:r>
    </w:p>
    <w:p w14:paraId="227B04B9" w14:textId="77777777" w:rsidR="00EA0EAC" w:rsidRPr="00EA0EAC" w:rsidRDefault="00EA0EAC" w:rsidP="00EA0EAC">
      <w:pPr>
        <w:pStyle w:val="14"/>
        <w:rPr>
          <w:lang w:val="ru-RU"/>
        </w:rPr>
      </w:pPr>
      <w:r w:rsidRPr="00EA0EAC">
        <w:rPr>
          <w:b/>
          <w:bCs/>
          <w:lang w:val="ru-RU"/>
        </w:rPr>
        <w:t>Зачем нужны:</w:t>
      </w:r>
    </w:p>
    <w:p w14:paraId="6470F8BC" w14:textId="57429B1F" w:rsidR="00EA0EAC" w:rsidRPr="00EA0EAC" w:rsidRDefault="00DE5421" w:rsidP="00DE5421">
      <w:pPr>
        <w:pStyle w:val="a0"/>
      </w:pPr>
      <w:r>
        <w:rPr>
          <w:lang w:val="en-US"/>
        </w:rPr>
        <w:t>c</w:t>
      </w:r>
      <w:proofErr w:type="spellStart"/>
      <w:r w:rsidR="00EA0EAC" w:rsidRPr="00EA0EAC">
        <w:t>ериализация</w:t>
      </w:r>
      <w:proofErr w:type="spellEnd"/>
      <w:r w:rsidR="00EA0EAC" w:rsidRPr="00EA0EAC">
        <w:t xml:space="preserve"> дерева в строку (сохранение/передача)</w:t>
      </w:r>
      <w:r w:rsidRPr="00DE5421">
        <w:t>;</w:t>
      </w:r>
    </w:p>
    <w:p w14:paraId="5D0321BB" w14:textId="60DD8C23" w:rsidR="00EA0EAC" w:rsidRPr="00EA0EAC" w:rsidRDefault="00DE5421" w:rsidP="00DE5421">
      <w:pPr>
        <w:pStyle w:val="a0"/>
      </w:pPr>
      <w:r>
        <w:t>б</w:t>
      </w:r>
      <w:r w:rsidR="00EA0EAC" w:rsidRPr="00EA0EAC">
        <w:t>ыстрое вычисление постфиксной формы стеком</w:t>
      </w:r>
      <w:r w:rsidRPr="00DE5421">
        <w:t>;</w:t>
      </w:r>
    </w:p>
    <w:p w14:paraId="5C31F02D" w14:textId="79D36E34" w:rsidR="00EA0EAC" w:rsidRPr="00EA0EAC" w:rsidRDefault="00DE5421" w:rsidP="00DE5421">
      <w:pPr>
        <w:pStyle w:val="a0"/>
      </w:pPr>
      <w:r>
        <w:t>в</w:t>
      </w:r>
      <w:r w:rsidR="00EA0EAC" w:rsidRPr="00EA0EAC">
        <w:t>осстановление дерева из линейной записи.</w:t>
      </w:r>
    </w:p>
    <w:p w14:paraId="02D7E81C" w14:textId="1E118841" w:rsidR="00EA0EAC" w:rsidRPr="00EA0EAC" w:rsidRDefault="00EA0EAC" w:rsidP="00DE5421">
      <w:pPr>
        <w:pStyle w:val="2"/>
      </w:pPr>
      <w:bookmarkStart w:id="6" w:name="_Toc227574746"/>
      <w:proofErr w:type="spellStart"/>
      <w:r w:rsidRPr="00EA0EAC">
        <w:t>Управление</w:t>
      </w:r>
      <w:proofErr w:type="spellEnd"/>
      <w:r w:rsidRPr="00EA0EAC">
        <w:t xml:space="preserve"> </w:t>
      </w:r>
      <w:proofErr w:type="spellStart"/>
      <w:r w:rsidRPr="00EA0EAC">
        <w:t>памятью</w:t>
      </w:r>
      <w:proofErr w:type="spellEnd"/>
      <w:r w:rsidRPr="00EA0EAC">
        <w:t xml:space="preserve"> (</w:t>
      </w:r>
      <w:proofErr w:type="spellStart"/>
      <w:r w:rsidRPr="00EA0EAC">
        <w:t>макросы</w:t>
      </w:r>
      <w:proofErr w:type="spellEnd"/>
      <w:r w:rsidRPr="00EA0EAC">
        <w:t>)</w:t>
      </w:r>
      <w:bookmarkEnd w:id="6"/>
    </w:p>
    <w:p w14:paraId="2FF03405" w14:textId="77777777" w:rsidR="00EA0EAC" w:rsidRPr="00EA0EAC" w:rsidRDefault="00EA0EAC" w:rsidP="00EA0EAC">
      <w:pPr>
        <w:pStyle w:val="14"/>
        <w:rPr>
          <w:lang w:val="ru-RU"/>
        </w:rPr>
      </w:pPr>
      <w:r w:rsidRPr="00EA0EAC">
        <w:rPr>
          <w:lang w:val="ru-RU"/>
        </w:rPr>
        <w:lastRenderedPageBreak/>
        <w:t>Все вызовы </w:t>
      </w:r>
      <w:proofErr w:type="spellStart"/>
      <w:r w:rsidRPr="00EA0EAC">
        <w:rPr>
          <w:lang w:val="ru-RU"/>
        </w:rPr>
        <w:t>malloc</w:t>
      </w:r>
      <w:proofErr w:type="spellEnd"/>
      <w:r w:rsidRPr="00EA0EAC">
        <w:rPr>
          <w:lang w:val="ru-RU"/>
        </w:rPr>
        <w:t>, </w:t>
      </w:r>
      <w:proofErr w:type="spellStart"/>
      <w:r w:rsidRPr="00EA0EAC">
        <w:rPr>
          <w:lang w:val="ru-RU"/>
        </w:rPr>
        <w:t>calloc</w:t>
      </w:r>
      <w:proofErr w:type="spellEnd"/>
      <w:r w:rsidRPr="00EA0EAC">
        <w:rPr>
          <w:lang w:val="ru-RU"/>
        </w:rPr>
        <w:t>, </w:t>
      </w:r>
      <w:proofErr w:type="spellStart"/>
      <w:r w:rsidRPr="00EA0EAC">
        <w:rPr>
          <w:lang w:val="ru-RU"/>
        </w:rPr>
        <w:t>realloc</w:t>
      </w:r>
      <w:proofErr w:type="spellEnd"/>
      <w:r w:rsidRPr="00EA0EAC">
        <w:rPr>
          <w:lang w:val="ru-RU"/>
        </w:rPr>
        <w:t>, </w:t>
      </w:r>
      <w:proofErr w:type="spellStart"/>
      <w:r w:rsidRPr="00EA0EAC">
        <w:rPr>
          <w:lang w:val="ru-RU"/>
        </w:rPr>
        <w:t>free</w:t>
      </w:r>
      <w:proofErr w:type="spellEnd"/>
      <w:r w:rsidRPr="00EA0EAC">
        <w:rPr>
          <w:lang w:val="ru-RU"/>
        </w:rPr>
        <w:t> обёрнуты в макросы MALLOC, CALLOC, REALLOC, FREE, которые увеличивают соответствующие счётчики в глобальной структуре </w:t>
      </w:r>
      <w:proofErr w:type="spellStart"/>
      <w:r w:rsidRPr="00EA0EAC">
        <w:rPr>
          <w:lang w:val="ru-RU"/>
        </w:rPr>
        <w:t>stats</w:t>
      </w:r>
      <w:proofErr w:type="spellEnd"/>
      <w:r w:rsidRPr="00EA0EAC">
        <w:rPr>
          <w:lang w:val="ru-RU"/>
        </w:rPr>
        <w:t>. Это позволяет точно отследить утечки: при завершении программы количество </w:t>
      </w:r>
      <w:proofErr w:type="spellStart"/>
      <w:r w:rsidRPr="00EA0EAC">
        <w:rPr>
          <w:lang w:val="ru-RU"/>
        </w:rPr>
        <w:t>free</w:t>
      </w:r>
      <w:proofErr w:type="spellEnd"/>
      <w:r w:rsidRPr="00EA0EAC">
        <w:rPr>
          <w:lang w:val="ru-RU"/>
        </w:rPr>
        <w:t> должно равняться количеству выделений памяти.</w:t>
      </w:r>
    </w:p>
    <w:p w14:paraId="2D085FFD" w14:textId="5328541A" w:rsidR="00EA0EAC" w:rsidRPr="00EA0EAC" w:rsidRDefault="00EA0EAC" w:rsidP="00DE5421">
      <w:pPr>
        <w:pStyle w:val="2"/>
      </w:pPr>
      <w:bookmarkStart w:id="7" w:name="_Toc227574747"/>
      <w:proofErr w:type="spellStart"/>
      <w:r w:rsidRPr="00EA0EAC">
        <w:t>Обработка</w:t>
      </w:r>
      <w:proofErr w:type="spellEnd"/>
      <w:r w:rsidRPr="00EA0EAC">
        <w:t xml:space="preserve"> </w:t>
      </w:r>
      <w:proofErr w:type="spellStart"/>
      <w:r w:rsidRPr="00EA0EAC">
        <w:t>ошибок</w:t>
      </w:r>
      <w:bookmarkEnd w:id="7"/>
      <w:proofErr w:type="spellEnd"/>
    </w:p>
    <w:p w14:paraId="355731EC" w14:textId="77777777" w:rsidR="00EA0EAC" w:rsidRPr="00EA0EAC" w:rsidRDefault="00EA0EAC" w:rsidP="00EA0EAC">
      <w:pPr>
        <w:pStyle w:val="14"/>
        <w:rPr>
          <w:lang w:val="ru-RU"/>
        </w:rPr>
      </w:pPr>
      <w:r w:rsidRPr="00EA0EAC">
        <w:rPr>
          <w:lang w:val="ru-RU"/>
        </w:rPr>
        <w:t>На каждом этапе выполняется проверка:</w:t>
      </w:r>
    </w:p>
    <w:p w14:paraId="6D22E95F" w14:textId="76E40BFE" w:rsidR="00EA0EAC" w:rsidRPr="00EA0EAC" w:rsidRDefault="00DE5421" w:rsidP="00DE5421">
      <w:pPr>
        <w:pStyle w:val="a0"/>
      </w:pPr>
      <w:r>
        <w:t>к</w:t>
      </w:r>
      <w:r w:rsidR="00EA0EAC" w:rsidRPr="00EA0EAC">
        <w:t>орректность выражения (скобки, наличие операндов)</w:t>
      </w:r>
      <w:r w:rsidRPr="00DE5421">
        <w:t>;</w:t>
      </w:r>
    </w:p>
    <w:p w14:paraId="6F5FDC04" w14:textId="797FC0ED" w:rsidR="00EA0EAC" w:rsidRPr="00EA0EAC" w:rsidRDefault="00DE5421" w:rsidP="00DE5421">
      <w:pPr>
        <w:pStyle w:val="a0"/>
      </w:pPr>
      <w:r>
        <w:t>п</w:t>
      </w:r>
      <w:r w:rsidR="00EA0EAC" w:rsidRPr="00EA0EAC">
        <w:t>ри вычислении: деление на ноль, отрицательная степень, неизвестная переменная</w:t>
      </w:r>
      <w:r w:rsidRPr="00DE5421">
        <w:t>;</w:t>
      </w:r>
    </w:p>
    <w:p w14:paraId="4B88850E" w14:textId="2424BDE5" w:rsidR="00EA0EAC" w:rsidRPr="00EA0EAC" w:rsidRDefault="00DE5421" w:rsidP="00DE5421">
      <w:pPr>
        <w:pStyle w:val="a0"/>
      </w:pPr>
      <w:r>
        <w:t>п</w:t>
      </w:r>
      <w:r w:rsidR="00EA0EAC" w:rsidRPr="00EA0EAC">
        <w:t>ри синтаксической ошибке выводится </w:t>
      </w:r>
      <w:proofErr w:type="spellStart"/>
      <w:r w:rsidR="00EA0EAC" w:rsidRPr="00EA0EAC">
        <w:t>incorrect</w:t>
      </w:r>
      <w:proofErr w:type="spellEnd"/>
      <w:r w:rsidRPr="00DE5421">
        <w:t>;</w:t>
      </w:r>
    </w:p>
    <w:p w14:paraId="4F6550D0" w14:textId="798D66C8" w:rsidR="00EA0EAC" w:rsidRPr="00EA0EAC" w:rsidRDefault="00DE5421" w:rsidP="00DE5421">
      <w:pPr>
        <w:pStyle w:val="a0"/>
      </w:pPr>
      <w:r>
        <w:t>п</w:t>
      </w:r>
      <w:r w:rsidR="00EA0EAC" w:rsidRPr="00EA0EAC">
        <w:t>ри отсутствии загруженного дерева для </w:t>
      </w:r>
      <w:proofErr w:type="spellStart"/>
      <w:r w:rsidR="00EA0EAC" w:rsidRPr="00EA0EAC">
        <w:t>save_prf</w:t>
      </w:r>
      <w:proofErr w:type="spellEnd"/>
      <w:r w:rsidR="00EA0EAC" w:rsidRPr="00EA0EAC">
        <w:t>/</w:t>
      </w:r>
      <w:proofErr w:type="spellStart"/>
      <w:r w:rsidR="00EA0EAC" w:rsidRPr="00EA0EAC">
        <w:t>save_pst</w:t>
      </w:r>
      <w:proofErr w:type="spellEnd"/>
      <w:r w:rsidR="00EA0EAC" w:rsidRPr="00EA0EAC">
        <w:t>/</w:t>
      </w:r>
      <w:proofErr w:type="spellStart"/>
      <w:r w:rsidR="00EA0EAC" w:rsidRPr="00EA0EAC">
        <w:t>eval</w:t>
      </w:r>
      <w:proofErr w:type="spellEnd"/>
      <w:r w:rsidR="00EA0EAC" w:rsidRPr="00EA0EAC">
        <w:t> выводится </w:t>
      </w:r>
      <w:proofErr w:type="spellStart"/>
      <w:r w:rsidR="00EA0EAC" w:rsidRPr="00EA0EAC">
        <w:t>not_loaded</w:t>
      </w:r>
      <w:proofErr w:type="spellEnd"/>
      <w:r w:rsidRPr="00DE5421">
        <w:t>;</w:t>
      </w:r>
    </w:p>
    <w:p w14:paraId="7CDA1686" w14:textId="2B81DC64" w:rsidR="00EA0EAC" w:rsidRPr="00EA0EAC" w:rsidRDefault="00EA0EAC" w:rsidP="00EA0EAC">
      <w:pPr>
        <w:pStyle w:val="14"/>
        <w:rPr>
          <w:lang w:val="ru-RU"/>
        </w:rPr>
      </w:pPr>
    </w:p>
    <w:p w14:paraId="6FBF25C1" w14:textId="77777777" w:rsidR="00EA0EAC" w:rsidRPr="00DE5421" w:rsidRDefault="00EA0EAC">
      <w:pPr>
        <w:rPr>
          <w:rFonts w:ascii="Times New Roman" w:hAnsi="Times New Roman" w:cstheme="majorBidi"/>
          <w:b/>
          <w:color w:val="000000" w:themeColor="text1"/>
          <w:kern w:val="0"/>
          <w:sz w:val="32"/>
          <w:szCs w:val="22"/>
          <w:lang w:eastAsia="ru-RU"/>
          <w14:ligatures w14:val="none"/>
        </w:rPr>
      </w:pPr>
      <w:r>
        <w:br w:type="page"/>
      </w:r>
    </w:p>
    <w:p w14:paraId="559F0026" w14:textId="55F58CCD" w:rsidR="00EA0EAC" w:rsidRPr="00EA0EAC" w:rsidRDefault="00EA0EAC" w:rsidP="00EA0EAC">
      <w:pPr>
        <w:pStyle w:val="1"/>
      </w:pPr>
      <w:bookmarkStart w:id="8" w:name="_Toc227574748"/>
      <w:proofErr w:type="spellStart"/>
      <w:r w:rsidRPr="00EA0EAC">
        <w:lastRenderedPageBreak/>
        <w:t>Структуры</w:t>
      </w:r>
      <w:proofErr w:type="spellEnd"/>
      <w:r w:rsidRPr="00EA0EAC">
        <w:t xml:space="preserve"> </w:t>
      </w:r>
      <w:proofErr w:type="spellStart"/>
      <w:r w:rsidRPr="00EA0EAC">
        <w:t>данных</w:t>
      </w:r>
      <w:proofErr w:type="spellEnd"/>
      <w:r w:rsidRPr="00EA0EAC">
        <w:t xml:space="preserve"> и </w:t>
      </w:r>
      <w:proofErr w:type="spellStart"/>
      <w:r w:rsidRPr="00EA0EAC">
        <w:t>алгоритмы</w:t>
      </w:r>
      <w:bookmarkEnd w:id="8"/>
      <w:proofErr w:type="spellEnd"/>
    </w:p>
    <w:p w14:paraId="4FD59A2E" w14:textId="35EE8647" w:rsidR="00EA0EAC" w:rsidRPr="00EA0EAC" w:rsidRDefault="00EA0EAC" w:rsidP="00F92BB5">
      <w:pPr>
        <w:pStyle w:val="2"/>
      </w:pPr>
      <w:bookmarkStart w:id="9" w:name="_Toc227574749"/>
      <w:proofErr w:type="spellStart"/>
      <w:r w:rsidRPr="00EA0EAC">
        <w:t>Структуры</w:t>
      </w:r>
      <w:proofErr w:type="spellEnd"/>
      <w:r w:rsidRPr="00EA0EAC">
        <w:t xml:space="preserve"> </w:t>
      </w:r>
      <w:proofErr w:type="spellStart"/>
      <w:r w:rsidRPr="00EA0EAC">
        <w:t>данных</w:t>
      </w:r>
      <w:bookmarkEnd w:id="9"/>
      <w:proofErr w:type="spellEnd"/>
    </w:p>
    <w:p w14:paraId="270F4137" w14:textId="576CD6D8" w:rsidR="00EA0EAC" w:rsidRPr="00F92BB5" w:rsidRDefault="00EA0EAC" w:rsidP="00F92BB5">
      <w:pPr>
        <w:pStyle w:val="a4"/>
      </w:pPr>
      <w:bookmarkStart w:id="10" w:name="_Toc227574750"/>
      <w:r w:rsidRPr="00EA0EAC">
        <w:t xml:space="preserve">Узел AST (файл </w:t>
      </w:r>
      <w:proofErr w:type="spellStart"/>
      <w:r w:rsidRPr="00EA0EAC">
        <w:t>ast.c</w:t>
      </w:r>
      <w:proofErr w:type="spellEnd"/>
      <w:r w:rsidRPr="00EA0EAC">
        <w:t>):</w:t>
      </w:r>
      <w:bookmarkEnd w:id="10"/>
    </w:p>
    <w:p w14:paraId="0F45A52A" w14:textId="77777777" w:rsidR="00EA0EAC" w:rsidRPr="00EA0EAC" w:rsidRDefault="00EA0EAC" w:rsidP="00DE5421">
      <w:pPr>
        <w:pStyle w:val="a9"/>
      </w:pPr>
      <w:r w:rsidRPr="00EA0EAC">
        <w:t xml:space="preserve">typedef </w:t>
      </w:r>
      <w:proofErr w:type="spellStart"/>
      <w:r w:rsidRPr="00EA0EAC">
        <w:t>enum</w:t>
      </w:r>
      <w:proofErr w:type="spellEnd"/>
      <w:r w:rsidRPr="00EA0EAC">
        <w:t xml:space="preserve"> {</w:t>
      </w:r>
    </w:p>
    <w:p w14:paraId="7DDDE8FD" w14:textId="77777777" w:rsidR="00EA0EAC" w:rsidRPr="00EA0EAC" w:rsidRDefault="00EA0EAC" w:rsidP="00DE5421">
      <w:pPr>
        <w:pStyle w:val="a9"/>
      </w:pPr>
      <w:r w:rsidRPr="00EA0EAC">
        <w:t xml:space="preserve">    NODE_NUMBER,</w:t>
      </w:r>
    </w:p>
    <w:p w14:paraId="45401C9C" w14:textId="77777777" w:rsidR="00EA0EAC" w:rsidRPr="00EA0EAC" w:rsidRDefault="00EA0EAC" w:rsidP="00DE5421">
      <w:pPr>
        <w:pStyle w:val="a9"/>
      </w:pPr>
      <w:r w:rsidRPr="00EA0EAC">
        <w:t xml:space="preserve">    NODE_VARIABLE,</w:t>
      </w:r>
    </w:p>
    <w:p w14:paraId="47965953" w14:textId="77777777" w:rsidR="00EA0EAC" w:rsidRPr="00EA0EAC" w:rsidRDefault="00EA0EAC" w:rsidP="00DE5421">
      <w:pPr>
        <w:pStyle w:val="a9"/>
      </w:pPr>
      <w:r w:rsidRPr="00EA0EAC">
        <w:t xml:space="preserve">    NODE_BINARY_OP</w:t>
      </w:r>
    </w:p>
    <w:p w14:paraId="6DED9805" w14:textId="77777777" w:rsidR="00EA0EAC" w:rsidRPr="00EA0EAC" w:rsidRDefault="00EA0EAC" w:rsidP="00DE5421">
      <w:pPr>
        <w:pStyle w:val="a9"/>
      </w:pPr>
      <w:r w:rsidRPr="00EA0EAC">
        <w:t xml:space="preserve">} </w:t>
      </w:r>
      <w:proofErr w:type="spellStart"/>
      <w:r w:rsidRPr="00EA0EAC">
        <w:t>NodeType</w:t>
      </w:r>
      <w:proofErr w:type="spellEnd"/>
      <w:r w:rsidRPr="00EA0EAC">
        <w:t>;</w:t>
      </w:r>
    </w:p>
    <w:p w14:paraId="4EEDF3F9" w14:textId="77777777" w:rsidR="00EA0EAC" w:rsidRPr="00EA0EAC" w:rsidRDefault="00EA0EAC" w:rsidP="00DE5421">
      <w:pPr>
        <w:pStyle w:val="a9"/>
      </w:pPr>
    </w:p>
    <w:p w14:paraId="19B5708D" w14:textId="77777777" w:rsidR="00EA0EAC" w:rsidRPr="00EA0EAC" w:rsidRDefault="00EA0EAC" w:rsidP="00DE5421">
      <w:pPr>
        <w:pStyle w:val="a9"/>
      </w:pPr>
      <w:proofErr w:type="spellStart"/>
      <w:r w:rsidRPr="00EA0EAC">
        <w:t>typedef</w:t>
      </w:r>
      <w:proofErr w:type="spellEnd"/>
      <w:r w:rsidRPr="00EA0EAC">
        <w:t xml:space="preserve"> </w:t>
      </w:r>
      <w:proofErr w:type="spellStart"/>
      <w:r w:rsidRPr="00EA0EAC">
        <w:t>struct</w:t>
      </w:r>
      <w:proofErr w:type="spellEnd"/>
      <w:r w:rsidRPr="00EA0EAC">
        <w:t xml:space="preserve"> </w:t>
      </w:r>
      <w:proofErr w:type="spellStart"/>
      <w:r w:rsidRPr="00EA0EAC">
        <w:t>AstNode</w:t>
      </w:r>
      <w:proofErr w:type="spellEnd"/>
      <w:r w:rsidRPr="00EA0EAC">
        <w:t xml:space="preserve"> {</w:t>
      </w:r>
    </w:p>
    <w:p w14:paraId="60AB8393" w14:textId="77777777" w:rsidR="00EA0EAC" w:rsidRPr="00EA0EAC" w:rsidRDefault="00EA0EAC" w:rsidP="00DE5421">
      <w:pPr>
        <w:pStyle w:val="a9"/>
      </w:pPr>
      <w:r w:rsidRPr="00EA0EAC">
        <w:t xml:space="preserve">    </w:t>
      </w:r>
      <w:proofErr w:type="spellStart"/>
      <w:r w:rsidRPr="00EA0EAC">
        <w:t>NodeType</w:t>
      </w:r>
      <w:proofErr w:type="spellEnd"/>
      <w:r w:rsidRPr="00EA0EAC">
        <w:t xml:space="preserve"> </w:t>
      </w:r>
      <w:proofErr w:type="spellStart"/>
      <w:r w:rsidRPr="00EA0EAC">
        <w:t>type</w:t>
      </w:r>
      <w:proofErr w:type="spellEnd"/>
      <w:r w:rsidRPr="00EA0EAC">
        <w:t>;</w:t>
      </w:r>
    </w:p>
    <w:p w14:paraId="2EE37AA4" w14:textId="77777777" w:rsidR="00EA0EAC" w:rsidRPr="00EA0EAC" w:rsidRDefault="00EA0EAC" w:rsidP="00DE5421">
      <w:pPr>
        <w:pStyle w:val="a9"/>
      </w:pPr>
      <w:r w:rsidRPr="00EA0EAC">
        <w:t xml:space="preserve">    </w:t>
      </w:r>
      <w:proofErr w:type="spellStart"/>
      <w:r w:rsidRPr="00EA0EAC">
        <w:t>union</w:t>
      </w:r>
      <w:proofErr w:type="spellEnd"/>
      <w:r w:rsidRPr="00EA0EAC">
        <w:t xml:space="preserve"> {</w:t>
      </w:r>
    </w:p>
    <w:p w14:paraId="67E4B00E" w14:textId="77777777" w:rsidR="00EA0EAC" w:rsidRPr="00EA0EAC" w:rsidRDefault="00EA0EAC" w:rsidP="00DE5421">
      <w:pPr>
        <w:pStyle w:val="a9"/>
      </w:pPr>
      <w:r w:rsidRPr="00EA0EAC">
        <w:t xml:space="preserve">        long </w:t>
      </w:r>
      <w:proofErr w:type="spellStart"/>
      <w:r w:rsidRPr="00EA0EAC">
        <w:t>long</w:t>
      </w:r>
      <w:proofErr w:type="spellEnd"/>
      <w:r w:rsidRPr="00EA0EAC">
        <w:t xml:space="preserve"> value;          // для NODE_NUMBER</w:t>
      </w:r>
    </w:p>
    <w:p w14:paraId="4B42F80E" w14:textId="77777777" w:rsidR="00EA0EAC" w:rsidRPr="00EA0EAC" w:rsidRDefault="00EA0EAC" w:rsidP="00DE5421">
      <w:pPr>
        <w:pStyle w:val="a9"/>
      </w:pPr>
      <w:r w:rsidRPr="00EA0EAC">
        <w:t xml:space="preserve">        </w:t>
      </w:r>
      <w:proofErr w:type="spellStart"/>
      <w:r w:rsidRPr="00EA0EAC">
        <w:t>char</w:t>
      </w:r>
      <w:proofErr w:type="spellEnd"/>
      <w:r w:rsidRPr="00EA0EAC">
        <w:t xml:space="preserve"> </w:t>
      </w:r>
      <w:proofErr w:type="spellStart"/>
      <w:r w:rsidRPr="00EA0EAC">
        <w:t>var_name</w:t>
      </w:r>
      <w:proofErr w:type="spellEnd"/>
      <w:r w:rsidRPr="00EA0EAC">
        <w:t>[64];        // для NODE_VARIABLE</w:t>
      </w:r>
    </w:p>
    <w:p w14:paraId="63330B4C" w14:textId="77777777" w:rsidR="00EA0EAC" w:rsidRPr="00EA0EAC" w:rsidRDefault="00EA0EAC" w:rsidP="00DE5421">
      <w:pPr>
        <w:pStyle w:val="a9"/>
      </w:pPr>
      <w:r w:rsidRPr="00EA0EAC">
        <w:t xml:space="preserve">        </w:t>
      </w:r>
      <w:proofErr w:type="spellStart"/>
      <w:r w:rsidRPr="00EA0EAC">
        <w:t>struct</w:t>
      </w:r>
      <w:proofErr w:type="spellEnd"/>
      <w:r w:rsidRPr="00EA0EAC">
        <w:t xml:space="preserve"> {</w:t>
      </w:r>
    </w:p>
    <w:p w14:paraId="38455720" w14:textId="77777777" w:rsidR="00EA0EAC" w:rsidRPr="00EA0EAC" w:rsidRDefault="00EA0EAC" w:rsidP="00DE5421">
      <w:pPr>
        <w:pStyle w:val="a9"/>
        <w:rPr>
          <w:lang w:val="pt-PT"/>
        </w:rPr>
      </w:pPr>
      <w:r w:rsidRPr="00EA0EAC">
        <w:rPr>
          <w:lang w:val="pt-PT"/>
        </w:rPr>
        <w:t xml:space="preserve">            </w:t>
      </w:r>
      <w:proofErr w:type="spellStart"/>
      <w:r w:rsidRPr="00EA0EAC">
        <w:rPr>
          <w:lang w:val="pt-PT"/>
        </w:rPr>
        <w:t>char</w:t>
      </w:r>
      <w:proofErr w:type="spellEnd"/>
      <w:r w:rsidRPr="00EA0EAC">
        <w:rPr>
          <w:lang w:val="pt-PT"/>
        </w:rPr>
        <w:t xml:space="preserve"> </w:t>
      </w:r>
      <w:proofErr w:type="spellStart"/>
      <w:proofErr w:type="gramStart"/>
      <w:r w:rsidRPr="00EA0EAC">
        <w:rPr>
          <w:lang w:val="pt-PT"/>
        </w:rPr>
        <w:t>op</w:t>
      </w:r>
      <w:proofErr w:type="spellEnd"/>
      <w:r w:rsidRPr="00EA0EAC">
        <w:rPr>
          <w:lang w:val="pt-PT"/>
        </w:rPr>
        <w:t xml:space="preserve">;   </w:t>
      </w:r>
      <w:proofErr w:type="gramEnd"/>
      <w:r w:rsidRPr="00EA0EAC">
        <w:rPr>
          <w:lang w:val="pt-PT"/>
        </w:rPr>
        <w:t xml:space="preserve">           // '+', '-', '*', '/', '%', '^', '#'</w:t>
      </w:r>
    </w:p>
    <w:p w14:paraId="572C2B68" w14:textId="77777777" w:rsidR="00EA0EAC" w:rsidRPr="00EA0EAC" w:rsidRDefault="00EA0EAC" w:rsidP="00DE5421">
      <w:pPr>
        <w:pStyle w:val="a9"/>
      </w:pPr>
      <w:r w:rsidRPr="00EA0EAC">
        <w:rPr>
          <w:lang w:val="pt-PT"/>
        </w:rPr>
        <w:t xml:space="preserve">            </w:t>
      </w:r>
      <w:proofErr w:type="spellStart"/>
      <w:r w:rsidRPr="00EA0EAC">
        <w:t>struct</w:t>
      </w:r>
      <w:proofErr w:type="spellEnd"/>
      <w:r w:rsidRPr="00EA0EAC">
        <w:t xml:space="preserve"> </w:t>
      </w:r>
      <w:proofErr w:type="spellStart"/>
      <w:r w:rsidRPr="00EA0EAC">
        <w:t>AstNode</w:t>
      </w:r>
      <w:proofErr w:type="spellEnd"/>
      <w:r w:rsidRPr="00EA0EAC">
        <w:t xml:space="preserve">* </w:t>
      </w:r>
      <w:proofErr w:type="spellStart"/>
      <w:r w:rsidRPr="00EA0EAC">
        <w:t>left</w:t>
      </w:r>
      <w:proofErr w:type="spellEnd"/>
      <w:r w:rsidRPr="00EA0EAC">
        <w:t>;</w:t>
      </w:r>
    </w:p>
    <w:p w14:paraId="548A2B3E" w14:textId="77777777" w:rsidR="00EA0EAC" w:rsidRPr="00EA0EAC" w:rsidRDefault="00EA0EAC" w:rsidP="00DE5421">
      <w:pPr>
        <w:pStyle w:val="a9"/>
      </w:pPr>
      <w:r w:rsidRPr="00EA0EAC">
        <w:t xml:space="preserve">            </w:t>
      </w:r>
      <w:proofErr w:type="spellStart"/>
      <w:r w:rsidRPr="00EA0EAC">
        <w:t>struct</w:t>
      </w:r>
      <w:proofErr w:type="spellEnd"/>
      <w:r w:rsidRPr="00EA0EAC">
        <w:t xml:space="preserve"> </w:t>
      </w:r>
      <w:proofErr w:type="spellStart"/>
      <w:r w:rsidRPr="00EA0EAC">
        <w:t>AstNode</w:t>
      </w:r>
      <w:proofErr w:type="spellEnd"/>
      <w:r w:rsidRPr="00EA0EAC">
        <w:t xml:space="preserve">* </w:t>
      </w:r>
      <w:proofErr w:type="spellStart"/>
      <w:r w:rsidRPr="00EA0EAC">
        <w:t>right</w:t>
      </w:r>
      <w:proofErr w:type="spellEnd"/>
      <w:r w:rsidRPr="00EA0EAC">
        <w:t>;</w:t>
      </w:r>
    </w:p>
    <w:p w14:paraId="53A9CA08" w14:textId="77777777" w:rsidR="00EA0EAC" w:rsidRPr="00EA0EAC" w:rsidRDefault="00EA0EAC" w:rsidP="00DE5421">
      <w:pPr>
        <w:pStyle w:val="a9"/>
      </w:pPr>
      <w:r w:rsidRPr="00EA0EAC">
        <w:t xml:space="preserve">        } </w:t>
      </w:r>
      <w:proofErr w:type="spellStart"/>
      <w:r w:rsidRPr="00EA0EAC">
        <w:t>binary</w:t>
      </w:r>
      <w:proofErr w:type="spellEnd"/>
      <w:r w:rsidRPr="00EA0EAC">
        <w:t>;</w:t>
      </w:r>
    </w:p>
    <w:p w14:paraId="33B86CF3" w14:textId="77777777" w:rsidR="00EA0EAC" w:rsidRPr="00EA0EAC" w:rsidRDefault="00EA0EAC" w:rsidP="00DE5421">
      <w:pPr>
        <w:pStyle w:val="a9"/>
      </w:pPr>
      <w:r w:rsidRPr="00EA0EAC">
        <w:t xml:space="preserve">    };</w:t>
      </w:r>
    </w:p>
    <w:p w14:paraId="45386A2A" w14:textId="77777777" w:rsidR="00EA0EAC" w:rsidRPr="00EA0EAC" w:rsidRDefault="00EA0EAC" w:rsidP="00DE5421">
      <w:pPr>
        <w:pStyle w:val="a9"/>
      </w:pPr>
      <w:r w:rsidRPr="00EA0EAC">
        <w:t xml:space="preserve">} </w:t>
      </w:r>
      <w:proofErr w:type="spellStart"/>
      <w:r w:rsidRPr="00EA0EAC">
        <w:t>AstNode</w:t>
      </w:r>
      <w:proofErr w:type="spellEnd"/>
      <w:r w:rsidRPr="00EA0EAC">
        <w:t>;</w:t>
      </w:r>
    </w:p>
    <w:p w14:paraId="204D9677" w14:textId="77777777" w:rsidR="00EA0EAC" w:rsidRPr="00EA0EAC" w:rsidRDefault="00EA0EAC" w:rsidP="00F92BB5">
      <w:pPr>
        <w:pStyle w:val="a4"/>
      </w:pPr>
      <w:bookmarkStart w:id="11" w:name="_Toc227574751"/>
      <w:r w:rsidRPr="00EA0EAC">
        <w:t>Токен (</w:t>
      </w:r>
      <w:proofErr w:type="spellStart"/>
      <w:r w:rsidRPr="00EA0EAC">
        <w:t>лексер</w:t>
      </w:r>
      <w:proofErr w:type="spellEnd"/>
      <w:r w:rsidRPr="00EA0EAC">
        <w:t>):</w:t>
      </w:r>
      <w:bookmarkEnd w:id="11"/>
    </w:p>
    <w:p w14:paraId="0EC160C7" w14:textId="70573A0B" w:rsidR="00EA0EAC" w:rsidRPr="00EA0EAC" w:rsidRDefault="00EA0EAC" w:rsidP="00F92BB5">
      <w:pPr>
        <w:pStyle w:val="a9"/>
      </w:pPr>
      <w:r w:rsidRPr="00EA0EAC">
        <w:t xml:space="preserve">typedef </w:t>
      </w:r>
      <w:proofErr w:type="spellStart"/>
      <w:r w:rsidRPr="00EA0EAC">
        <w:t>enum</w:t>
      </w:r>
      <w:proofErr w:type="spellEnd"/>
      <w:r w:rsidRPr="00EA0EAC">
        <w:t xml:space="preserve"> {</w:t>
      </w:r>
    </w:p>
    <w:p w14:paraId="2BAA7A13" w14:textId="77777777" w:rsidR="00EA0EAC" w:rsidRPr="00EA0EAC" w:rsidRDefault="00EA0EAC" w:rsidP="00DE5421">
      <w:pPr>
        <w:pStyle w:val="a9"/>
      </w:pPr>
      <w:r w:rsidRPr="00EA0EAC">
        <w:t xml:space="preserve">    TOKEN_NUMBER, TOKEN_VARIABLE, TOKEN_OPERATOR,</w:t>
      </w:r>
    </w:p>
    <w:p w14:paraId="461A0531" w14:textId="77777777" w:rsidR="00EA0EAC" w:rsidRPr="00EA0EAC" w:rsidRDefault="00EA0EAC" w:rsidP="00DE5421">
      <w:pPr>
        <w:pStyle w:val="a9"/>
      </w:pPr>
      <w:r w:rsidRPr="00EA0EAC">
        <w:t xml:space="preserve">    TOKEN_LPAREN, TOKEN_RPAREN, TOKEN_END, TOKEN_ERROR</w:t>
      </w:r>
    </w:p>
    <w:p w14:paraId="6F45FDEB" w14:textId="77777777" w:rsidR="00EA0EAC" w:rsidRPr="00EA0EAC" w:rsidRDefault="00EA0EAC" w:rsidP="00DE5421">
      <w:pPr>
        <w:pStyle w:val="a9"/>
      </w:pPr>
      <w:r w:rsidRPr="00EA0EAC">
        <w:t xml:space="preserve">} </w:t>
      </w:r>
      <w:proofErr w:type="spellStart"/>
      <w:r w:rsidRPr="00EA0EAC">
        <w:t>TokenType</w:t>
      </w:r>
      <w:proofErr w:type="spellEnd"/>
      <w:r w:rsidRPr="00EA0EAC">
        <w:t>;</w:t>
      </w:r>
    </w:p>
    <w:p w14:paraId="6B2B0765" w14:textId="77777777" w:rsidR="00EA0EAC" w:rsidRPr="00EA0EAC" w:rsidRDefault="00EA0EAC" w:rsidP="00DE5421">
      <w:pPr>
        <w:pStyle w:val="a9"/>
      </w:pPr>
    </w:p>
    <w:p w14:paraId="6CC7A49A" w14:textId="77777777" w:rsidR="00EA0EAC" w:rsidRPr="00EA0EAC" w:rsidRDefault="00EA0EAC" w:rsidP="00DE5421">
      <w:pPr>
        <w:pStyle w:val="a9"/>
      </w:pPr>
      <w:proofErr w:type="spellStart"/>
      <w:r w:rsidRPr="00EA0EAC">
        <w:t>typedef</w:t>
      </w:r>
      <w:proofErr w:type="spellEnd"/>
      <w:r w:rsidRPr="00EA0EAC">
        <w:t xml:space="preserve"> </w:t>
      </w:r>
      <w:proofErr w:type="spellStart"/>
      <w:r w:rsidRPr="00EA0EAC">
        <w:t>struct</w:t>
      </w:r>
      <w:proofErr w:type="spellEnd"/>
      <w:r w:rsidRPr="00EA0EAC">
        <w:t xml:space="preserve"> {</w:t>
      </w:r>
    </w:p>
    <w:p w14:paraId="42028BFA" w14:textId="77777777" w:rsidR="00EA0EAC" w:rsidRPr="00EA0EAC" w:rsidRDefault="00EA0EAC" w:rsidP="00DE5421">
      <w:pPr>
        <w:pStyle w:val="a9"/>
      </w:pPr>
      <w:r w:rsidRPr="00EA0EAC">
        <w:t xml:space="preserve">    </w:t>
      </w:r>
      <w:proofErr w:type="spellStart"/>
      <w:r w:rsidRPr="00EA0EAC">
        <w:t>TokenType</w:t>
      </w:r>
      <w:proofErr w:type="spellEnd"/>
      <w:r w:rsidRPr="00EA0EAC">
        <w:t xml:space="preserve"> </w:t>
      </w:r>
      <w:proofErr w:type="spellStart"/>
      <w:r w:rsidRPr="00EA0EAC">
        <w:t>type</w:t>
      </w:r>
      <w:proofErr w:type="spellEnd"/>
      <w:r w:rsidRPr="00EA0EAC">
        <w:t>;</w:t>
      </w:r>
    </w:p>
    <w:p w14:paraId="76C0BC2D" w14:textId="77777777" w:rsidR="00EA0EAC" w:rsidRPr="00EA0EAC" w:rsidRDefault="00EA0EAC" w:rsidP="00DE5421">
      <w:pPr>
        <w:pStyle w:val="a9"/>
      </w:pPr>
      <w:r w:rsidRPr="00EA0EAC">
        <w:t xml:space="preserve">    </w:t>
      </w:r>
      <w:proofErr w:type="spellStart"/>
      <w:r w:rsidRPr="00EA0EAC">
        <w:t>char</w:t>
      </w:r>
      <w:proofErr w:type="spellEnd"/>
      <w:r w:rsidRPr="00EA0EAC">
        <w:t xml:space="preserve"> text[64];</w:t>
      </w:r>
    </w:p>
    <w:p w14:paraId="5AFFF9B1" w14:textId="77777777" w:rsidR="00EA0EAC" w:rsidRPr="00EA0EAC" w:rsidRDefault="00EA0EAC" w:rsidP="00DE5421">
      <w:pPr>
        <w:pStyle w:val="a9"/>
      </w:pPr>
      <w:r w:rsidRPr="00EA0EAC">
        <w:t xml:space="preserve">    </w:t>
      </w:r>
      <w:proofErr w:type="spellStart"/>
      <w:r w:rsidRPr="00EA0EAC">
        <w:t>long</w:t>
      </w:r>
      <w:proofErr w:type="spellEnd"/>
      <w:r w:rsidRPr="00EA0EAC">
        <w:t xml:space="preserve"> </w:t>
      </w:r>
      <w:proofErr w:type="spellStart"/>
      <w:r w:rsidRPr="00EA0EAC">
        <w:t>long</w:t>
      </w:r>
      <w:proofErr w:type="spellEnd"/>
      <w:r w:rsidRPr="00EA0EAC">
        <w:t xml:space="preserve"> value;</w:t>
      </w:r>
    </w:p>
    <w:p w14:paraId="291AD225" w14:textId="77777777" w:rsidR="00EA0EAC" w:rsidRPr="00EA0EAC" w:rsidRDefault="00EA0EAC" w:rsidP="00DE5421">
      <w:pPr>
        <w:pStyle w:val="a9"/>
      </w:pPr>
      <w:r w:rsidRPr="00EA0EAC">
        <w:t xml:space="preserve">} </w:t>
      </w:r>
      <w:proofErr w:type="spellStart"/>
      <w:r w:rsidRPr="00EA0EAC">
        <w:t>Token</w:t>
      </w:r>
      <w:proofErr w:type="spellEnd"/>
      <w:r w:rsidRPr="00EA0EAC">
        <w:t>;</w:t>
      </w:r>
    </w:p>
    <w:p w14:paraId="04FC9CED" w14:textId="77777777" w:rsidR="00EA0EAC" w:rsidRPr="00EA0EAC" w:rsidRDefault="00EA0EAC" w:rsidP="00DE5421">
      <w:pPr>
        <w:pStyle w:val="a9"/>
      </w:pPr>
      <w:r w:rsidRPr="00EA0EAC">
        <w:rPr>
          <w:b/>
          <w:bCs/>
        </w:rPr>
        <w:t>Стек для парсинга:</w:t>
      </w:r>
    </w:p>
    <w:p w14:paraId="6A1CEE83" w14:textId="77777777" w:rsidR="00EA0EAC" w:rsidRPr="00EA0EAC" w:rsidRDefault="00EA0EAC" w:rsidP="00DE5421">
      <w:pPr>
        <w:pStyle w:val="a9"/>
      </w:pPr>
      <w:r w:rsidRPr="00EA0EAC">
        <w:t>c</w:t>
      </w:r>
    </w:p>
    <w:p w14:paraId="72F6FD31" w14:textId="77777777" w:rsidR="00EA0EAC" w:rsidRPr="00EA0EAC" w:rsidRDefault="00EA0EAC" w:rsidP="00DE5421">
      <w:pPr>
        <w:pStyle w:val="a9"/>
      </w:pPr>
      <w:proofErr w:type="spellStart"/>
      <w:r w:rsidRPr="00EA0EAC">
        <w:t>typedef</w:t>
      </w:r>
      <w:proofErr w:type="spellEnd"/>
      <w:r w:rsidRPr="00EA0EAC">
        <w:t xml:space="preserve"> </w:t>
      </w:r>
      <w:proofErr w:type="spellStart"/>
      <w:r w:rsidRPr="00EA0EAC">
        <w:t>struct</w:t>
      </w:r>
      <w:proofErr w:type="spellEnd"/>
      <w:r w:rsidRPr="00EA0EAC">
        <w:t xml:space="preserve"> {</w:t>
      </w:r>
    </w:p>
    <w:p w14:paraId="085C2655" w14:textId="77777777" w:rsidR="00EA0EAC" w:rsidRPr="00EA0EAC" w:rsidRDefault="00EA0EAC" w:rsidP="00DE5421">
      <w:pPr>
        <w:pStyle w:val="a9"/>
      </w:pPr>
      <w:r w:rsidRPr="00EA0EAC">
        <w:t xml:space="preserve">    </w:t>
      </w:r>
      <w:proofErr w:type="spellStart"/>
      <w:r w:rsidRPr="00EA0EAC">
        <w:t>AstNode</w:t>
      </w:r>
      <w:proofErr w:type="spellEnd"/>
      <w:r w:rsidRPr="00EA0EAC">
        <w:t xml:space="preserve">** </w:t>
      </w:r>
      <w:proofErr w:type="spellStart"/>
      <w:r w:rsidRPr="00EA0EAC">
        <w:t>arr</w:t>
      </w:r>
      <w:proofErr w:type="spellEnd"/>
      <w:r w:rsidRPr="00EA0EAC">
        <w:t>;</w:t>
      </w:r>
    </w:p>
    <w:p w14:paraId="52374326" w14:textId="77777777" w:rsidR="00EA0EAC" w:rsidRPr="00EA0EAC" w:rsidRDefault="00EA0EAC" w:rsidP="00DE5421">
      <w:pPr>
        <w:pStyle w:val="a9"/>
      </w:pPr>
      <w:r w:rsidRPr="00EA0EAC">
        <w:t xml:space="preserve">    </w:t>
      </w:r>
      <w:proofErr w:type="spellStart"/>
      <w:r w:rsidRPr="00EA0EAC">
        <w:t>int</w:t>
      </w:r>
      <w:proofErr w:type="spellEnd"/>
      <w:r w:rsidRPr="00EA0EAC">
        <w:t xml:space="preserve"> </w:t>
      </w:r>
      <w:proofErr w:type="spellStart"/>
      <w:r w:rsidRPr="00EA0EAC">
        <w:t>top</w:t>
      </w:r>
      <w:proofErr w:type="spellEnd"/>
      <w:r w:rsidRPr="00EA0EAC">
        <w:t>;</w:t>
      </w:r>
    </w:p>
    <w:p w14:paraId="2D17F274" w14:textId="77777777" w:rsidR="00EA0EAC" w:rsidRPr="00EA0EAC" w:rsidRDefault="00EA0EAC" w:rsidP="00DE5421">
      <w:pPr>
        <w:pStyle w:val="a9"/>
      </w:pPr>
      <w:r w:rsidRPr="00EA0EAC">
        <w:t xml:space="preserve">    </w:t>
      </w:r>
      <w:proofErr w:type="spellStart"/>
      <w:r w:rsidRPr="00EA0EAC">
        <w:t>int</w:t>
      </w:r>
      <w:proofErr w:type="spellEnd"/>
      <w:r w:rsidRPr="00EA0EAC">
        <w:t xml:space="preserve"> </w:t>
      </w:r>
      <w:proofErr w:type="spellStart"/>
      <w:r w:rsidRPr="00EA0EAC">
        <w:t>cap</w:t>
      </w:r>
      <w:proofErr w:type="spellEnd"/>
      <w:r w:rsidRPr="00EA0EAC">
        <w:t>;</w:t>
      </w:r>
    </w:p>
    <w:p w14:paraId="0ABD2A54" w14:textId="77777777" w:rsidR="00EA0EAC" w:rsidRPr="00EA0EAC" w:rsidRDefault="00EA0EAC" w:rsidP="00DE5421">
      <w:pPr>
        <w:pStyle w:val="a9"/>
      </w:pPr>
      <w:r w:rsidRPr="00EA0EAC">
        <w:t xml:space="preserve">} </w:t>
      </w:r>
      <w:proofErr w:type="spellStart"/>
      <w:r w:rsidRPr="00EA0EAC">
        <w:t>NodeStack</w:t>
      </w:r>
      <w:proofErr w:type="spellEnd"/>
      <w:r w:rsidRPr="00EA0EAC">
        <w:t>;</w:t>
      </w:r>
    </w:p>
    <w:p w14:paraId="160D985B" w14:textId="77777777" w:rsidR="00EA0EAC" w:rsidRPr="00EA0EAC" w:rsidRDefault="00EA0EAC" w:rsidP="00F92BB5">
      <w:pPr>
        <w:pStyle w:val="a4"/>
      </w:pPr>
      <w:bookmarkStart w:id="12" w:name="_Toc227574752"/>
      <w:r w:rsidRPr="00EA0EAC">
        <w:t>Статистика памяти (</w:t>
      </w:r>
      <w:proofErr w:type="spellStart"/>
      <w:r w:rsidRPr="00EA0EAC">
        <w:t>memstat.h</w:t>
      </w:r>
      <w:proofErr w:type="spellEnd"/>
      <w:r w:rsidRPr="00EA0EAC">
        <w:t>):</w:t>
      </w:r>
      <w:bookmarkEnd w:id="12"/>
    </w:p>
    <w:p w14:paraId="22B63D44" w14:textId="2371DEF3" w:rsidR="00EA0EAC" w:rsidRPr="00EA0EAC" w:rsidRDefault="00EA0EAC" w:rsidP="00F92BB5">
      <w:pPr>
        <w:pStyle w:val="a9"/>
      </w:pPr>
      <w:r w:rsidRPr="00EA0EAC">
        <w:t>typedef struct {</w:t>
      </w:r>
    </w:p>
    <w:p w14:paraId="44591905" w14:textId="77777777" w:rsidR="00EA0EAC" w:rsidRPr="00EA0EAC" w:rsidRDefault="00EA0EAC" w:rsidP="00DE5421">
      <w:pPr>
        <w:pStyle w:val="a9"/>
      </w:pPr>
      <w:r w:rsidRPr="00EA0EAC">
        <w:lastRenderedPageBreak/>
        <w:t xml:space="preserve">    </w:t>
      </w:r>
      <w:proofErr w:type="spellStart"/>
      <w:r w:rsidRPr="00EA0EAC">
        <w:t>size_t</w:t>
      </w:r>
      <w:proofErr w:type="spellEnd"/>
      <w:r w:rsidRPr="00EA0EAC">
        <w:t xml:space="preserve"> </w:t>
      </w:r>
      <w:proofErr w:type="spellStart"/>
      <w:r w:rsidRPr="00EA0EAC">
        <w:t>malloc_count</w:t>
      </w:r>
      <w:proofErr w:type="spellEnd"/>
      <w:r w:rsidRPr="00EA0EAC">
        <w:t>;</w:t>
      </w:r>
    </w:p>
    <w:p w14:paraId="29219AF3" w14:textId="77777777" w:rsidR="00EA0EAC" w:rsidRPr="00EA0EAC" w:rsidRDefault="00EA0EAC" w:rsidP="00DE5421">
      <w:pPr>
        <w:pStyle w:val="a9"/>
      </w:pPr>
      <w:r w:rsidRPr="00EA0EAC">
        <w:t xml:space="preserve">    </w:t>
      </w:r>
      <w:proofErr w:type="spellStart"/>
      <w:r w:rsidRPr="00EA0EAC">
        <w:t>size_t</w:t>
      </w:r>
      <w:proofErr w:type="spellEnd"/>
      <w:r w:rsidRPr="00EA0EAC">
        <w:t xml:space="preserve"> </w:t>
      </w:r>
      <w:proofErr w:type="spellStart"/>
      <w:r w:rsidRPr="00EA0EAC">
        <w:t>calloc_count</w:t>
      </w:r>
      <w:proofErr w:type="spellEnd"/>
      <w:r w:rsidRPr="00EA0EAC">
        <w:t>;</w:t>
      </w:r>
    </w:p>
    <w:p w14:paraId="094236B8" w14:textId="77777777" w:rsidR="00EA0EAC" w:rsidRPr="00EA0EAC" w:rsidRDefault="00EA0EAC" w:rsidP="00DE5421">
      <w:pPr>
        <w:pStyle w:val="a9"/>
      </w:pPr>
      <w:r w:rsidRPr="00EA0EAC">
        <w:t xml:space="preserve">    </w:t>
      </w:r>
      <w:proofErr w:type="spellStart"/>
      <w:r w:rsidRPr="00EA0EAC">
        <w:t>size_t</w:t>
      </w:r>
      <w:proofErr w:type="spellEnd"/>
      <w:r w:rsidRPr="00EA0EAC">
        <w:t xml:space="preserve"> </w:t>
      </w:r>
      <w:proofErr w:type="spellStart"/>
      <w:r w:rsidRPr="00EA0EAC">
        <w:t>realloc_count</w:t>
      </w:r>
      <w:proofErr w:type="spellEnd"/>
      <w:r w:rsidRPr="00EA0EAC">
        <w:t>;</w:t>
      </w:r>
    </w:p>
    <w:p w14:paraId="4C39ED89" w14:textId="77777777" w:rsidR="00EA0EAC" w:rsidRPr="00EA0EAC" w:rsidRDefault="00EA0EAC" w:rsidP="00DE5421">
      <w:pPr>
        <w:pStyle w:val="a9"/>
      </w:pPr>
      <w:r w:rsidRPr="00EA0EAC">
        <w:t xml:space="preserve">    </w:t>
      </w:r>
      <w:proofErr w:type="spellStart"/>
      <w:r w:rsidRPr="00EA0EAC">
        <w:t>size_t</w:t>
      </w:r>
      <w:proofErr w:type="spellEnd"/>
      <w:r w:rsidRPr="00EA0EAC">
        <w:t xml:space="preserve"> </w:t>
      </w:r>
      <w:proofErr w:type="spellStart"/>
      <w:r w:rsidRPr="00EA0EAC">
        <w:t>free_count</w:t>
      </w:r>
      <w:proofErr w:type="spellEnd"/>
      <w:r w:rsidRPr="00EA0EAC">
        <w:t>;</w:t>
      </w:r>
    </w:p>
    <w:p w14:paraId="655A7F8D" w14:textId="77777777" w:rsidR="00EA0EAC" w:rsidRPr="00EA0EAC" w:rsidRDefault="00EA0EAC" w:rsidP="00DE5421">
      <w:pPr>
        <w:pStyle w:val="a9"/>
      </w:pPr>
      <w:r w:rsidRPr="00EA0EAC">
        <w:t xml:space="preserve">} </w:t>
      </w:r>
      <w:proofErr w:type="spellStart"/>
      <w:r w:rsidRPr="00EA0EAC">
        <w:t>MemStats</w:t>
      </w:r>
      <w:proofErr w:type="spellEnd"/>
      <w:r w:rsidRPr="00EA0EAC">
        <w:t>;</w:t>
      </w:r>
    </w:p>
    <w:p w14:paraId="5BDC3BCF" w14:textId="2675A52C" w:rsidR="00EA0EAC" w:rsidRPr="00EA0EAC" w:rsidRDefault="00EA0EAC" w:rsidP="00F92BB5">
      <w:pPr>
        <w:pStyle w:val="2"/>
      </w:pPr>
      <w:bookmarkStart w:id="13" w:name="_Toc227574753"/>
      <w:r w:rsidRPr="00EA0EAC">
        <w:t xml:space="preserve">Алгоритмы </w:t>
      </w:r>
      <w:proofErr w:type="spellStart"/>
      <w:r w:rsidRPr="00EA0EAC">
        <w:t>команд</w:t>
      </w:r>
      <w:bookmarkEnd w:id="13"/>
      <w:proofErr w:type="spellEnd"/>
    </w:p>
    <w:p w14:paraId="2AEF4A25" w14:textId="45063517" w:rsidR="00EA0EAC" w:rsidRPr="00F92BB5" w:rsidRDefault="00EA0EAC" w:rsidP="00F92BB5">
      <w:pPr>
        <w:pStyle w:val="aa"/>
      </w:pPr>
      <w:r w:rsidRPr="00EA0EAC">
        <w:t>Разбор инфиксного выражения (</w:t>
      </w:r>
      <w:proofErr w:type="spellStart"/>
      <w:r w:rsidRPr="00EA0EAC">
        <w:t>cmd_parse</w:t>
      </w:r>
      <w:proofErr w:type="spellEnd"/>
      <w:r w:rsidRPr="00EA0EAC">
        <w:t>)</w:t>
      </w:r>
      <w:r w:rsidR="00F92BB5" w:rsidRPr="00F92BB5">
        <w:t>:</w:t>
      </w:r>
    </w:p>
    <w:p w14:paraId="38FC2E08" w14:textId="77777777" w:rsidR="00EA0EAC" w:rsidRPr="00EA0EAC" w:rsidRDefault="00EA0EAC" w:rsidP="00F92BB5">
      <w:pPr>
        <w:pStyle w:val="a1"/>
        <w:numPr>
          <w:ilvl w:val="0"/>
          <w:numId w:val="55"/>
        </w:numPr>
      </w:pPr>
      <w:proofErr w:type="spellStart"/>
      <w:r w:rsidRPr="00EA0EAC">
        <w:t>Лексический</w:t>
      </w:r>
      <w:proofErr w:type="spellEnd"/>
      <w:r w:rsidRPr="00EA0EAC">
        <w:t xml:space="preserve"> </w:t>
      </w:r>
      <w:proofErr w:type="spellStart"/>
      <w:r w:rsidRPr="00EA0EAC">
        <w:t>анализ</w:t>
      </w:r>
      <w:proofErr w:type="spellEnd"/>
      <w:r w:rsidRPr="00EA0EAC">
        <w:t xml:space="preserve"> </w:t>
      </w:r>
      <w:proofErr w:type="spellStart"/>
      <w:r w:rsidRPr="00EA0EAC">
        <w:t>строки</w:t>
      </w:r>
      <w:proofErr w:type="spellEnd"/>
      <w:r w:rsidRPr="00EA0EAC">
        <w:t xml:space="preserve"> (</w:t>
      </w:r>
      <w:proofErr w:type="spellStart"/>
      <w:r w:rsidRPr="00EA0EAC">
        <w:t>функция</w:t>
      </w:r>
      <w:proofErr w:type="spellEnd"/>
      <w:r w:rsidRPr="00EA0EAC">
        <w:t> </w:t>
      </w:r>
      <w:proofErr w:type="spellStart"/>
      <w:r w:rsidRPr="00EA0EAC">
        <w:t>lexer_next</w:t>
      </w:r>
      <w:proofErr w:type="spellEnd"/>
      <w:r w:rsidRPr="00EA0EAC">
        <w:t>).</w:t>
      </w:r>
    </w:p>
    <w:p w14:paraId="3D7EB269" w14:textId="77777777" w:rsidR="00EA0EAC" w:rsidRPr="00EA0EAC" w:rsidRDefault="00EA0EAC" w:rsidP="00F92BB5">
      <w:pPr>
        <w:pStyle w:val="a1"/>
        <w:numPr>
          <w:ilvl w:val="0"/>
          <w:numId w:val="55"/>
        </w:numPr>
      </w:pPr>
      <w:r w:rsidRPr="00EA0EAC">
        <w:t>Алгоритм сортировочной станции с двумя стеками (функция </w:t>
      </w:r>
      <w:proofErr w:type="spellStart"/>
      <w:r w:rsidRPr="00EA0EAC">
        <w:t>parse_infix</w:t>
      </w:r>
      <w:proofErr w:type="spellEnd"/>
      <w:r w:rsidRPr="00EA0EAC">
        <w:t>).</w:t>
      </w:r>
    </w:p>
    <w:p w14:paraId="408F4740" w14:textId="77777777" w:rsidR="00EA0EAC" w:rsidRPr="00EA0EAC" w:rsidRDefault="00EA0EAC" w:rsidP="00F92BB5">
      <w:pPr>
        <w:pStyle w:val="a1"/>
        <w:numPr>
          <w:ilvl w:val="0"/>
          <w:numId w:val="55"/>
        </w:numPr>
      </w:pPr>
      <w:r w:rsidRPr="00EA0EAC">
        <w:t>При успехе – сохранить корень в </w:t>
      </w:r>
      <w:proofErr w:type="spellStart"/>
      <w:r w:rsidRPr="00EA0EAC">
        <w:t>current_tree</w:t>
      </w:r>
      <w:proofErr w:type="spellEnd"/>
      <w:r w:rsidRPr="00EA0EAC">
        <w:t>, вывести </w:t>
      </w:r>
      <w:proofErr w:type="spellStart"/>
      <w:r w:rsidRPr="00EA0EAC">
        <w:t>success</w:t>
      </w:r>
      <w:proofErr w:type="spellEnd"/>
      <w:r w:rsidRPr="00EA0EAC">
        <w:t>. При ошибке – вывести </w:t>
      </w:r>
      <w:proofErr w:type="spellStart"/>
      <w:r w:rsidRPr="00EA0EAC">
        <w:t>incorrect</w:t>
      </w:r>
      <w:proofErr w:type="spellEnd"/>
      <w:r w:rsidRPr="00EA0EAC">
        <w:t> и освободить частично созданные узлы.</w:t>
      </w:r>
    </w:p>
    <w:p w14:paraId="53AD4BAC" w14:textId="2F301B89" w:rsidR="00EA0EAC" w:rsidRPr="00F92BB5" w:rsidRDefault="00EA0EAC" w:rsidP="00F92BB5">
      <w:pPr>
        <w:pStyle w:val="aa"/>
      </w:pPr>
      <w:r w:rsidRPr="00EA0EAC">
        <w:rPr>
          <w:lang w:val="ru-RU"/>
        </w:rPr>
        <w:t>Префиксный</w:t>
      </w:r>
      <w:r w:rsidRPr="00F92BB5">
        <w:t xml:space="preserve"> </w:t>
      </w:r>
      <w:r w:rsidRPr="00EA0EAC">
        <w:rPr>
          <w:lang w:val="ru-RU"/>
        </w:rPr>
        <w:t>парсер</w:t>
      </w:r>
      <w:r w:rsidRPr="00F92BB5">
        <w:t xml:space="preserve"> (</w:t>
      </w:r>
      <w:proofErr w:type="spellStart"/>
      <w:r w:rsidRPr="00F92BB5">
        <w:t>cmd_load_prf</w:t>
      </w:r>
      <w:proofErr w:type="spellEnd"/>
      <w:r w:rsidRPr="00F92BB5">
        <w:t>)</w:t>
      </w:r>
    </w:p>
    <w:p w14:paraId="3A3CF521" w14:textId="77777777" w:rsidR="00EA0EAC" w:rsidRPr="00EA0EAC" w:rsidRDefault="00EA0EAC" w:rsidP="00F92BB5">
      <w:pPr>
        <w:pStyle w:val="a1"/>
        <w:numPr>
          <w:ilvl w:val="0"/>
          <w:numId w:val="56"/>
        </w:numPr>
      </w:pPr>
      <w:proofErr w:type="spellStart"/>
      <w:r w:rsidRPr="00EA0EAC">
        <w:t>Разбить</w:t>
      </w:r>
      <w:proofErr w:type="spellEnd"/>
      <w:r w:rsidRPr="00EA0EAC">
        <w:t xml:space="preserve"> </w:t>
      </w:r>
      <w:proofErr w:type="spellStart"/>
      <w:r w:rsidRPr="00EA0EAC">
        <w:t>строку</w:t>
      </w:r>
      <w:proofErr w:type="spellEnd"/>
      <w:r w:rsidRPr="00EA0EAC">
        <w:t xml:space="preserve"> на </w:t>
      </w:r>
      <w:proofErr w:type="spellStart"/>
      <w:r w:rsidRPr="00EA0EAC">
        <w:t>токены</w:t>
      </w:r>
      <w:proofErr w:type="spellEnd"/>
      <w:r w:rsidRPr="00EA0EAC">
        <w:t>.</w:t>
      </w:r>
    </w:p>
    <w:p w14:paraId="4F94BF31" w14:textId="77777777" w:rsidR="00EA0EAC" w:rsidRPr="00EA0EAC" w:rsidRDefault="00EA0EAC" w:rsidP="00F92BB5">
      <w:pPr>
        <w:pStyle w:val="a1"/>
      </w:pPr>
      <w:r w:rsidRPr="00EA0EAC">
        <w:t>Рекурсивная функция </w:t>
      </w:r>
      <w:proofErr w:type="spellStart"/>
      <w:r w:rsidRPr="00EA0EAC">
        <w:t>parse_prefix_rec</w:t>
      </w:r>
      <w:proofErr w:type="spellEnd"/>
      <w:r w:rsidRPr="00EA0EAC">
        <w:t>:</w:t>
      </w:r>
    </w:p>
    <w:p w14:paraId="18778A3A" w14:textId="1AFA33E2" w:rsidR="00EA0EAC" w:rsidRPr="00EA0EAC" w:rsidRDefault="00F92BB5" w:rsidP="00F92BB5">
      <w:pPr>
        <w:pStyle w:val="a0"/>
        <w:ind w:left="1276"/>
      </w:pPr>
      <w:r>
        <w:t>е</w:t>
      </w:r>
      <w:r w:rsidR="00EA0EAC" w:rsidRPr="00EA0EAC">
        <w:t>сли токен – число/переменная → лист</w:t>
      </w:r>
      <w:r w:rsidRPr="00F92BB5">
        <w:t>;</w:t>
      </w:r>
    </w:p>
    <w:p w14:paraId="3CFE9B3A" w14:textId="10AFC599" w:rsidR="00EA0EAC" w:rsidRPr="00EA0EAC" w:rsidRDefault="00F92BB5" w:rsidP="00F92BB5">
      <w:pPr>
        <w:pStyle w:val="a0"/>
        <w:ind w:left="1276"/>
      </w:pPr>
      <w:r>
        <w:t>е</w:t>
      </w:r>
      <w:r w:rsidR="00EA0EAC" w:rsidRPr="00EA0EAC">
        <w:t>сли токен – бинарный оператор → рекурсивно разобрать левый и правый операнды, создать узел.</w:t>
      </w:r>
    </w:p>
    <w:p w14:paraId="0E95D6D7" w14:textId="77777777" w:rsidR="00EA0EAC" w:rsidRPr="00F92BB5" w:rsidRDefault="00EA0EAC" w:rsidP="00F92BB5">
      <w:pPr>
        <w:pStyle w:val="a1"/>
        <w:rPr>
          <w:lang w:val="ru-RU"/>
        </w:rPr>
      </w:pPr>
      <w:r w:rsidRPr="00F92BB5">
        <w:rPr>
          <w:lang w:val="ru-RU"/>
        </w:rPr>
        <w:t>Восстановленное дерево сохранить в</w:t>
      </w:r>
      <w:r w:rsidRPr="00EA0EAC">
        <w:t> current</w:t>
      </w:r>
      <w:r w:rsidRPr="00F92BB5">
        <w:rPr>
          <w:lang w:val="ru-RU"/>
        </w:rPr>
        <w:t>_</w:t>
      </w:r>
      <w:r w:rsidRPr="00EA0EAC">
        <w:t>tree</w:t>
      </w:r>
      <w:r w:rsidRPr="00F92BB5">
        <w:rPr>
          <w:lang w:val="ru-RU"/>
        </w:rPr>
        <w:t>.</w:t>
      </w:r>
    </w:p>
    <w:p w14:paraId="255FB69F" w14:textId="5C4AA237" w:rsidR="00EA0EAC" w:rsidRPr="00EA0EAC" w:rsidRDefault="00EA0EAC" w:rsidP="00F92BB5">
      <w:pPr>
        <w:pStyle w:val="aa"/>
      </w:pPr>
      <w:r w:rsidRPr="00EA0EAC">
        <w:t xml:space="preserve"> Постфиксный парсер (</w:t>
      </w:r>
      <w:proofErr w:type="spellStart"/>
      <w:r w:rsidRPr="00EA0EAC">
        <w:t>cmd_load_pst</w:t>
      </w:r>
      <w:proofErr w:type="spellEnd"/>
      <w:r w:rsidRPr="00EA0EAC">
        <w:t>)</w:t>
      </w:r>
    </w:p>
    <w:p w14:paraId="63EDB44C" w14:textId="77777777" w:rsidR="00EA0EAC" w:rsidRPr="00EA0EAC" w:rsidRDefault="00EA0EAC" w:rsidP="00F92BB5">
      <w:pPr>
        <w:pStyle w:val="a1"/>
        <w:numPr>
          <w:ilvl w:val="0"/>
          <w:numId w:val="57"/>
        </w:numPr>
      </w:pPr>
      <w:r w:rsidRPr="00EA0EAC">
        <w:t>Использовать стек узлов.</w:t>
      </w:r>
    </w:p>
    <w:p w14:paraId="312AACD7" w14:textId="77777777" w:rsidR="00EA0EAC" w:rsidRPr="00EA0EAC" w:rsidRDefault="00EA0EAC" w:rsidP="00F92BB5">
      <w:pPr>
        <w:pStyle w:val="a1"/>
      </w:pPr>
      <w:r w:rsidRPr="00EA0EAC">
        <w:t>Для каждого токена:</w:t>
      </w:r>
    </w:p>
    <w:p w14:paraId="4D3576CB" w14:textId="0A959EAF" w:rsidR="00EA0EAC" w:rsidRPr="00EA0EAC" w:rsidRDefault="00F92BB5" w:rsidP="00F92BB5">
      <w:pPr>
        <w:pStyle w:val="a0"/>
        <w:ind w:left="1276"/>
      </w:pPr>
      <w:r>
        <w:t>о</w:t>
      </w:r>
      <w:r w:rsidR="00EA0EAC" w:rsidRPr="00EA0EAC">
        <w:t>перанд → создать лист, положить в стек</w:t>
      </w:r>
      <w:r w:rsidRPr="00F92BB5">
        <w:t>;</w:t>
      </w:r>
    </w:p>
    <w:p w14:paraId="171B168D" w14:textId="69339BD8" w:rsidR="00EA0EAC" w:rsidRPr="00EA0EAC" w:rsidRDefault="00F92BB5" w:rsidP="00F92BB5">
      <w:pPr>
        <w:pStyle w:val="a0"/>
        <w:ind w:left="1276"/>
      </w:pPr>
      <w:r>
        <w:t>о</w:t>
      </w:r>
      <w:r w:rsidR="00EA0EAC" w:rsidRPr="00EA0EAC">
        <w:t>ператор → извлечь два узла (правый, левый), создать бинарный узел, положить в стек.</w:t>
      </w:r>
    </w:p>
    <w:p w14:paraId="053CD9AC" w14:textId="77777777" w:rsidR="00EA0EAC" w:rsidRPr="00F92BB5" w:rsidRDefault="00EA0EAC" w:rsidP="00F92BB5">
      <w:pPr>
        <w:pStyle w:val="a1"/>
        <w:rPr>
          <w:lang w:val="ru-RU"/>
        </w:rPr>
      </w:pPr>
      <w:r w:rsidRPr="00F92BB5">
        <w:rPr>
          <w:lang w:val="ru-RU"/>
        </w:rPr>
        <w:t>В конце в стеке – корень.</w:t>
      </w:r>
    </w:p>
    <w:p w14:paraId="0A7742AD" w14:textId="6CE8A511" w:rsidR="00EA0EAC" w:rsidRPr="00EA0EAC" w:rsidRDefault="00EA0EAC" w:rsidP="00F92BB5">
      <w:pPr>
        <w:pStyle w:val="aa"/>
      </w:pPr>
      <w:r w:rsidRPr="00EA0EAC">
        <w:t>Вывод дерева (</w:t>
      </w:r>
      <w:proofErr w:type="spellStart"/>
      <w:r w:rsidRPr="00EA0EAC">
        <w:t>cmd_save_prf</w:t>
      </w:r>
      <w:proofErr w:type="spellEnd"/>
      <w:r w:rsidRPr="00EA0EAC">
        <w:t xml:space="preserve"> / </w:t>
      </w:r>
      <w:proofErr w:type="spellStart"/>
      <w:r w:rsidRPr="00EA0EAC">
        <w:t>cmd_save_pst</w:t>
      </w:r>
      <w:proofErr w:type="spellEnd"/>
      <w:r w:rsidRPr="00EA0EAC">
        <w:t>)</w:t>
      </w:r>
    </w:p>
    <w:p w14:paraId="1C459A40" w14:textId="77777777" w:rsidR="00EA0EAC" w:rsidRPr="00EA0EAC" w:rsidRDefault="00EA0EAC" w:rsidP="00F92BB5">
      <w:pPr>
        <w:pStyle w:val="a1"/>
        <w:numPr>
          <w:ilvl w:val="0"/>
          <w:numId w:val="58"/>
        </w:numPr>
      </w:pPr>
      <w:r w:rsidRPr="00F92BB5">
        <w:rPr>
          <w:lang w:val="ru-RU"/>
        </w:rPr>
        <w:t>Если</w:t>
      </w:r>
      <w:r w:rsidRPr="00EA0EAC">
        <w:t> </w:t>
      </w:r>
      <w:proofErr w:type="spellStart"/>
      <w:r w:rsidRPr="00EA0EAC">
        <w:t>current_tree</w:t>
      </w:r>
      <w:proofErr w:type="spellEnd"/>
      <w:r w:rsidRPr="00EA0EAC">
        <w:t xml:space="preserve"> == NULL → </w:t>
      </w:r>
      <w:r w:rsidRPr="00F92BB5">
        <w:rPr>
          <w:lang w:val="ru-RU"/>
        </w:rPr>
        <w:t>вывести</w:t>
      </w:r>
      <w:r w:rsidRPr="00EA0EAC">
        <w:t> </w:t>
      </w:r>
      <w:proofErr w:type="spellStart"/>
      <w:r w:rsidRPr="00EA0EAC">
        <w:t>not_loaded</w:t>
      </w:r>
      <w:proofErr w:type="spellEnd"/>
      <w:r w:rsidRPr="00EA0EAC">
        <w:t>.</w:t>
      </w:r>
    </w:p>
    <w:p w14:paraId="353B53F4" w14:textId="77777777" w:rsidR="00EA0EAC" w:rsidRPr="00EA0EAC" w:rsidRDefault="00EA0EAC" w:rsidP="00F92BB5">
      <w:pPr>
        <w:pStyle w:val="a1"/>
        <w:rPr>
          <w:lang w:val="ru-RU"/>
        </w:rPr>
      </w:pPr>
      <w:r w:rsidRPr="00EA0EAC">
        <w:rPr>
          <w:lang w:val="ru-RU"/>
        </w:rPr>
        <w:lastRenderedPageBreak/>
        <w:t>Иначе вызвать </w:t>
      </w:r>
      <w:proofErr w:type="spellStart"/>
      <w:r w:rsidRPr="00EA0EAC">
        <w:rPr>
          <w:lang w:val="ru-RU"/>
        </w:rPr>
        <w:t>to_prefix</w:t>
      </w:r>
      <w:proofErr w:type="spellEnd"/>
      <w:r w:rsidRPr="00EA0EAC">
        <w:rPr>
          <w:lang w:val="ru-RU"/>
        </w:rPr>
        <w:t> или </w:t>
      </w:r>
      <w:proofErr w:type="spellStart"/>
      <w:r w:rsidRPr="00EA0EAC">
        <w:rPr>
          <w:lang w:val="ru-RU"/>
        </w:rPr>
        <w:t>to_postfix</w:t>
      </w:r>
      <w:proofErr w:type="spellEnd"/>
      <w:r w:rsidRPr="00EA0EAC">
        <w:rPr>
          <w:lang w:val="ru-RU"/>
        </w:rPr>
        <w:t> (рекурсивные обходы), вывести результат.</w:t>
      </w:r>
    </w:p>
    <w:p w14:paraId="40109527" w14:textId="4B302B97" w:rsidR="00EA0EAC" w:rsidRPr="00EA0EAC" w:rsidRDefault="00EA0EAC" w:rsidP="00F92BB5">
      <w:pPr>
        <w:pStyle w:val="aa"/>
      </w:pPr>
      <w:r w:rsidRPr="00EA0EAC">
        <w:t>Вычисление (</w:t>
      </w:r>
      <w:proofErr w:type="spellStart"/>
      <w:r w:rsidRPr="00EA0EAC">
        <w:t>cmd_eval</w:t>
      </w:r>
      <w:proofErr w:type="spellEnd"/>
      <w:r w:rsidRPr="00EA0EAC">
        <w:t>)</w:t>
      </w:r>
    </w:p>
    <w:p w14:paraId="5736C704" w14:textId="77777777" w:rsidR="00EA0EAC" w:rsidRPr="00EA0EAC" w:rsidRDefault="00EA0EAC" w:rsidP="00F92BB5">
      <w:pPr>
        <w:pStyle w:val="a1"/>
        <w:numPr>
          <w:ilvl w:val="0"/>
          <w:numId w:val="59"/>
        </w:numPr>
      </w:pPr>
      <w:r w:rsidRPr="00F92BB5">
        <w:rPr>
          <w:lang w:val="ru-RU"/>
        </w:rPr>
        <w:t>Если</w:t>
      </w:r>
      <w:r w:rsidRPr="00EA0EAC">
        <w:t> </w:t>
      </w:r>
      <w:proofErr w:type="spellStart"/>
      <w:r w:rsidRPr="00EA0EAC">
        <w:t>current_tree</w:t>
      </w:r>
      <w:proofErr w:type="spellEnd"/>
      <w:r w:rsidRPr="00EA0EAC">
        <w:t xml:space="preserve"> == NULL → </w:t>
      </w:r>
      <w:proofErr w:type="spellStart"/>
      <w:r w:rsidRPr="00EA0EAC">
        <w:t>not_loaded</w:t>
      </w:r>
      <w:proofErr w:type="spellEnd"/>
      <w:r w:rsidRPr="00EA0EAC">
        <w:t>.</w:t>
      </w:r>
    </w:p>
    <w:p w14:paraId="6B7DDA17" w14:textId="77777777" w:rsidR="00EA0EAC" w:rsidRPr="00EA0EAC" w:rsidRDefault="00EA0EAC" w:rsidP="00F92BB5">
      <w:pPr>
        <w:pStyle w:val="a1"/>
        <w:rPr>
          <w:lang w:val="ru-RU"/>
        </w:rPr>
      </w:pPr>
      <w:r w:rsidRPr="00EA0EAC">
        <w:rPr>
          <w:lang w:val="ru-RU"/>
        </w:rPr>
        <w:t>Разобрать аргументы вида x=1 y=2 в массив </w:t>
      </w:r>
      <w:proofErr w:type="spellStart"/>
      <w:r w:rsidRPr="00EA0EAC">
        <w:rPr>
          <w:lang w:val="ru-RU"/>
        </w:rPr>
        <w:t>Variable</w:t>
      </w:r>
      <w:proofErr w:type="spellEnd"/>
      <w:r w:rsidRPr="00EA0EAC">
        <w:rPr>
          <w:lang w:val="ru-RU"/>
        </w:rPr>
        <w:t xml:space="preserve"> </w:t>
      </w:r>
      <w:proofErr w:type="spellStart"/>
      <w:r w:rsidRPr="00EA0EAC">
        <w:rPr>
          <w:lang w:val="ru-RU"/>
        </w:rPr>
        <w:t>vars</w:t>
      </w:r>
      <w:proofErr w:type="spellEnd"/>
      <w:r w:rsidRPr="00EA0EAC">
        <w:rPr>
          <w:lang w:val="ru-RU"/>
        </w:rPr>
        <w:t>[].</w:t>
      </w:r>
    </w:p>
    <w:p w14:paraId="562484F0" w14:textId="77777777" w:rsidR="00EA0EAC" w:rsidRPr="00EA0EAC" w:rsidRDefault="00EA0EAC" w:rsidP="00F92BB5">
      <w:pPr>
        <w:pStyle w:val="a1"/>
      </w:pPr>
      <w:r w:rsidRPr="00EA0EAC">
        <w:rPr>
          <w:lang w:val="ru-RU"/>
        </w:rPr>
        <w:t>Вызвать</w:t>
      </w:r>
      <w:r w:rsidRPr="00EA0EAC">
        <w:t> evaluate(</w:t>
      </w:r>
      <w:proofErr w:type="spellStart"/>
      <w:r w:rsidRPr="00EA0EAC">
        <w:t>current_tree</w:t>
      </w:r>
      <w:proofErr w:type="spellEnd"/>
      <w:r w:rsidRPr="00EA0EAC">
        <w:t xml:space="preserve">, vars, </w:t>
      </w:r>
      <w:proofErr w:type="spellStart"/>
      <w:r w:rsidRPr="00EA0EAC">
        <w:t>var_count</w:t>
      </w:r>
      <w:proofErr w:type="spellEnd"/>
      <w:r w:rsidRPr="00EA0EAC">
        <w:t>, &amp;err):</w:t>
      </w:r>
    </w:p>
    <w:p w14:paraId="520CCA45" w14:textId="48DB70BC" w:rsidR="00EA0EAC" w:rsidRPr="00EA0EAC" w:rsidRDefault="00F92BB5" w:rsidP="00F92BB5">
      <w:pPr>
        <w:pStyle w:val="a0"/>
        <w:ind w:left="1276"/>
      </w:pPr>
      <w:r>
        <w:t>ч</w:t>
      </w:r>
      <w:r w:rsidR="00EA0EAC" w:rsidRPr="00EA0EAC">
        <w:t>исло → вернуть значение</w:t>
      </w:r>
      <w:r>
        <w:rPr>
          <w:lang w:val="en-US"/>
        </w:rPr>
        <w:t>;</w:t>
      </w:r>
    </w:p>
    <w:p w14:paraId="4FB8A629" w14:textId="5650E8F4" w:rsidR="00EA0EAC" w:rsidRPr="00EA0EAC" w:rsidRDefault="00F92BB5" w:rsidP="00F92BB5">
      <w:pPr>
        <w:pStyle w:val="a0"/>
        <w:ind w:left="1276"/>
      </w:pPr>
      <w:r>
        <w:t>п</w:t>
      </w:r>
      <w:r w:rsidR="00EA0EAC" w:rsidRPr="00EA0EAC">
        <w:t>еременная → найти в </w:t>
      </w:r>
      <w:proofErr w:type="spellStart"/>
      <w:r w:rsidR="00EA0EAC" w:rsidRPr="00EA0EAC">
        <w:t>vars</w:t>
      </w:r>
      <w:proofErr w:type="spellEnd"/>
      <w:r w:rsidR="00EA0EAC" w:rsidRPr="00EA0EAC">
        <w:t>, иначе ошибка</w:t>
      </w:r>
      <w:r w:rsidRPr="00F92BB5">
        <w:t>;</w:t>
      </w:r>
    </w:p>
    <w:p w14:paraId="79CB5EB7" w14:textId="6D5A4ACC" w:rsidR="00EA0EAC" w:rsidRPr="00EA0EAC" w:rsidRDefault="00F92BB5" w:rsidP="00F92BB5">
      <w:pPr>
        <w:pStyle w:val="a0"/>
        <w:ind w:left="1276"/>
      </w:pPr>
      <w:r>
        <w:t>б</w:t>
      </w:r>
      <w:r w:rsidR="00EA0EAC" w:rsidRPr="00EA0EAC">
        <w:t>инарная операция → рекурсивно вычислить левое и правое, применить операцию с проверками (деление на ноль, отрицательная степень)</w:t>
      </w:r>
      <w:r w:rsidRPr="00F92BB5">
        <w:t>;</w:t>
      </w:r>
    </w:p>
    <w:p w14:paraId="09FD7AEF" w14:textId="77777777" w:rsidR="00EA0EAC" w:rsidRPr="00F92BB5" w:rsidRDefault="00EA0EAC" w:rsidP="00F92BB5">
      <w:pPr>
        <w:pStyle w:val="a1"/>
        <w:rPr>
          <w:lang w:val="ru-RU"/>
        </w:rPr>
      </w:pPr>
      <w:r w:rsidRPr="00F92BB5">
        <w:rPr>
          <w:lang w:val="ru-RU"/>
        </w:rPr>
        <w:t>Вывести результат или</w:t>
      </w:r>
      <w:r w:rsidRPr="00EA0EAC">
        <w:t> incorrect </w:t>
      </w:r>
      <w:r w:rsidRPr="00F92BB5">
        <w:rPr>
          <w:lang w:val="ru-RU"/>
        </w:rPr>
        <w:t>при ошибке.</w:t>
      </w:r>
    </w:p>
    <w:p w14:paraId="319D8BAE" w14:textId="0DFC95DB" w:rsidR="00EA0EAC" w:rsidRPr="00F92BB5" w:rsidRDefault="00EA0EAC" w:rsidP="00F92BB5">
      <w:pPr>
        <w:pStyle w:val="2"/>
      </w:pPr>
      <w:bookmarkStart w:id="14" w:name="_Toc227574754"/>
      <w:proofErr w:type="spellStart"/>
      <w:r w:rsidRPr="00EA0EAC">
        <w:t>Управление</w:t>
      </w:r>
      <w:proofErr w:type="spellEnd"/>
      <w:r w:rsidRPr="00EA0EAC">
        <w:t xml:space="preserve"> </w:t>
      </w:r>
      <w:proofErr w:type="spellStart"/>
      <w:r w:rsidRPr="00EA0EAC">
        <w:t>памятью</w:t>
      </w:r>
      <w:proofErr w:type="spellEnd"/>
      <w:r w:rsidRPr="00EA0EAC">
        <w:t xml:space="preserve"> (</w:t>
      </w:r>
      <w:proofErr w:type="spellStart"/>
      <w:r w:rsidRPr="00EA0EAC">
        <w:t>макросы</w:t>
      </w:r>
      <w:proofErr w:type="spellEnd"/>
      <w:r w:rsidRPr="00EA0EAC">
        <w:t>)</w:t>
      </w:r>
      <w:bookmarkEnd w:id="14"/>
    </w:p>
    <w:p w14:paraId="04045487" w14:textId="534C5606" w:rsidR="00EA0EAC" w:rsidRPr="00F92BB5" w:rsidRDefault="00EA0EAC" w:rsidP="00F92BB5">
      <w:pPr>
        <w:pStyle w:val="a0"/>
        <w:rPr>
          <w:lang w:val="en-US"/>
        </w:rPr>
      </w:pPr>
      <w:r w:rsidRPr="00F92BB5">
        <w:rPr>
          <w:lang w:val="en-US"/>
        </w:rPr>
        <w:t>#define MALLOC(size)     (</w:t>
      </w:r>
      <w:proofErr w:type="spellStart"/>
      <w:r w:rsidRPr="00F92BB5">
        <w:rPr>
          <w:lang w:val="en-US"/>
        </w:rPr>
        <w:t>stats.malloc_count</w:t>
      </w:r>
      <w:proofErr w:type="spellEnd"/>
      <w:r w:rsidRPr="00F92BB5">
        <w:rPr>
          <w:lang w:val="en-US"/>
        </w:rPr>
        <w:t>++, malloc(size))</w:t>
      </w:r>
      <w:r w:rsidR="00F92BB5">
        <w:rPr>
          <w:lang w:val="en-US"/>
        </w:rPr>
        <w:t>;</w:t>
      </w:r>
    </w:p>
    <w:p w14:paraId="352B6901" w14:textId="328CFCF9" w:rsidR="00EA0EAC" w:rsidRPr="00F92BB5" w:rsidRDefault="00EA0EAC" w:rsidP="00F92BB5">
      <w:pPr>
        <w:pStyle w:val="a0"/>
        <w:rPr>
          <w:lang w:val="en-US"/>
        </w:rPr>
      </w:pPr>
      <w:r w:rsidRPr="00F92BB5">
        <w:rPr>
          <w:lang w:val="en-US"/>
        </w:rPr>
        <w:t>#define FREE(</w:t>
      </w:r>
      <w:proofErr w:type="spellStart"/>
      <w:r w:rsidRPr="00F92BB5">
        <w:rPr>
          <w:lang w:val="en-US"/>
        </w:rPr>
        <w:t>ptr</w:t>
      </w:r>
      <w:proofErr w:type="spellEnd"/>
      <w:r w:rsidRPr="00F92BB5">
        <w:rPr>
          <w:lang w:val="en-US"/>
        </w:rPr>
        <w:t>)        (</w:t>
      </w:r>
      <w:proofErr w:type="spellStart"/>
      <w:r w:rsidRPr="00F92BB5">
        <w:rPr>
          <w:lang w:val="en-US"/>
        </w:rPr>
        <w:t>stats.free_count</w:t>
      </w:r>
      <w:proofErr w:type="spellEnd"/>
      <w:r w:rsidRPr="00F92BB5">
        <w:rPr>
          <w:lang w:val="en-US"/>
        </w:rPr>
        <w:t>++, free(</w:t>
      </w:r>
      <w:proofErr w:type="spellStart"/>
      <w:r w:rsidRPr="00F92BB5">
        <w:rPr>
          <w:lang w:val="en-US"/>
        </w:rPr>
        <w:t>ptr</w:t>
      </w:r>
      <w:proofErr w:type="spellEnd"/>
      <w:r w:rsidRPr="00F92BB5">
        <w:rPr>
          <w:lang w:val="en-US"/>
        </w:rPr>
        <w:t>))</w:t>
      </w:r>
      <w:r w:rsidR="00F92BB5">
        <w:rPr>
          <w:lang w:val="en-US"/>
        </w:rPr>
        <w:t>;</w:t>
      </w:r>
    </w:p>
    <w:p w14:paraId="5D681A69" w14:textId="65D1994C" w:rsidR="00EA0EAC" w:rsidRPr="00F92BB5" w:rsidRDefault="00EA0EAC" w:rsidP="00F92BB5">
      <w:pPr>
        <w:pStyle w:val="a0"/>
        <w:rPr>
          <w:lang w:val="en-US"/>
        </w:rPr>
      </w:pPr>
      <w:r w:rsidRPr="00F92BB5">
        <w:rPr>
          <w:lang w:val="en-US"/>
        </w:rPr>
        <w:t>#define CALLOC(</w:t>
      </w:r>
      <w:proofErr w:type="spellStart"/>
      <w:r w:rsidRPr="00F92BB5">
        <w:rPr>
          <w:lang w:val="en-US"/>
        </w:rPr>
        <w:t>n,size</w:t>
      </w:r>
      <w:proofErr w:type="spellEnd"/>
      <w:r w:rsidRPr="00F92BB5">
        <w:rPr>
          <w:lang w:val="en-US"/>
        </w:rPr>
        <w:t>)   (</w:t>
      </w:r>
      <w:proofErr w:type="spellStart"/>
      <w:r w:rsidRPr="00F92BB5">
        <w:rPr>
          <w:lang w:val="en-US"/>
        </w:rPr>
        <w:t>stats.calloc_count</w:t>
      </w:r>
      <w:proofErr w:type="spellEnd"/>
      <w:r w:rsidRPr="00F92BB5">
        <w:rPr>
          <w:lang w:val="en-US"/>
        </w:rPr>
        <w:t xml:space="preserve">++, </w:t>
      </w:r>
      <w:proofErr w:type="spellStart"/>
      <w:r w:rsidRPr="00F92BB5">
        <w:rPr>
          <w:lang w:val="en-US"/>
        </w:rPr>
        <w:t>calloc</w:t>
      </w:r>
      <w:proofErr w:type="spellEnd"/>
      <w:r w:rsidRPr="00F92BB5">
        <w:rPr>
          <w:lang w:val="en-US"/>
        </w:rPr>
        <w:t>(</w:t>
      </w:r>
      <w:proofErr w:type="spellStart"/>
      <w:r w:rsidRPr="00F92BB5">
        <w:rPr>
          <w:lang w:val="en-US"/>
        </w:rPr>
        <w:t>n,size</w:t>
      </w:r>
      <w:proofErr w:type="spellEnd"/>
      <w:r w:rsidRPr="00F92BB5">
        <w:rPr>
          <w:lang w:val="en-US"/>
        </w:rPr>
        <w:t>))</w:t>
      </w:r>
      <w:r w:rsidR="00F92BB5">
        <w:rPr>
          <w:lang w:val="en-US"/>
        </w:rPr>
        <w:t>;</w:t>
      </w:r>
    </w:p>
    <w:p w14:paraId="7DCA202F" w14:textId="7DF7EC9C" w:rsidR="00EA0EAC" w:rsidRPr="00F92BB5" w:rsidRDefault="00EA0EAC" w:rsidP="00F92BB5">
      <w:pPr>
        <w:pStyle w:val="a0"/>
        <w:rPr>
          <w:lang w:val="en-US"/>
        </w:rPr>
      </w:pPr>
      <w:r w:rsidRPr="00F92BB5">
        <w:rPr>
          <w:lang w:val="en-US"/>
        </w:rPr>
        <w:t>#define REALLOC(</w:t>
      </w:r>
      <w:proofErr w:type="spellStart"/>
      <w:r w:rsidRPr="00F92BB5">
        <w:rPr>
          <w:lang w:val="en-US"/>
        </w:rPr>
        <w:t>ptr,sz</w:t>
      </w:r>
      <w:proofErr w:type="spellEnd"/>
      <w:r w:rsidRPr="00F92BB5">
        <w:rPr>
          <w:lang w:val="en-US"/>
        </w:rPr>
        <w:t>)  (</w:t>
      </w:r>
      <w:proofErr w:type="spellStart"/>
      <w:r w:rsidRPr="00F92BB5">
        <w:rPr>
          <w:lang w:val="en-US"/>
        </w:rPr>
        <w:t>stats.realloc_count</w:t>
      </w:r>
      <w:proofErr w:type="spellEnd"/>
      <w:r w:rsidRPr="00F92BB5">
        <w:rPr>
          <w:lang w:val="en-US"/>
        </w:rPr>
        <w:t xml:space="preserve">++, </w:t>
      </w:r>
      <w:proofErr w:type="spellStart"/>
      <w:r w:rsidRPr="00F92BB5">
        <w:rPr>
          <w:lang w:val="en-US"/>
        </w:rPr>
        <w:t>realloc</w:t>
      </w:r>
      <w:proofErr w:type="spellEnd"/>
      <w:r w:rsidRPr="00F92BB5">
        <w:rPr>
          <w:lang w:val="en-US"/>
        </w:rPr>
        <w:t>(</w:t>
      </w:r>
      <w:proofErr w:type="spellStart"/>
      <w:r w:rsidRPr="00F92BB5">
        <w:rPr>
          <w:lang w:val="en-US"/>
        </w:rPr>
        <w:t>ptr,sz</w:t>
      </w:r>
      <w:proofErr w:type="spellEnd"/>
      <w:r w:rsidRPr="00F92BB5">
        <w:rPr>
          <w:lang w:val="en-US"/>
        </w:rPr>
        <w:t>))</w:t>
      </w:r>
      <w:r w:rsidR="00F92BB5">
        <w:rPr>
          <w:lang w:val="en-US"/>
        </w:rPr>
        <w:t>.</w:t>
      </w:r>
    </w:p>
    <w:p w14:paraId="4E419672" w14:textId="77777777" w:rsidR="00EA0EAC" w:rsidRPr="00EA0EAC" w:rsidRDefault="00EA0EAC" w:rsidP="00EA0EAC">
      <w:pPr>
        <w:pStyle w:val="14"/>
        <w:rPr>
          <w:lang w:val="ru-RU"/>
        </w:rPr>
      </w:pPr>
      <w:r w:rsidRPr="00EA0EAC">
        <w:rPr>
          <w:lang w:val="ru-RU"/>
        </w:rPr>
        <w:t>Все выделения и освобождения в программе используют только эти макросы. После вызова </w:t>
      </w:r>
      <w:proofErr w:type="spellStart"/>
      <w:r w:rsidRPr="00EA0EAC">
        <w:rPr>
          <w:lang w:val="ru-RU"/>
        </w:rPr>
        <w:t>free_ast</w:t>
      </w:r>
      <w:proofErr w:type="spellEnd"/>
      <w:r w:rsidRPr="00EA0EAC">
        <w:rPr>
          <w:lang w:val="ru-RU"/>
        </w:rPr>
        <w:t> (рекурсивное удаление дерева) счётчики </w:t>
      </w:r>
      <w:proofErr w:type="spellStart"/>
      <w:r w:rsidRPr="00EA0EAC">
        <w:rPr>
          <w:lang w:val="ru-RU"/>
        </w:rPr>
        <w:t>malloc</w:t>
      </w:r>
      <w:proofErr w:type="spellEnd"/>
      <w:r w:rsidRPr="00EA0EAC">
        <w:rPr>
          <w:lang w:val="ru-RU"/>
        </w:rPr>
        <w:t> и </w:t>
      </w:r>
      <w:proofErr w:type="spellStart"/>
      <w:r w:rsidRPr="00EA0EAC">
        <w:rPr>
          <w:lang w:val="ru-RU"/>
        </w:rPr>
        <w:t>free</w:t>
      </w:r>
      <w:proofErr w:type="spellEnd"/>
      <w:r w:rsidRPr="00EA0EAC">
        <w:rPr>
          <w:lang w:val="ru-RU"/>
        </w:rPr>
        <w:t> становятся равными, что означает отсутствие утечек.</w:t>
      </w:r>
    </w:p>
    <w:p w14:paraId="4535787E" w14:textId="48277FB2" w:rsidR="00EA0EAC" w:rsidRPr="00EA0EAC" w:rsidRDefault="00EA0EAC" w:rsidP="00EA0EAC">
      <w:pPr>
        <w:pStyle w:val="14"/>
        <w:rPr>
          <w:lang w:val="ru-RU"/>
        </w:rPr>
      </w:pPr>
    </w:p>
    <w:p w14:paraId="66BB3051" w14:textId="77777777" w:rsidR="00EA0EAC" w:rsidRDefault="00EA0EAC">
      <w:pPr>
        <w:rPr>
          <w:rFonts w:ascii="Times New Roman" w:hAnsi="Times New Roman" w:cs="Times New Roman (Основной текст"/>
          <w:b/>
          <w:bCs/>
          <w:color w:val="000000" w:themeColor="text1"/>
          <w:kern w:val="0"/>
          <w:sz w:val="28"/>
          <w:szCs w:val="22"/>
          <w:lang w:eastAsia="en-US"/>
          <w14:ligatures w14:val="none"/>
        </w:rPr>
      </w:pPr>
      <w:r>
        <w:rPr>
          <w:b/>
          <w:bCs/>
        </w:rPr>
        <w:br w:type="page"/>
      </w:r>
    </w:p>
    <w:p w14:paraId="2F5C54E3" w14:textId="67DAE726" w:rsidR="00EA0EAC" w:rsidRPr="00EA0EAC" w:rsidRDefault="00EA0EAC" w:rsidP="00EA0EAC">
      <w:pPr>
        <w:pStyle w:val="1"/>
      </w:pPr>
      <w:bookmarkStart w:id="15" w:name="_Toc227574755"/>
      <w:proofErr w:type="spellStart"/>
      <w:r w:rsidRPr="00EA0EAC">
        <w:lastRenderedPageBreak/>
        <w:t>Тестирование</w:t>
      </w:r>
      <w:bookmarkEnd w:id="15"/>
      <w:proofErr w:type="spellEnd"/>
    </w:p>
    <w:p w14:paraId="04315D83" w14:textId="77777777" w:rsidR="00EA0EAC" w:rsidRPr="00EA0EAC" w:rsidRDefault="00EA0EAC" w:rsidP="00EA0EAC">
      <w:pPr>
        <w:pStyle w:val="14"/>
        <w:rPr>
          <w:b/>
          <w:bCs/>
          <w:lang w:val="ru-RU"/>
        </w:rPr>
      </w:pPr>
      <w:r w:rsidRPr="00EA0EAC">
        <w:rPr>
          <w:b/>
          <w:bCs/>
          <w:lang w:val="ru-RU"/>
        </w:rPr>
        <w:t>Используемые программы и инструменты</w:t>
      </w:r>
    </w:p>
    <w:p w14:paraId="74DD2448" w14:textId="272B3290" w:rsidR="00EA0EAC" w:rsidRPr="00EA0EAC" w:rsidRDefault="00EA0EAC" w:rsidP="00EA0EAC">
      <w:pPr>
        <w:pStyle w:val="a0"/>
      </w:pPr>
      <w:r>
        <w:t>о</w:t>
      </w:r>
      <w:r w:rsidRPr="00EA0EAC">
        <w:t>перационная система: Windows 11</w:t>
      </w:r>
      <w:r>
        <w:rPr>
          <w:lang w:val="en-US"/>
        </w:rPr>
        <w:t>;</w:t>
      </w:r>
    </w:p>
    <w:p w14:paraId="62C5D91D" w14:textId="2F971D5C" w:rsidR="00EA0EAC" w:rsidRPr="00EA0EAC" w:rsidRDefault="00EA0EAC" w:rsidP="00EA0EAC">
      <w:pPr>
        <w:pStyle w:val="a0"/>
      </w:pPr>
      <w:r>
        <w:t>к</w:t>
      </w:r>
      <w:r w:rsidRPr="00EA0EAC">
        <w:t>омпилятор: GCC (MinGW-w64) версии 13.2.0</w:t>
      </w:r>
      <w:r w:rsidR="00DE5421" w:rsidRPr="00DE5421">
        <w:t>;</w:t>
      </w:r>
    </w:p>
    <w:p w14:paraId="5B270A38" w14:textId="1EAB6039" w:rsidR="00EA0EAC" w:rsidRPr="00EA0EAC" w:rsidRDefault="00EA0EAC" w:rsidP="00EA0EAC">
      <w:pPr>
        <w:pStyle w:val="a0"/>
      </w:pPr>
      <w:r>
        <w:t>с</w:t>
      </w:r>
      <w:r w:rsidRPr="00EA0EAC">
        <w:t>реда разработки: Visual Studio Code с расширением C/C++</w:t>
      </w:r>
      <w:r w:rsidR="00DE5421" w:rsidRPr="00DE5421">
        <w:t>;</w:t>
      </w:r>
    </w:p>
    <w:p w14:paraId="03BFFAA3" w14:textId="55079351" w:rsidR="00EA0EAC" w:rsidRPr="00EA0EAC" w:rsidRDefault="00EA0EAC" w:rsidP="00EA0EAC">
      <w:pPr>
        <w:pStyle w:val="a0"/>
      </w:pPr>
      <w:r>
        <w:t>с</w:t>
      </w:r>
      <w:r w:rsidRPr="00EA0EAC">
        <w:t>борка: </w:t>
      </w:r>
      <w:proofErr w:type="spellStart"/>
      <w:r w:rsidRPr="00EA0EAC">
        <w:t>gcc</w:t>
      </w:r>
      <w:proofErr w:type="spellEnd"/>
      <w:r w:rsidRPr="00EA0EAC">
        <w:t xml:space="preserve"> -Wall -</w:t>
      </w:r>
      <w:proofErr w:type="spellStart"/>
      <w:r w:rsidRPr="00EA0EAC">
        <w:t>Wextra</w:t>
      </w:r>
      <w:proofErr w:type="spellEnd"/>
      <w:r w:rsidRPr="00EA0EAC">
        <w:t xml:space="preserve"> -g </w:t>
      </w:r>
      <w:proofErr w:type="spellStart"/>
      <w:r w:rsidRPr="00EA0EAC">
        <w:t>main.c</w:t>
      </w:r>
      <w:proofErr w:type="spellEnd"/>
      <w:r w:rsidRPr="00EA0EAC">
        <w:t xml:space="preserve"> -o lab4.exe</w:t>
      </w:r>
      <w:r w:rsidR="00DE5421" w:rsidRPr="00DE5421">
        <w:t>;</w:t>
      </w:r>
    </w:p>
    <w:p w14:paraId="76FEEF17" w14:textId="1DEEA2D1" w:rsidR="00EA0EAC" w:rsidRPr="00EA0EAC" w:rsidRDefault="00EA0EAC" w:rsidP="00EA0EAC">
      <w:pPr>
        <w:pStyle w:val="a0"/>
      </w:pPr>
      <w:r>
        <w:t>о</w:t>
      </w:r>
      <w:r w:rsidRPr="00EA0EAC">
        <w:t xml:space="preserve">тладка: GDB, </w:t>
      </w:r>
      <w:proofErr w:type="spellStart"/>
      <w:r w:rsidRPr="00EA0EAC">
        <w:t>valgrind</w:t>
      </w:r>
      <w:proofErr w:type="spellEnd"/>
      <w:r w:rsidRPr="00EA0EAC">
        <w:t xml:space="preserve"> (для проверки утечек памяти)</w:t>
      </w:r>
      <w:r>
        <w:t>.</w:t>
      </w:r>
    </w:p>
    <w:p w14:paraId="2D27482F" w14:textId="77777777" w:rsidR="00EA0EAC" w:rsidRPr="00EA0EAC" w:rsidRDefault="00EA0EAC" w:rsidP="00EA0EAC">
      <w:pPr>
        <w:pStyle w:val="14"/>
        <w:rPr>
          <w:b/>
          <w:bCs/>
          <w:lang w:val="ru-RU"/>
        </w:rPr>
      </w:pPr>
      <w:r w:rsidRPr="00EA0EAC">
        <w:rPr>
          <w:b/>
          <w:bCs/>
          <w:lang w:val="ru-RU"/>
        </w:rPr>
        <w:t>Тест 1. Разбор инфиксного выражения, вывод префиксной и постфиксной формы, вычисление</w:t>
      </w:r>
    </w:p>
    <w:p w14:paraId="0C5BF712" w14:textId="7A868CC7" w:rsidR="00EA0EAC" w:rsidRPr="00EA0EAC" w:rsidRDefault="00EA0EAC" w:rsidP="00DE5421">
      <w:pPr>
        <w:pStyle w:val="a9"/>
      </w:pPr>
      <w:proofErr w:type="spellStart"/>
      <w:r w:rsidRPr="00EA0EAC">
        <w:t>Ввод</w:t>
      </w:r>
      <w:proofErr w:type="spellEnd"/>
      <w:r w:rsidRPr="00EA0EAC">
        <w:t xml:space="preserve"> (input.txt):</w:t>
      </w:r>
    </w:p>
    <w:p w14:paraId="3F221A46" w14:textId="77777777" w:rsidR="00EA0EAC" w:rsidRPr="00EA0EAC" w:rsidRDefault="00EA0EAC" w:rsidP="00DE5421">
      <w:pPr>
        <w:pStyle w:val="a9"/>
      </w:pPr>
      <w:proofErr w:type="spellStart"/>
      <w:r w:rsidRPr="00EA0EAC">
        <w:t>parse</w:t>
      </w:r>
      <w:proofErr w:type="spellEnd"/>
      <w:r w:rsidRPr="00EA0EAC">
        <w:t xml:space="preserve"> 5*(14-4*2)/2</w:t>
      </w:r>
    </w:p>
    <w:p w14:paraId="1A56B3C4" w14:textId="77777777" w:rsidR="00EA0EAC" w:rsidRPr="00EA0EAC" w:rsidRDefault="00EA0EAC" w:rsidP="00DE5421">
      <w:pPr>
        <w:pStyle w:val="a9"/>
      </w:pPr>
      <w:proofErr w:type="spellStart"/>
      <w:r w:rsidRPr="00EA0EAC">
        <w:t>save_prf</w:t>
      </w:r>
      <w:proofErr w:type="spellEnd"/>
    </w:p>
    <w:p w14:paraId="0B3B32DC" w14:textId="77777777" w:rsidR="00EA0EAC" w:rsidRPr="00EA0EAC" w:rsidRDefault="00EA0EAC" w:rsidP="00DE5421">
      <w:pPr>
        <w:pStyle w:val="a9"/>
      </w:pPr>
      <w:proofErr w:type="spellStart"/>
      <w:r w:rsidRPr="00EA0EAC">
        <w:t>save_pst</w:t>
      </w:r>
      <w:proofErr w:type="spellEnd"/>
    </w:p>
    <w:p w14:paraId="791ACE6D" w14:textId="77777777" w:rsidR="00EA0EAC" w:rsidRPr="00EA0EAC" w:rsidRDefault="00EA0EAC" w:rsidP="00DE5421">
      <w:pPr>
        <w:pStyle w:val="a9"/>
      </w:pPr>
      <w:proofErr w:type="spellStart"/>
      <w:r w:rsidRPr="00EA0EAC">
        <w:t>eval</w:t>
      </w:r>
      <w:proofErr w:type="spellEnd"/>
    </w:p>
    <w:p w14:paraId="60F7F034" w14:textId="68804C43" w:rsidR="00EA0EAC" w:rsidRPr="00EA0EAC" w:rsidRDefault="00EA0EAC" w:rsidP="00DE5421">
      <w:pPr>
        <w:pStyle w:val="a9"/>
      </w:pPr>
      <w:r w:rsidRPr="00EA0EAC">
        <w:t>Вывод:</w:t>
      </w:r>
    </w:p>
    <w:p w14:paraId="22C6D39C" w14:textId="77777777" w:rsidR="00EA0EAC" w:rsidRPr="00EA0EAC" w:rsidRDefault="00EA0EAC" w:rsidP="00DE5421">
      <w:pPr>
        <w:pStyle w:val="a9"/>
      </w:pPr>
      <w:proofErr w:type="spellStart"/>
      <w:r w:rsidRPr="00EA0EAC">
        <w:t>success</w:t>
      </w:r>
      <w:proofErr w:type="spellEnd"/>
    </w:p>
    <w:p w14:paraId="40B0BD8C" w14:textId="77777777" w:rsidR="00EA0EAC" w:rsidRPr="00DE5421" w:rsidRDefault="00EA0EAC" w:rsidP="00DE5421">
      <w:pPr>
        <w:pStyle w:val="a9"/>
        <w:rPr>
          <w:lang w:val="ru-RU"/>
        </w:rPr>
      </w:pPr>
      <w:r w:rsidRPr="00DE5421">
        <w:rPr>
          <w:lang w:val="ru-RU"/>
        </w:rPr>
        <w:t xml:space="preserve">/ * </w:t>
      </w:r>
      <w:proofErr w:type="gramStart"/>
      <w:r w:rsidRPr="00DE5421">
        <w:rPr>
          <w:lang w:val="ru-RU"/>
        </w:rPr>
        <w:t>5 - 14</w:t>
      </w:r>
      <w:proofErr w:type="gramEnd"/>
      <w:r w:rsidRPr="00DE5421">
        <w:rPr>
          <w:lang w:val="ru-RU"/>
        </w:rPr>
        <w:t xml:space="preserve"> * 4 2 2</w:t>
      </w:r>
    </w:p>
    <w:p w14:paraId="57646E56" w14:textId="77777777" w:rsidR="00EA0EAC" w:rsidRPr="00DE5421" w:rsidRDefault="00EA0EAC" w:rsidP="00DE5421">
      <w:pPr>
        <w:pStyle w:val="a9"/>
        <w:rPr>
          <w:lang w:val="ru-RU"/>
        </w:rPr>
      </w:pPr>
      <w:r w:rsidRPr="00DE5421">
        <w:rPr>
          <w:lang w:val="ru-RU"/>
        </w:rPr>
        <w:t>5 14 4 2 * - * 2 /</w:t>
      </w:r>
    </w:p>
    <w:p w14:paraId="42E9C836" w14:textId="77777777" w:rsidR="00EA0EAC" w:rsidRPr="00DE5421" w:rsidRDefault="00EA0EAC" w:rsidP="00DE5421">
      <w:pPr>
        <w:pStyle w:val="a9"/>
        <w:rPr>
          <w:lang w:val="ru-RU"/>
        </w:rPr>
      </w:pPr>
      <w:r w:rsidRPr="00DE5421">
        <w:rPr>
          <w:lang w:val="ru-RU"/>
        </w:rPr>
        <w:t>15</w:t>
      </w:r>
    </w:p>
    <w:p w14:paraId="1DB299D5" w14:textId="77777777" w:rsidR="00EA0EAC" w:rsidRPr="00EA0EAC" w:rsidRDefault="00EA0EAC" w:rsidP="00EA0EAC">
      <w:pPr>
        <w:pStyle w:val="14"/>
        <w:rPr>
          <w:b/>
          <w:bCs/>
          <w:lang w:val="ru-RU"/>
        </w:rPr>
      </w:pPr>
      <w:r w:rsidRPr="00EA0EAC">
        <w:rPr>
          <w:b/>
          <w:bCs/>
          <w:lang w:val="ru-RU"/>
        </w:rPr>
        <w:t>Тест 2. Выражение с переменными</w:t>
      </w:r>
    </w:p>
    <w:p w14:paraId="71057C30" w14:textId="4C09DDED" w:rsidR="00EA0EAC" w:rsidRPr="00DE5421" w:rsidRDefault="00EA0EAC" w:rsidP="00DE5421">
      <w:pPr>
        <w:pStyle w:val="a9"/>
      </w:pPr>
      <w:r w:rsidRPr="00DE5421">
        <w:rPr>
          <w:lang w:val="ru-RU"/>
        </w:rPr>
        <w:t>Ввод:</w:t>
      </w:r>
    </w:p>
    <w:p w14:paraId="7A7A33E5" w14:textId="77777777" w:rsidR="00EA0EAC" w:rsidRPr="00EA0EAC" w:rsidRDefault="00EA0EAC" w:rsidP="00DE5421">
      <w:pPr>
        <w:pStyle w:val="a9"/>
      </w:pPr>
      <w:r w:rsidRPr="00EA0EAC">
        <w:t xml:space="preserve">parse </w:t>
      </w:r>
      <w:proofErr w:type="spellStart"/>
      <w:r w:rsidRPr="00EA0EAC">
        <w:t>a+b</w:t>
      </w:r>
      <w:proofErr w:type="spellEnd"/>
      <w:r w:rsidRPr="00EA0EAC">
        <w:t>*c</w:t>
      </w:r>
    </w:p>
    <w:p w14:paraId="3D25DF23" w14:textId="77777777" w:rsidR="00EA0EAC" w:rsidRPr="00EA0EAC" w:rsidRDefault="00EA0EAC" w:rsidP="00DE5421">
      <w:pPr>
        <w:pStyle w:val="a9"/>
      </w:pPr>
      <w:proofErr w:type="spellStart"/>
      <w:r w:rsidRPr="00EA0EAC">
        <w:t>eval</w:t>
      </w:r>
      <w:proofErr w:type="spellEnd"/>
      <w:r w:rsidRPr="00EA0EAC">
        <w:t xml:space="preserve"> a=2 b=3 c=4</w:t>
      </w:r>
    </w:p>
    <w:p w14:paraId="7A6D1F34" w14:textId="1BA4F488" w:rsidR="00EA0EAC" w:rsidRPr="00EA0EAC" w:rsidRDefault="00EA0EAC" w:rsidP="00DE5421">
      <w:pPr>
        <w:pStyle w:val="a9"/>
      </w:pPr>
      <w:r w:rsidRPr="00EA0EAC">
        <w:t>Вывод:</w:t>
      </w:r>
    </w:p>
    <w:p w14:paraId="4752F9B6" w14:textId="77777777" w:rsidR="00EA0EAC" w:rsidRPr="00EA0EAC" w:rsidRDefault="00EA0EAC" w:rsidP="00DE5421">
      <w:pPr>
        <w:pStyle w:val="a9"/>
      </w:pPr>
      <w:proofErr w:type="spellStart"/>
      <w:r w:rsidRPr="00EA0EAC">
        <w:t>success</w:t>
      </w:r>
      <w:proofErr w:type="spellEnd"/>
    </w:p>
    <w:p w14:paraId="5542A3A4" w14:textId="77777777" w:rsidR="00EA0EAC" w:rsidRPr="00DE5421" w:rsidRDefault="00EA0EAC" w:rsidP="00DE5421">
      <w:pPr>
        <w:pStyle w:val="a9"/>
        <w:rPr>
          <w:lang w:val="ru-RU"/>
        </w:rPr>
      </w:pPr>
      <w:r w:rsidRPr="00DE5421">
        <w:rPr>
          <w:lang w:val="ru-RU"/>
        </w:rPr>
        <w:t>14</w:t>
      </w:r>
    </w:p>
    <w:p w14:paraId="788CB353" w14:textId="77777777" w:rsidR="00EA0EAC" w:rsidRPr="00EA0EAC" w:rsidRDefault="00EA0EAC" w:rsidP="00EA0EAC">
      <w:pPr>
        <w:pStyle w:val="14"/>
        <w:rPr>
          <w:b/>
          <w:bCs/>
          <w:lang w:val="ru-RU"/>
        </w:rPr>
      </w:pPr>
      <w:r w:rsidRPr="00EA0EAC">
        <w:rPr>
          <w:b/>
          <w:bCs/>
          <w:lang w:val="ru-RU"/>
        </w:rPr>
        <w:t>Тест 3. Загрузка из префиксной формы</w:t>
      </w:r>
    </w:p>
    <w:p w14:paraId="4D35F434" w14:textId="5E764479" w:rsidR="00EA0EAC" w:rsidRPr="00DE5421" w:rsidRDefault="00EA0EAC" w:rsidP="00DE5421">
      <w:pPr>
        <w:pStyle w:val="a9"/>
      </w:pPr>
      <w:r w:rsidRPr="00DE5421">
        <w:rPr>
          <w:lang w:val="ru-RU"/>
        </w:rPr>
        <w:t>Ввод:</w:t>
      </w:r>
    </w:p>
    <w:p w14:paraId="29E641EA" w14:textId="77777777" w:rsidR="00EA0EAC" w:rsidRPr="00EA0EAC" w:rsidRDefault="00EA0EAC" w:rsidP="00DE5421">
      <w:pPr>
        <w:pStyle w:val="a9"/>
      </w:pPr>
      <w:proofErr w:type="spellStart"/>
      <w:r w:rsidRPr="00EA0EAC">
        <w:t>load_prf</w:t>
      </w:r>
      <w:proofErr w:type="spellEnd"/>
      <w:r w:rsidRPr="00EA0EAC">
        <w:t xml:space="preserve"> / * 5 - 14 * 4 2 2</w:t>
      </w:r>
    </w:p>
    <w:p w14:paraId="017B6B61" w14:textId="77777777" w:rsidR="00EA0EAC" w:rsidRPr="00EA0EAC" w:rsidRDefault="00EA0EAC" w:rsidP="00DE5421">
      <w:pPr>
        <w:pStyle w:val="a9"/>
      </w:pPr>
      <w:proofErr w:type="spellStart"/>
      <w:r w:rsidRPr="00EA0EAC">
        <w:t>eval</w:t>
      </w:r>
      <w:proofErr w:type="spellEnd"/>
    </w:p>
    <w:p w14:paraId="1A7F3CCE" w14:textId="24A04F57" w:rsidR="00EA0EAC" w:rsidRPr="00DE5421" w:rsidRDefault="00EA0EAC" w:rsidP="00DE5421">
      <w:pPr>
        <w:pStyle w:val="a9"/>
      </w:pPr>
      <w:r w:rsidRPr="00EA0EAC">
        <w:t>Вывод:</w:t>
      </w:r>
    </w:p>
    <w:p w14:paraId="1E4C6967" w14:textId="77777777" w:rsidR="00EA0EAC" w:rsidRPr="00DE5421" w:rsidRDefault="00EA0EAC" w:rsidP="00DE5421">
      <w:pPr>
        <w:pStyle w:val="a9"/>
        <w:rPr>
          <w:lang w:val="ru-RU"/>
        </w:rPr>
      </w:pPr>
      <w:r w:rsidRPr="00EA0EAC">
        <w:t>success</w:t>
      </w:r>
    </w:p>
    <w:p w14:paraId="74746197" w14:textId="77777777" w:rsidR="00EA0EAC" w:rsidRPr="00DE5421" w:rsidRDefault="00EA0EAC" w:rsidP="00DE5421">
      <w:pPr>
        <w:pStyle w:val="a9"/>
        <w:rPr>
          <w:lang w:val="ru-RU"/>
        </w:rPr>
      </w:pPr>
      <w:r w:rsidRPr="00DE5421">
        <w:rPr>
          <w:lang w:val="ru-RU"/>
        </w:rPr>
        <w:t>15</w:t>
      </w:r>
    </w:p>
    <w:p w14:paraId="2FD0E181" w14:textId="77777777" w:rsidR="00EA0EAC" w:rsidRPr="00EA0EAC" w:rsidRDefault="00EA0EAC" w:rsidP="00EA0EAC">
      <w:pPr>
        <w:pStyle w:val="14"/>
        <w:rPr>
          <w:b/>
          <w:bCs/>
          <w:lang w:val="ru-RU"/>
        </w:rPr>
      </w:pPr>
      <w:r w:rsidRPr="00EA0EAC">
        <w:rPr>
          <w:b/>
          <w:bCs/>
          <w:lang w:val="ru-RU"/>
        </w:rPr>
        <w:t>Тест 4. Загрузка из постфиксной формы</w:t>
      </w:r>
    </w:p>
    <w:p w14:paraId="5D9EE07E" w14:textId="3076FF22" w:rsidR="00EA0EAC" w:rsidRPr="00EA0EAC" w:rsidRDefault="00EA0EAC" w:rsidP="00DE5421">
      <w:pPr>
        <w:pStyle w:val="a9"/>
      </w:pPr>
      <w:proofErr w:type="spellStart"/>
      <w:r w:rsidRPr="00EA0EAC">
        <w:lastRenderedPageBreak/>
        <w:t>Ввод</w:t>
      </w:r>
      <w:proofErr w:type="spellEnd"/>
      <w:r w:rsidRPr="00EA0EAC">
        <w:t>:</w:t>
      </w:r>
    </w:p>
    <w:p w14:paraId="33171D1D" w14:textId="77777777" w:rsidR="00EA0EAC" w:rsidRPr="00EA0EAC" w:rsidRDefault="00EA0EAC" w:rsidP="00DE5421">
      <w:pPr>
        <w:pStyle w:val="a9"/>
      </w:pPr>
      <w:proofErr w:type="spellStart"/>
      <w:r w:rsidRPr="00EA0EAC">
        <w:t>load_pst</w:t>
      </w:r>
      <w:proofErr w:type="spellEnd"/>
      <w:r w:rsidRPr="00EA0EAC">
        <w:t xml:space="preserve"> 5 14 4 2 * - * 2 /</w:t>
      </w:r>
    </w:p>
    <w:p w14:paraId="18C4A520" w14:textId="77777777" w:rsidR="00EA0EAC" w:rsidRPr="00EA0EAC" w:rsidRDefault="00EA0EAC" w:rsidP="00DE5421">
      <w:pPr>
        <w:pStyle w:val="a9"/>
      </w:pPr>
      <w:proofErr w:type="spellStart"/>
      <w:r w:rsidRPr="00EA0EAC">
        <w:t>eval</w:t>
      </w:r>
      <w:proofErr w:type="spellEnd"/>
    </w:p>
    <w:p w14:paraId="4390B1B9" w14:textId="4DDEA3BF" w:rsidR="00EA0EAC" w:rsidRPr="00DE5421" w:rsidRDefault="00EA0EAC" w:rsidP="00DE5421">
      <w:pPr>
        <w:pStyle w:val="a9"/>
      </w:pPr>
      <w:r w:rsidRPr="00EA0EAC">
        <w:t>Вывод:</w:t>
      </w:r>
    </w:p>
    <w:p w14:paraId="20FED841" w14:textId="77777777" w:rsidR="00EA0EAC" w:rsidRPr="00DE5421" w:rsidRDefault="00EA0EAC" w:rsidP="00DE5421">
      <w:pPr>
        <w:pStyle w:val="a9"/>
        <w:rPr>
          <w:lang w:val="ru-RU"/>
        </w:rPr>
      </w:pPr>
      <w:r w:rsidRPr="00EA0EAC">
        <w:t>success</w:t>
      </w:r>
    </w:p>
    <w:p w14:paraId="6BBB0B7B" w14:textId="77777777" w:rsidR="00EA0EAC" w:rsidRPr="00DE5421" w:rsidRDefault="00EA0EAC" w:rsidP="00DE5421">
      <w:pPr>
        <w:pStyle w:val="a9"/>
        <w:rPr>
          <w:lang w:val="ru-RU"/>
        </w:rPr>
      </w:pPr>
      <w:r w:rsidRPr="00DE5421">
        <w:rPr>
          <w:lang w:val="ru-RU"/>
        </w:rPr>
        <w:t>15</w:t>
      </w:r>
    </w:p>
    <w:p w14:paraId="01B44DAC" w14:textId="77777777" w:rsidR="00EA0EAC" w:rsidRPr="00EA0EAC" w:rsidRDefault="00EA0EAC" w:rsidP="00EA0EAC">
      <w:pPr>
        <w:pStyle w:val="14"/>
        <w:rPr>
          <w:b/>
          <w:bCs/>
          <w:lang w:val="ru-RU"/>
        </w:rPr>
      </w:pPr>
      <w:r w:rsidRPr="00EA0EAC">
        <w:rPr>
          <w:b/>
          <w:bCs/>
          <w:lang w:val="ru-RU"/>
        </w:rPr>
        <w:t>Тест 5. Дополнительные операции (^ и #)</w:t>
      </w:r>
    </w:p>
    <w:p w14:paraId="12B96DFF" w14:textId="632891CA" w:rsidR="00EA0EAC" w:rsidRPr="00DE5421" w:rsidRDefault="00EA0EAC" w:rsidP="00DE5421">
      <w:pPr>
        <w:pStyle w:val="a9"/>
      </w:pPr>
      <w:r w:rsidRPr="00DE5421">
        <w:rPr>
          <w:lang w:val="ru-RU"/>
        </w:rPr>
        <w:t>Ввод:</w:t>
      </w:r>
    </w:p>
    <w:p w14:paraId="6EBD82CF" w14:textId="77777777" w:rsidR="00EA0EAC" w:rsidRPr="00DE5421" w:rsidRDefault="00EA0EAC" w:rsidP="00DE5421">
      <w:pPr>
        <w:pStyle w:val="a9"/>
        <w:rPr>
          <w:lang w:val="ru-RU"/>
        </w:rPr>
      </w:pPr>
      <w:r w:rsidRPr="00EA0EAC">
        <w:t>parse</w:t>
      </w:r>
      <w:r w:rsidRPr="00DE5421">
        <w:rPr>
          <w:lang w:val="ru-RU"/>
        </w:rPr>
        <w:t xml:space="preserve"> 2^3+6#9</w:t>
      </w:r>
    </w:p>
    <w:p w14:paraId="775041B9" w14:textId="77777777" w:rsidR="00EA0EAC" w:rsidRPr="00DE5421" w:rsidRDefault="00EA0EAC" w:rsidP="00DE5421">
      <w:pPr>
        <w:pStyle w:val="a9"/>
        <w:rPr>
          <w:lang w:val="ru-RU"/>
        </w:rPr>
      </w:pPr>
      <w:r w:rsidRPr="00EA0EAC">
        <w:t>eval</w:t>
      </w:r>
    </w:p>
    <w:p w14:paraId="6E0AF22B" w14:textId="47FB1E2F" w:rsidR="00EA0EAC" w:rsidRPr="00DE5421" w:rsidRDefault="00EA0EAC" w:rsidP="00DE5421">
      <w:pPr>
        <w:pStyle w:val="a9"/>
      </w:pPr>
      <w:r w:rsidRPr="00DE5421">
        <w:rPr>
          <w:lang w:val="ru-RU"/>
        </w:rPr>
        <w:t>Вывод:</w:t>
      </w:r>
    </w:p>
    <w:p w14:paraId="34F95A8D" w14:textId="77777777" w:rsidR="00EA0EAC" w:rsidRPr="00DE5421" w:rsidRDefault="00EA0EAC" w:rsidP="00DE5421">
      <w:pPr>
        <w:pStyle w:val="a9"/>
        <w:rPr>
          <w:lang w:val="ru-RU"/>
        </w:rPr>
      </w:pPr>
      <w:r w:rsidRPr="00EA0EAC">
        <w:t>success</w:t>
      </w:r>
    </w:p>
    <w:p w14:paraId="5D13A1AC" w14:textId="77777777" w:rsidR="00EA0EAC" w:rsidRPr="00DE5421" w:rsidRDefault="00EA0EAC" w:rsidP="00DE5421">
      <w:pPr>
        <w:pStyle w:val="a9"/>
        <w:rPr>
          <w:lang w:val="ru-RU"/>
        </w:rPr>
      </w:pPr>
      <w:r w:rsidRPr="00DE5421">
        <w:rPr>
          <w:lang w:val="ru-RU"/>
        </w:rPr>
        <w:t>11</w:t>
      </w:r>
    </w:p>
    <w:p w14:paraId="552E2424" w14:textId="77777777" w:rsidR="00EA0EAC" w:rsidRPr="00DE5421" w:rsidRDefault="00EA0EAC" w:rsidP="00DE5421">
      <w:pPr>
        <w:pStyle w:val="a9"/>
        <w:rPr>
          <w:lang w:val="ru-RU"/>
        </w:rPr>
      </w:pPr>
      <w:r w:rsidRPr="00DE5421">
        <w:rPr>
          <w:lang w:val="ru-RU"/>
        </w:rPr>
        <w:t>(2³ = 8, НОД(6,9) = 3, 8+3 = 11)</w:t>
      </w:r>
    </w:p>
    <w:p w14:paraId="662D5F0E" w14:textId="77777777" w:rsidR="00EA0EAC" w:rsidRPr="00EA0EAC" w:rsidRDefault="00EA0EAC" w:rsidP="00EA0EAC">
      <w:pPr>
        <w:pStyle w:val="14"/>
        <w:rPr>
          <w:b/>
          <w:bCs/>
          <w:lang w:val="ru-RU"/>
        </w:rPr>
      </w:pPr>
      <w:r w:rsidRPr="00EA0EAC">
        <w:rPr>
          <w:b/>
          <w:bCs/>
          <w:lang w:val="ru-RU"/>
        </w:rPr>
        <w:t xml:space="preserve">Тест 6. </w:t>
      </w:r>
      <w:proofErr w:type="spellStart"/>
      <w:r w:rsidRPr="00EA0EAC">
        <w:rPr>
          <w:b/>
          <w:bCs/>
          <w:lang w:val="ru-RU"/>
        </w:rPr>
        <w:t>Правоассоциативность</w:t>
      </w:r>
      <w:proofErr w:type="spellEnd"/>
      <w:r w:rsidRPr="00EA0EAC">
        <w:rPr>
          <w:b/>
          <w:bCs/>
          <w:lang w:val="ru-RU"/>
        </w:rPr>
        <w:t xml:space="preserve"> степени</w:t>
      </w:r>
    </w:p>
    <w:p w14:paraId="428628AC" w14:textId="60772BE6" w:rsidR="00EA0EAC" w:rsidRPr="00DE5421" w:rsidRDefault="00EA0EAC" w:rsidP="00DE5421">
      <w:pPr>
        <w:pStyle w:val="a9"/>
      </w:pPr>
      <w:r w:rsidRPr="00DE5421">
        <w:rPr>
          <w:lang w:val="ru-RU"/>
        </w:rPr>
        <w:t>Ввод:</w:t>
      </w:r>
    </w:p>
    <w:p w14:paraId="2FD3331D" w14:textId="77777777" w:rsidR="00EA0EAC" w:rsidRPr="00DE5421" w:rsidRDefault="00EA0EAC" w:rsidP="00DE5421">
      <w:pPr>
        <w:pStyle w:val="a9"/>
        <w:rPr>
          <w:lang w:val="ru-RU"/>
        </w:rPr>
      </w:pPr>
      <w:r w:rsidRPr="00EA0EAC">
        <w:t>parse</w:t>
      </w:r>
      <w:r w:rsidRPr="00DE5421">
        <w:rPr>
          <w:lang w:val="ru-RU"/>
        </w:rPr>
        <w:t xml:space="preserve"> 2^3^2</w:t>
      </w:r>
    </w:p>
    <w:p w14:paraId="545CB733" w14:textId="77777777" w:rsidR="00EA0EAC" w:rsidRPr="00EA0EAC" w:rsidRDefault="00EA0EAC" w:rsidP="00DE5421">
      <w:pPr>
        <w:pStyle w:val="a9"/>
      </w:pPr>
      <w:proofErr w:type="spellStart"/>
      <w:r w:rsidRPr="00EA0EAC">
        <w:t>save_prf</w:t>
      </w:r>
      <w:proofErr w:type="spellEnd"/>
    </w:p>
    <w:p w14:paraId="03ED0D4D" w14:textId="77777777" w:rsidR="00EA0EAC" w:rsidRPr="00EA0EAC" w:rsidRDefault="00EA0EAC" w:rsidP="00DE5421">
      <w:pPr>
        <w:pStyle w:val="a9"/>
      </w:pPr>
      <w:proofErr w:type="spellStart"/>
      <w:r w:rsidRPr="00EA0EAC">
        <w:t>eval</w:t>
      </w:r>
      <w:proofErr w:type="spellEnd"/>
    </w:p>
    <w:p w14:paraId="574AC498" w14:textId="327F21BA" w:rsidR="00EA0EAC" w:rsidRPr="00EA0EAC" w:rsidRDefault="00EA0EAC" w:rsidP="00DE5421">
      <w:pPr>
        <w:pStyle w:val="a9"/>
      </w:pPr>
      <w:r w:rsidRPr="00EA0EAC">
        <w:t>Вывод:</w:t>
      </w:r>
    </w:p>
    <w:p w14:paraId="6A64E05F" w14:textId="77777777" w:rsidR="00EA0EAC" w:rsidRPr="00EA0EAC" w:rsidRDefault="00EA0EAC" w:rsidP="00DE5421">
      <w:pPr>
        <w:pStyle w:val="a9"/>
      </w:pPr>
      <w:proofErr w:type="spellStart"/>
      <w:r w:rsidRPr="00EA0EAC">
        <w:t>success</w:t>
      </w:r>
      <w:proofErr w:type="spellEnd"/>
    </w:p>
    <w:p w14:paraId="3B007E98" w14:textId="77777777" w:rsidR="00EA0EAC" w:rsidRPr="00DE5421" w:rsidRDefault="00EA0EAC" w:rsidP="00DE5421">
      <w:pPr>
        <w:pStyle w:val="a9"/>
        <w:rPr>
          <w:lang w:val="ru-RU"/>
        </w:rPr>
      </w:pPr>
      <w:r w:rsidRPr="00DE5421">
        <w:rPr>
          <w:lang w:val="ru-RU"/>
        </w:rPr>
        <w:t>^ 2 ^ 3 2</w:t>
      </w:r>
    </w:p>
    <w:p w14:paraId="1D055E25" w14:textId="77777777" w:rsidR="00EA0EAC" w:rsidRPr="00DE5421" w:rsidRDefault="00EA0EAC" w:rsidP="00DE5421">
      <w:pPr>
        <w:pStyle w:val="a9"/>
        <w:rPr>
          <w:lang w:val="ru-RU"/>
        </w:rPr>
      </w:pPr>
      <w:r w:rsidRPr="00DE5421">
        <w:rPr>
          <w:lang w:val="ru-RU"/>
        </w:rPr>
        <w:t>512</w:t>
      </w:r>
    </w:p>
    <w:p w14:paraId="71F96B82" w14:textId="77777777" w:rsidR="00EA0EAC" w:rsidRPr="00DE5421" w:rsidRDefault="00EA0EAC" w:rsidP="00DE5421">
      <w:pPr>
        <w:pStyle w:val="a9"/>
        <w:rPr>
          <w:lang w:val="ru-RU"/>
        </w:rPr>
      </w:pPr>
      <w:r w:rsidRPr="00DE5421">
        <w:rPr>
          <w:lang w:val="ru-RU"/>
        </w:rPr>
        <w:t>(2^(3^2) = 2^9 = 512, а не (2^3)^2 = 64)</w:t>
      </w:r>
    </w:p>
    <w:p w14:paraId="089E51AA" w14:textId="77777777" w:rsidR="00EA0EAC" w:rsidRPr="00EA0EAC" w:rsidRDefault="00EA0EAC" w:rsidP="00EA0EAC">
      <w:pPr>
        <w:pStyle w:val="14"/>
        <w:rPr>
          <w:b/>
          <w:bCs/>
          <w:lang w:val="ru-RU"/>
        </w:rPr>
      </w:pPr>
      <w:r w:rsidRPr="00EA0EAC">
        <w:rPr>
          <w:b/>
          <w:bCs/>
          <w:lang w:val="ru-RU"/>
        </w:rPr>
        <w:t>Тест 7. Обработка ошибок</w:t>
      </w:r>
    </w:p>
    <w:p w14:paraId="3AD61DC7" w14:textId="4C21D7E9" w:rsidR="00EA0EAC" w:rsidRPr="00DE5421" w:rsidRDefault="00EA0EAC" w:rsidP="00DE5421">
      <w:pPr>
        <w:pStyle w:val="a9"/>
      </w:pPr>
      <w:r w:rsidRPr="00DE5421">
        <w:rPr>
          <w:lang w:val="ru-RU"/>
        </w:rPr>
        <w:t>Ввод:</w:t>
      </w:r>
    </w:p>
    <w:p w14:paraId="43411BCE" w14:textId="77777777" w:rsidR="00EA0EAC" w:rsidRPr="00EA0EAC" w:rsidRDefault="00EA0EAC" w:rsidP="00DE5421">
      <w:pPr>
        <w:pStyle w:val="a9"/>
      </w:pPr>
      <w:r w:rsidRPr="00EA0EAC">
        <w:t>parse 5/</w:t>
      </w:r>
    </w:p>
    <w:p w14:paraId="33D496BD" w14:textId="77777777" w:rsidR="00EA0EAC" w:rsidRPr="00EA0EAC" w:rsidRDefault="00EA0EAC" w:rsidP="00DE5421">
      <w:pPr>
        <w:pStyle w:val="a9"/>
      </w:pPr>
      <w:proofErr w:type="spellStart"/>
      <w:r w:rsidRPr="00EA0EAC">
        <w:t>parse</w:t>
      </w:r>
      <w:proofErr w:type="spellEnd"/>
      <w:r w:rsidRPr="00EA0EAC">
        <w:t xml:space="preserve"> 5+*3</w:t>
      </w:r>
    </w:p>
    <w:p w14:paraId="7DA78F86" w14:textId="77777777" w:rsidR="00EA0EAC" w:rsidRPr="00EA0EAC" w:rsidRDefault="00EA0EAC" w:rsidP="00DE5421">
      <w:pPr>
        <w:pStyle w:val="a9"/>
      </w:pPr>
      <w:proofErr w:type="spellStart"/>
      <w:r w:rsidRPr="00EA0EAC">
        <w:t>load_prf</w:t>
      </w:r>
      <w:proofErr w:type="spellEnd"/>
      <w:r w:rsidRPr="00EA0EAC">
        <w:t xml:space="preserve"> + 2</w:t>
      </w:r>
    </w:p>
    <w:p w14:paraId="2039F0BB" w14:textId="77777777" w:rsidR="00EA0EAC" w:rsidRPr="00EA0EAC" w:rsidRDefault="00EA0EAC" w:rsidP="00DE5421">
      <w:pPr>
        <w:pStyle w:val="a9"/>
      </w:pPr>
      <w:proofErr w:type="spellStart"/>
      <w:r w:rsidRPr="00EA0EAC">
        <w:t>save_prf</w:t>
      </w:r>
      <w:proofErr w:type="spellEnd"/>
    </w:p>
    <w:p w14:paraId="69D502E2" w14:textId="77777777" w:rsidR="00EA0EAC" w:rsidRPr="00EA0EAC" w:rsidRDefault="00EA0EAC" w:rsidP="00DE5421">
      <w:pPr>
        <w:pStyle w:val="a9"/>
      </w:pPr>
      <w:proofErr w:type="spellStart"/>
      <w:r w:rsidRPr="00EA0EAC">
        <w:t>eval</w:t>
      </w:r>
      <w:proofErr w:type="spellEnd"/>
      <w:r w:rsidRPr="00EA0EAC">
        <w:t xml:space="preserve"> a=1</w:t>
      </w:r>
    </w:p>
    <w:p w14:paraId="462DF824" w14:textId="5B5B15D8" w:rsidR="00EA0EAC" w:rsidRPr="00EA0EAC" w:rsidRDefault="00EA0EAC" w:rsidP="00DE5421">
      <w:pPr>
        <w:pStyle w:val="a9"/>
      </w:pPr>
      <w:r w:rsidRPr="00EA0EAC">
        <w:t>Вывод:</w:t>
      </w:r>
    </w:p>
    <w:p w14:paraId="6C955797" w14:textId="77777777" w:rsidR="00EA0EAC" w:rsidRPr="00EA0EAC" w:rsidRDefault="00EA0EAC" w:rsidP="00DE5421">
      <w:pPr>
        <w:pStyle w:val="a9"/>
      </w:pPr>
      <w:proofErr w:type="spellStart"/>
      <w:r w:rsidRPr="00EA0EAC">
        <w:t>incorrect</w:t>
      </w:r>
      <w:proofErr w:type="spellEnd"/>
    </w:p>
    <w:p w14:paraId="384E25E1" w14:textId="77777777" w:rsidR="00EA0EAC" w:rsidRPr="00EA0EAC" w:rsidRDefault="00EA0EAC" w:rsidP="00DE5421">
      <w:pPr>
        <w:pStyle w:val="a9"/>
      </w:pPr>
      <w:proofErr w:type="spellStart"/>
      <w:r w:rsidRPr="00EA0EAC">
        <w:t>incorrect</w:t>
      </w:r>
      <w:proofErr w:type="spellEnd"/>
    </w:p>
    <w:p w14:paraId="2910037A" w14:textId="77777777" w:rsidR="00EA0EAC" w:rsidRPr="00EA0EAC" w:rsidRDefault="00EA0EAC" w:rsidP="00DE5421">
      <w:pPr>
        <w:pStyle w:val="a9"/>
      </w:pPr>
      <w:proofErr w:type="spellStart"/>
      <w:r w:rsidRPr="00EA0EAC">
        <w:t>incorrect</w:t>
      </w:r>
      <w:proofErr w:type="spellEnd"/>
    </w:p>
    <w:p w14:paraId="666237E2" w14:textId="77777777" w:rsidR="00EA0EAC" w:rsidRPr="00EA0EAC" w:rsidRDefault="00EA0EAC" w:rsidP="00DE5421">
      <w:pPr>
        <w:pStyle w:val="a9"/>
      </w:pPr>
      <w:proofErr w:type="spellStart"/>
      <w:r w:rsidRPr="00EA0EAC">
        <w:t>not_loaded</w:t>
      </w:r>
      <w:proofErr w:type="spellEnd"/>
    </w:p>
    <w:p w14:paraId="6106CDC3" w14:textId="77777777" w:rsidR="00EA0EAC" w:rsidRPr="00EA0EAC" w:rsidRDefault="00EA0EAC" w:rsidP="00DE5421">
      <w:pPr>
        <w:pStyle w:val="a9"/>
      </w:pPr>
      <w:proofErr w:type="spellStart"/>
      <w:r w:rsidRPr="00EA0EAC">
        <w:t>not_loaded</w:t>
      </w:r>
      <w:proofErr w:type="spellEnd"/>
    </w:p>
    <w:p w14:paraId="5D10AAEC" w14:textId="77777777" w:rsidR="00EA0EAC" w:rsidRPr="00EA0EAC" w:rsidRDefault="00EA0EAC" w:rsidP="00EA0EAC">
      <w:pPr>
        <w:pStyle w:val="14"/>
        <w:rPr>
          <w:b/>
          <w:bCs/>
          <w:lang w:val="ru-RU"/>
        </w:rPr>
      </w:pPr>
      <w:r w:rsidRPr="00EA0EAC">
        <w:rPr>
          <w:b/>
          <w:bCs/>
          <w:lang w:val="ru-RU"/>
        </w:rPr>
        <w:t>Тест 8. Деление на ноль</w:t>
      </w:r>
    </w:p>
    <w:p w14:paraId="5C762AE5" w14:textId="191F7DB3" w:rsidR="00EA0EAC" w:rsidRPr="00DE5421" w:rsidRDefault="00EA0EAC" w:rsidP="00DE5421">
      <w:pPr>
        <w:pStyle w:val="a9"/>
      </w:pPr>
      <w:r w:rsidRPr="00DE5421">
        <w:rPr>
          <w:lang w:val="ru-RU"/>
        </w:rPr>
        <w:t>Ввод:</w:t>
      </w:r>
    </w:p>
    <w:p w14:paraId="3C588A8D" w14:textId="77777777" w:rsidR="00EA0EAC" w:rsidRPr="00EA0EAC" w:rsidRDefault="00EA0EAC" w:rsidP="00DE5421">
      <w:pPr>
        <w:pStyle w:val="a9"/>
      </w:pPr>
      <w:r w:rsidRPr="00EA0EAC">
        <w:t>parse 10/0</w:t>
      </w:r>
    </w:p>
    <w:p w14:paraId="2BC82AA0" w14:textId="77777777" w:rsidR="00EA0EAC" w:rsidRPr="00EA0EAC" w:rsidRDefault="00EA0EAC" w:rsidP="00DE5421">
      <w:pPr>
        <w:pStyle w:val="a9"/>
      </w:pPr>
      <w:proofErr w:type="spellStart"/>
      <w:r w:rsidRPr="00EA0EAC">
        <w:t>eval</w:t>
      </w:r>
      <w:proofErr w:type="spellEnd"/>
    </w:p>
    <w:p w14:paraId="6A210CA5" w14:textId="3F10292F" w:rsidR="00EA0EAC" w:rsidRPr="00EA0EAC" w:rsidRDefault="00EA0EAC" w:rsidP="00DE5421">
      <w:pPr>
        <w:pStyle w:val="a9"/>
      </w:pPr>
      <w:r w:rsidRPr="00EA0EAC">
        <w:lastRenderedPageBreak/>
        <w:t>Вывод:</w:t>
      </w:r>
    </w:p>
    <w:p w14:paraId="10EF019E" w14:textId="77777777" w:rsidR="00EA0EAC" w:rsidRPr="00EA0EAC" w:rsidRDefault="00EA0EAC" w:rsidP="00DE5421">
      <w:pPr>
        <w:pStyle w:val="a9"/>
      </w:pPr>
      <w:proofErr w:type="spellStart"/>
      <w:r w:rsidRPr="00EA0EAC">
        <w:t>success</w:t>
      </w:r>
      <w:proofErr w:type="spellEnd"/>
    </w:p>
    <w:p w14:paraId="3C1DBE8D" w14:textId="77777777" w:rsidR="00EA0EAC" w:rsidRPr="00EA0EAC" w:rsidRDefault="00EA0EAC" w:rsidP="00DE5421">
      <w:pPr>
        <w:pStyle w:val="a9"/>
      </w:pPr>
      <w:proofErr w:type="spellStart"/>
      <w:r w:rsidRPr="00EA0EAC">
        <w:t>incorrect</w:t>
      </w:r>
      <w:proofErr w:type="spellEnd"/>
    </w:p>
    <w:p w14:paraId="5C23EAE2" w14:textId="77777777" w:rsidR="00EA0EAC" w:rsidRPr="00EA0EAC" w:rsidRDefault="00EA0EAC" w:rsidP="00EA0EAC">
      <w:pPr>
        <w:pStyle w:val="14"/>
        <w:rPr>
          <w:b/>
          <w:bCs/>
          <w:lang w:val="ru-RU"/>
        </w:rPr>
      </w:pPr>
      <w:r w:rsidRPr="00EA0EAC">
        <w:rPr>
          <w:b/>
          <w:bCs/>
          <w:lang w:val="ru-RU"/>
        </w:rPr>
        <w:t>Тест 9. Проверка памяти (memstat.txt)</w:t>
      </w:r>
    </w:p>
    <w:p w14:paraId="5C67C2CC" w14:textId="12E97E5E" w:rsidR="00EA0EAC" w:rsidRPr="00DE5421" w:rsidRDefault="00EA0EAC" w:rsidP="00DE5421">
      <w:pPr>
        <w:pStyle w:val="14"/>
      </w:pPr>
      <w:r w:rsidRPr="00EA0EAC">
        <w:rPr>
          <w:lang w:val="ru-RU"/>
        </w:rPr>
        <w:t>После выполнения любого теста файл memstat.txt содержит, например:</w:t>
      </w:r>
    </w:p>
    <w:p w14:paraId="13A904E6" w14:textId="77777777" w:rsidR="00EA0EAC" w:rsidRPr="00EA0EAC" w:rsidRDefault="00EA0EAC" w:rsidP="00DE5421">
      <w:pPr>
        <w:pStyle w:val="a9"/>
      </w:pPr>
      <w:r w:rsidRPr="00EA0EAC">
        <w:t>malloc: 42</w:t>
      </w:r>
    </w:p>
    <w:p w14:paraId="562D9789" w14:textId="77777777" w:rsidR="00EA0EAC" w:rsidRPr="00EA0EAC" w:rsidRDefault="00EA0EAC" w:rsidP="00DE5421">
      <w:pPr>
        <w:pStyle w:val="a9"/>
      </w:pPr>
      <w:proofErr w:type="spellStart"/>
      <w:r w:rsidRPr="00EA0EAC">
        <w:t>calloc</w:t>
      </w:r>
      <w:proofErr w:type="spellEnd"/>
      <w:r w:rsidRPr="00EA0EAC">
        <w:t>: 0</w:t>
      </w:r>
    </w:p>
    <w:p w14:paraId="2E1B5483" w14:textId="77777777" w:rsidR="00EA0EAC" w:rsidRPr="00EA0EAC" w:rsidRDefault="00EA0EAC" w:rsidP="00DE5421">
      <w:pPr>
        <w:pStyle w:val="a9"/>
      </w:pPr>
      <w:proofErr w:type="spellStart"/>
      <w:r w:rsidRPr="00EA0EAC">
        <w:t>realloc</w:t>
      </w:r>
      <w:proofErr w:type="spellEnd"/>
      <w:r w:rsidRPr="00EA0EAC">
        <w:t>: 0</w:t>
      </w:r>
    </w:p>
    <w:p w14:paraId="6985F516" w14:textId="77777777" w:rsidR="00EA0EAC" w:rsidRPr="00EA0EAC" w:rsidRDefault="00EA0EAC" w:rsidP="00DE5421">
      <w:pPr>
        <w:pStyle w:val="a9"/>
      </w:pPr>
      <w:proofErr w:type="spellStart"/>
      <w:r w:rsidRPr="00EA0EAC">
        <w:t>free</w:t>
      </w:r>
      <w:proofErr w:type="spellEnd"/>
      <w:r w:rsidRPr="00EA0EAC">
        <w:t>: 42</w:t>
      </w:r>
    </w:p>
    <w:p w14:paraId="5318427B" w14:textId="77777777" w:rsidR="00EA0EAC" w:rsidRPr="00EA0EAC" w:rsidRDefault="00EA0EAC" w:rsidP="00EA0EAC">
      <w:pPr>
        <w:pStyle w:val="14"/>
        <w:rPr>
          <w:lang w:val="ru-RU"/>
        </w:rPr>
      </w:pPr>
      <w:r w:rsidRPr="00EA0EAC">
        <w:rPr>
          <w:lang w:val="ru-RU"/>
        </w:rPr>
        <w:t>Количество </w:t>
      </w:r>
      <w:proofErr w:type="spellStart"/>
      <w:r w:rsidRPr="00EA0EAC">
        <w:rPr>
          <w:lang w:val="ru-RU"/>
        </w:rPr>
        <w:t>malloc</w:t>
      </w:r>
      <w:proofErr w:type="spellEnd"/>
      <w:r w:rsidRPr="00EA0EAC">
        <w:rPr>
          <w:lang w:val="ru-RU"/>
        </w:rPr>
        <w:t> равно количеству </w:t>
      </w:r>
      <w:proofErr w:type="spellStart"/>
      <w:r w:rsidRPr="00EA0EAC">
        <w:rPr>
          <w:lang w:val="ru-RU"/>
        </w:rPr>
        <w:t>free</w:t>
      </w:r>
      <w:proofErr w:type="spellEnd"/>
      <w:r w:rsidRPr="00EA0EAC">
        <w:rPr>
          <w:lang w:val="ru-RU"/>
        </w:rPr>
        <w:t> – утечек нет.</w:t>
      </w:r>
    </w:p>
    <w:p w14:paraId="64BB3B54" w14:textId="53E28E52" w:rsidR="00EA0EAC" w:rsidRPr="00EA0EAC" w:rsidRDefault="00EA0EAC" w:rsidP="00EA0EAC">
      <w:pPr>
        <w:pStyle w:val="14"/>
        <w:rPr>
          <w:lang w:val="ru-RU"/>
        </w:rPr>
      </w:pPr>
    </w:p>
    <w:p w14:paraId="41413AE0" w14:textId="77777777" w:rsidR="00EA0EAC" w:rsidRDefault="00EA0EAC">
      <w:pPr>
        <w:rPr>
          <w:rFonts w:ascii="Times New Roman" w:hAnsi="Times New Roman" w:cs="Times New Roman (Основной текст"/>
          <w:b/>
          <w:bCs/>
          <w:color w:val="000000" w:themeColor="text1"/>
          <w:kern w:val="0"/>
          <w:sz w:val="28"/>
          <w:szCs w:val="22"/>
          <w:lang w:eastAsia="en-US"/>
          <w14:ligatures w14:val="none"/>
        </w:rPr>
      </w:pPr>
      <w:r>
        <w:rPr>
          <w:b/>
          <w:bCs/>
        </w:rPr>
        <w:br w:type="page"/>
      </w:r>
    </w:p>
    <w:p w14:paraId="7DDFECC3" w14:textId="6A1C9101" w:rsidR="00EA0EAC" w:rsidRPr="00EA0EAC" w:rsidRDefault="00EA0EAC" w:rsidP="00EA0EAC">
      <w:pPr>
        <w:pStyle w:val="1"/>
      </w:pPr>
      <w:bookmarkStart w:id="16" w:name="_Toc227574756"/>
      <w:r w:rsidRPr="00EA0EAC">
        <w:lastRenderedPageBreak/>
        <w:t>Выводы</w:t>
      </w:r>
      <w:bookmarkEnd w:id="16"/>
    </w:p>
    <w:p w14:paraId="128B0096" w14:textId="77777777" w:rsidR="00EA0EAC" w:rsidRPr="00EA0EAC" w:rsidRDefault="00EA0EAC" w:rsidP="00EA0EAC">
      <w:pPr>
        <w:pStyle w:val="14"/>
        <w:rPr>
          <w:lang w:val="ru-RU"/>
        </w:rPr>
      </w:pPr>
      <w:r w:rsidRPr="00EA0EAC">
        <w:rPr>
          <w:lang w:val="ru-RU"/>
        </w:rPr>
        <w:t>В ходе выполнения лабораторной работы были получены следующие навыки:</w:t>
      </w:r>
    </w:p>
    <w:p w14:paraId="79A224D3" w14:textId="77777777" w:rsidR="00EA0EAC" w:rsidRPr="00EA0EAC" w:rsidRDefault="00EA0EAC" w:rsidP="00F92BB5">
      <w:pPr>
        <w:pStyle w:val="a1"/>
        <w:numPr>
          <w:ilvl w:val="0"/>
          <w:numId w:val="60"/>
        </w:numPr>
      </w:pPr>
      <w:proofErr w:type="spellStart"/>
      <w:r w:rsidRPr="00EA0EAC">
        <w:t>Работа</w:t>
      </w:r>
      <w:proofErr w:type="spellEnd"/>
      <w:r w:rsidRPr="00EA0EAC">
        <w:t xml:space="preserve"> с </w:t>
      </w:r>
      <w:proofErr w:type="spellStart"/>
      <w:r w:rsidRPr="00EA0EAC">
        <w:t>динамическими</w:t>
      </w:r>
      <w:proofErr w:type="spellEnd"/>
      <w:r w:rsidRPr="00EA0EAC">
        <w:t xml:space="preserve"> </w:t>
      </w:r>
      <w:proofErr w:type="spellStart"/>
      <w:r w:rsidRPr="00EA0EAC">
        <w:t>структурами</w:t>
      </w:r>
      <w:proofErr w:type="spellEnd"/>
      <w:r w:rsidRPr="00EA0EAC">
        <w:t xml:space="preserve"> </w:t>
      </w:r>
      <w:proofErr w:type="spellStart"/>
      <w:r w:rsidRPr="00EA0EAC">
        <w:t>данных</w:t>
      </w:r>
      <w:proofErr w:type="spellEnd"/>
      <w:r w:rsidRPr="00EA0EAC">
        <w:t xml:space="preserve"> – </w:t>
      </w:r>
      <w:proofErr w:type="spellStart"/>
      <w:r w:rsidRPr="00EA0EAC">
        <w:t>реализация</w:t>
      </w:r>
      <w:proofErr w:type="spellEnd"/>
      <w:r w:rsidRPr="00EA0EAC">
        <w:t xml:space="preserve"> </w:t>
      </w:r>
      <w:proofErr w:type="spellStart"/>
      <w:r w:rsidRPr="00EA0EAC">
        <w:t>абстрактного</w:t>
      </w:r>
      <w:proofErr w:type="spellEnd"/>
      <w:r w:rsidRPr="00EA0EAC">
        <w:t xml:space="preserve"> </w:t>
      </w:r>
      <w:proofErr w:type="spellStart"/>
      <w:r w:rsidRPr="00EA0EAC">
        <w:t>синтаксического</w:t>
      </w:r>
      <w:proofErr w:type="spellEnd"/>
      <w:r w:rsidRPr="00EA0EAC">
        <w:t xml:space="preserve"> </w:t>
      </w:r>
      <w:proofErr w:type="spellStart"/>
      <w:r w:rsidRPr="00EA0EAC">
        <w:t>дерева</w:t>
      </w:r>
      <w:proofErr w:type="spellEnd"/>
      <w:r w:rsidRPr="00EA0EAC">
        <w:t xml:space="preserve"> (AST), </w:t>
      </w:r>
      <w:proofErr w:type="spellStart"/>
      <w:r w:rsidRPr="00EA0EAC">
        <w:t>операции</w:t>
      </w:r>
      <w:proofErr w:type="spellEnd"/>
      <w:r w:rsidRPr="00EA0EAC">
        <w:t xml:space="preserve"> </w:t>
      </w:r>
      <w:proofErr w:type="spellStart"/>
      <w:r w:rsidRPr="00EA0EAC">
        <w:t>создания</w:t>
      </w:r>
      <w:proofErr w:type="spellEnd"/>
      <w:r w:rsidRPr="00EA0EAC">
        <w:t xml:space="preserve"> и </w:t>
      </w:r>
      <w:proofErr w:type="spellStart"/>
      <w:r w:rsidRPr="00EA0EAC">
        <w:t>удаления</w:t>
      </w:r>
      <w:proofErr w:type="spellEnd"/>
      <w:r w:rsidRPr="00EA0EAC">
        <w:t xml:space="preserve"> </w:t>
      </w:r>
      <w:proofErr w:type="spellStart"/>
      <w:r w:rsidRPr="00EA0EAC">
        <w:t>узлов</w:t>
      </w:r>
      <w:proofErr w:type="spellEnd"/>
      <w:r w:rsidRPr="00EA0EAC">
        <w:t xml:space="preserve">, </w:t>
      </w:r>
      <w:proofErr w:type="spellStart"/>
      <w:r w:rsidRPr="00EA0EAC">
        <w:t>рекурсивные</w:t>
      </w:r>
      <w:proofErr w:type="spellEnd"/>
      <w:r w:rsidRPr="00EA0EAC">
        <w:t xml:space="preserve"> </w:t>
      </w:r>
      <w:proofErr w:type="spellStart"/>
      <w:r w:rsidRPr="00EA0EAC">
        <w:t>обходы</w:t>
      </w:r>
      <w:proofErr w:type="spellEnd"/>
      <w:r w:rsidRPr="00EA0EAC">
        <w:t>.</w:t>
      </w:r>
    </w:p>
    <w:p w14:paraId="5C6BA48B" w14:textId="77777777" w:rsidR="00EA0EAC" w:rsidRPr="00EA0EAC" w:rsidRDefault="00EA0EAC" w:rsidP="00EA0EAC">
      <w:pPr>
        <w:pStyle w:val="a1"/>
      </w:pPr>
      <w:r w:rsidRPr="00EA0EAC">
        <w:t xml:space="preserve">Алгоритм </w:t>
      </w:r>
      <w:proofErr w:type="spellStart"/>
      <w:r w:rsidRPr="00EA0EAC">
        <w:t>сортировочной</w:t>
      </w:r>
      <w:proofErr w:type="spellEnd"/>
      <w:r w:rsidRPr="00EA0EAC">
        <w:t xml:space="preserve"> </w:t>
      </w:r>
      <w:proofErr w:type="spellStart"/>
      <w:r w:rsidRPr="00EA0EAC">
        <w:t>станции</w:t>
      </w:r>
      <w:proofErr w:type="spellEnd"/>
      <w:r w:rsidRPr="00EA0EAC">
        <w:t xml:space="preserve"> – </w:t>
      </w:r>
      <w:proofErr w:type="spellStart"/>
      <w:r w:rsidRPr="00EA0EAC">
        <w:t>разбор</w:t>
      </w:r>
      <w:proofErr w:type="spellEnd"/>
      <w:r w:rsidRPr="00EA0EAC">
        <w:t xml:space="preserve"> </w:t>
      </w:r>
      <w:proofErr w:type="spellStart"/>
      <w:r w:rsidRPr="00EA0EAC">
        <w:t>инфиксных</w:t>
      </w:r>
      <w:proofErr w:type="spellEnd"/>
      <w:r w:rsidRPr="00EA0EAC">
        <w:t xml:space="preserve"> </w:t>
      </w:r>
      <w:proofErr w:type="spellStart"/>
      <w:r w:rsidRPr="00EA0EAC">
        <w:t>выражений</w:t>
      </w:r>
      <w:proofErr w:type="spellEnd"/>
      <w:r w:rsidRPr="00EA0EAC">
        <w:t xml:space="preserve"> с </w:t>
      </w:r>
      <w:proofErr w:type="spellStart"/>
      <w:r w:rsidRPr="00EA0EAC">
        <w:t>учётом</w:t>
      </w:r>
      <w:proofErr w:type="spellEnd"/>
      <w:r w:rsidRPr="00EA0EAC">
        <w:t xml:space="preserve"> </w:t>
      </w:r>
      <w:proofErr w:type="spellStart"/>
      <w:r w:rsidRPr="00EA0EAC">
        <w:t>приоритетов</w:t>
      </w:r>
      <w:proofErr w:type="spellEnd"/>
      <w:r w:rsidRPr="00EA0EAC">
        <w:t xml:space="preserve"> и </w:t>
      </w:r>
      <w:proofErr w:type="spellStart"/>
      <w:r w:rsidRPr="00EA0EAC">
        <w:t>ассоциативности</w:t>
      </w:r>
      <w:proofErr w:type="spellEnd"/>
      <w:r w:rsidRPr="00EA0EAC">
        <w:t xml:space="preserve">, </w:t>
      </w:r>
      <w:proofErr w:type="spellStart"/>
      <w:r w:rsidRPr="00EA0EAC">
        <w:t>построение</w:t>
      </w:r>
      <w:proofErr w:type="spellEnd"/>
      <w:r w:rsidRPr="00EA0EAC">
        <w:t xml:space="preserve"> AST.</w:t>
      </w:r>
    </w:p>
    <w:p w14:paraId="289445EF" w14:textId="77777777" w:rsidR="00EA0EAC" w:rsidRPr="00EA0EAC" w:rsidRDefault="00EA0EAC" w:rsidP="00EA0EAC">
      <w:pPr>
        <w:pStyle w:val="a1"/>
      </w:pPr>
      <w:proofErr w:type="spellStart"/>
      <w:r w:rsidRPr="00EA0EAC">
        <w:t>Префиксная</w:t>
      </w:r>
      <w:proofErr w:type="spellEnd"/>
      <w:r w:rsidRPr="00EA0EAC">
        <w:t xml:space="preserve"> и </w:t>
      </w:r>
      <w:proofErr w:type="spellStart"/>
      <w:r w:rsidRPr="00EA0EAC">
        <w:t>постфиксная</w:t>
      </w:r>
      <w:proofErr w:type="spellEnd"/>
      <w:r w:rsidRPr="00EA0EAC">
        <w:t xml:space="preserve"> </w:t>
      </w:r>
      <w:proofErr w:type="spellStart"/>
      <w:r w:rsidRPr="00EA0EAC">
        <w:t>формы</w:t>
      </w:r>
      <w:proofErr w:type="spellEnd"/>
      <w:r w:rsidRPr="00EA0EAC">
        <w:t xml:space="preserve"> – </w:t>
      </w:r>
      <w:proofErr w:type="spellStart"/>
      <w:r w:rsidRPr="00EA0EAC">
        <w:t>получение</w:t>
      </w:r>
      <w:proofErr w:type="spellEnd"/>
      <w:r w:rsidRPr="00EA0EAC">
        <w:t xml:space="preserve"> из </w:t>
      </w:r>
      <w:proofErr w:type="spellStart"/>
      <w:r w:rsidRPr="00EA0EAC">
        <w:t>дерева</w:t>
      </w:r>
      <w:proofErr w:type="spellEnd"/>
      <w:r w:rsidRPr="00EA0EAC">
        <w:t xml:space="preserve"> (</w:t>
      </w:r>
      <w:proofErr w:type="spellStart"/>
      <w:r w:rsidRPr="00EA0EAC">
        <w:t>обход</w:t>
      </w:r>
      <w:proofErr w:type="spellEnd"/>
      <w:r w:rsidRPr="00EA0EAC">
        <w:t xml:space="preserve"> </w:t>
      </w:r>
      <w:proofErr w:type="spellStart"/>
      <w:r w:rsidRPr="00EA0EAC">
        <w:t>корень-левый-правый</w:t>
      </w:r>
      <w:proofErr w:type="spellEnd"/>
      <w:r w:rsidRPr="00EA0EAC">
        <w:t xml:space="preserve"> и </w:t>
      </w:r>
      <w:proofErr w:type="spellStart"/>
      <w:r w:rsidRPr="00EA0EAC">
        <w:t>левый-правый-корень</w:t>
      </w:r>
      <w:proofErr w:type="spellEnd"/>
      <w:r w:rsidRPr="00EA0EAC">
        <w:t xml:space="preserve">) и </w:t>
      </w:r>
      <w:proofErr w:type="spellStart"/>
      <w:r w:rsidRPr="00EA0EAC">
        <w:t>восстановление</w:t>
      </w:r>
      <w:proofErr w:type="spellEnd"/>
      <w:r w:rsidRPr="00EA0EAC">
        <w:t xml:space="preserve"> </w:t>
      </w:r>
      <w:proofErr w:type="spellStart"/>
      <w:r w:rsidRPr="00EA0EAC">
        <w:t>дерева</w:t>
      </w:r>
      <w:proofErr w:type="spellEnd"/>
      <w:r w:rsidRPr="00EA0EAC">
        <w:t xml:space="preserve"> из </w:t>
      </w:r>
      <w:proofErr w:type="spellStart"/>
      <w:r w:rsidRPr="00EA0EAC">
        <w:t>этих</w:t>
      </w:r>
      <w:proofErr w:type="spellEnd"/>
      <w:r w:rsidRPr="00EA0EAC">
        <w:t xml:space="preserve"> </w:t>
      </w:r>
      <w:proofErr w:type="spellStart"/>
      <w:r w:rsidRPr="00EA0EAC">
        <w:t>форм</w:t>
      </w:r>
      <w:proofErr w:type="spellEnd"/>
      <w:r w:rsidRPr="00EA0EAC">
        <w:t>.</w:t>
      </w:r>
    </w:p>
    <w:p w14:paraId="5B4BA8B4" w14:textId="77777777" w:rsidR="00EA0EAC" w:rsidRPr="00EA0EAC" w:rsidRDefault="00EA0EAC" w:rsidP="00EA0EAC">
      <w:pPr>
        <w:pStyle w:val="a1"/>
      </w:pPr>
      <w:proofErr w:type="spellStart"/>
      <w:r w:rsidRPr="00EA0EAC">
        <w:t>Вычисление</w:t>
      </w:r>
      <w:proofErr w:type="spellEnd"/>
      <w:r w:rsidRPr="00EA0EAC">
        <w:t xml:space="preserve"> </w:t>
      </w:r>
      <w:proofErr w:type="spellStart"/>
      <w:r w:rsidRPr="00EA0EAC">
        <w:t>выражений</w:t>
      </w:r>
      <w:proofErr w:type="spellEnd"/>
      <w:r w:rsidRPr="00EA0EAC">
        <w:t xml:space="preserve"> – </w:t>
      </w:r>
      <w:proofErr w:type="spellStart"/>
      <w:r w:rsidRPr="00EA0EAC">
        <w:t>рекурсивный</w:t>
      </w:r>
      <w:proofErr w:type="spellEnd"/>
      <w:r w:rsidRPr="00EA0EAC">
        <w:t xml:space="preserve"> </w:t>
      </w:r>
      <w:proofErr w:type="spellStart"/>
      <w:r w:rsidRPr="00EA0EAC">
        <w:t>обход</w:t>
      </w:r>
      <w:proofErr w:type="spellEnd"/>
      <w:r w:rsidRPr="00EA0EAC">
        <w:t xml:space="preserve"> AST с </w:t>
      </w:r>
      <w:proofErr w:type="spellStart"/>
      <w:r w:rsidRPr="00EA0EAC">
        <w:t>подстановкой</w:t>
      </w:r>
      <w:proofErr w:type="spellEnd"/>
      <w:r w:rsidRPr="00EA0EAC">
        <w:t xml:space="preserve"> </w:t>
      </w:r>
      <w:proofErr w:type="spellStart"/>
      <w:r w:rsidRPr="00EA0EAC">
        <w:t>переменных</w:t>
      </w:r>
      <w:proofErr w:type="spellEnd"/>
      <w:r w:rsidRPr="00EA0EAC">
        <w:t xml:space="preserve">, поддержка </w:t>
      </w:r>
      <w:proofErr w:type="spellStart"/>
      <w:r w:rsidRPr="00EA0EAC">
        <w:t>специальных</w:t>
      </w:r>
      <w:proofErr w:type="spellEnd"/>
      <w:r w:rsidRPr="00EA0EAC">
        <w:t xml:space="preserve"> </w:t>
      </w:r>
      <w:proofErr w:type="spellStart"/>
      <w:r w:rsidRPr="00EA0EAC">
        <w:t>операций</w:t>
      </w:r>
      <w:proofErr w:type="spellEnd"/>
      <w:r w:rsidRPr="00EA0EAC">
        <w:t xml:space="preserve"> (^, #), </w:t>
      </w:r>
      <w:proofErr w:type="spellStart"/>
      <w:r w:rsidRPr="00EA0EAC">
        <w:t>обработка</w:t>
      </w:r>
      <w:proofErr w:type="spellEnd"/>
      <w:r w:rsidRPr="00EA0EAC">
        <w:t xml:space="preserve"> </w:t>
      </w:r>
      <w:proofErr w:type="spellStart"/>
      <w:r w:rsidRPr="00EA0EAC">
        <w:t>ошибок</w:t>
      </w:r>
      <w:proofErr w:type="spellEnd"/>
      <w:r w:rsidRPr="00EA0EAC">
        <w:t xml:space="preserve"> (деление на </w:t>
      </w:r>
      <w:proofErr w:type="spellStart"/>
      <w:r w:rsidRPr="00EA0EAC">
        <w:t>ноль</w:t>
      </w:r>
      <w:proofErr w:type="spellEnd"/>
      <w:r w:rsidRPr="00EA0EAC">
        <w:t xml:space="preserve">, </w:t>
      </w:r>
      <w:proofErr w:type="spellStart"/>
      <w:r w:rsidRPr="00EA0EAC">
        <w:t>отрицательная</w:t>
      </w:r>
      <w:proofErr w:type="spellEnd"/>
      <w:r w:rsidRPr="00EA0EAC">
        <w:t xml:space="preserve"> </w:t>
      </w:r>
      <w:proofErr w:type="spellStart"/>
      <w:r w:rsidRPr="00EA0EAC">
        <w:t>степень</w:t>
      </w:r>
      <w:proofErr w:type="spellEnd"/>
      <w:r w:rsidRPr="00EA0EAC">
        <w:t>).</w:t>
      </w:r>
    </w:p>
    <w:p w14:paraId="0093FB27" w14:textId="77777777" w:rsidR="00EA0EAC" w:rsidRPr="00EA0EAC" w:rsidRDefault="00EA0EAC" w:rsidP="00EA0EAC">
      <w:pPr>
        <w:pStyle w:val="a1"/>
      </w:pPr>
      <w:proofErr w:type="spellStart"/>
      <w:r w:rsidRPr="00EA0EAC">
        <w:t>Управление</w:t>
      </w:r>
      <w:proofErr w:type="spellEnd"/>
      <w:r w:rsidRPr="00EA0EAC">
        <w:t xml:space="preserve"> </w:t>
      </w:r>
      <w:proofErr w:type="spellStart"/>
      <w:r w:rsidRPr="00EA0EAC">
        <w:t>памятью</w:t>
      </w:r>
      <w:proofErr w:type="spellEnd"/>
      <w:r w:rsidRPr="00EA0EAC">
        <w:t xml:space="preserve"> – </w:t>
      </w:r>
      <w:proofErr w:type="spellStart"/>
      <w:r w:rsidRPr="00EA0EAC">
        <w:t>использование</w:t>
      </w:r>
      <w:proofErr w:type="spellEnd"/>
      <w:r w:rsidRPr="00EA0EAC">
        <w:t xml:space="preserve"> </w:t>
      </w:r>
      <w:proofErr w:type="spellStart"/>
      <w:r w:rsidRPr="00EA0EAC">
        <w:t>макросов-обёрток</w:t>
      </w:r>
      <w:proofErr w:type="spellEnd"/>
      <w:r w:rsidRPr="00EA0EAC">
        <w:t xml:space="preserve"> для </w:t>
      </w:r>
      <w:proofErr w:type="spellStart"/>
      <w:r w:rsidRPr="00EA0EAC">
        <w:t>подсчёта</w:t>
      </w:r>
      <w:proofErr w:type="spellEnd"/>
      <w:r w:rsidRPr="00EA0EAC">
        <w:t xml:space="preserve"> </w:t>
      </w:r>
      <w:proofErr w:type="spellStart"/>
      <w:r w:rsidRPr="00EA0EAC">
        <w:t>вызовов</w:t>
      </w:r>
      <w:proofErr w:type="spellEnd"/>
      <w:r w:rsidRPr="00EA0EAC">
        <w:t xml:space="preserve"> malloc/free, </w:t>
      </w:r>
      <w:proofErr w:type="spellStart"/>
      <w:r w:rsidRPr="00EA0EAC">
        <w:t>контроль</w:t>
      </w:r>
      <w:proofErr w:type="spellEnd"/>
      <w:r w:rsidRPr="00EA0EAC">
        <w:t xml:space="preserve"> </w:t>
      </w:r>
      <w:proofErr w:type="spellStart"/>
      <w:r w:rsidRPr="00EA0EAC">
        <w:t>утечек</w:t>
      </w:r>
      <w:proofErr w:type="spellEnd"/>
      <w:r w:rsidRPr="00EA0EAC">
        <w:t xml:space="preserve"> через memstat.txt.</w:t>
      </w:r>
    </w:p>
    <w:p w14:paraId="4816C103" w14:textId="77777777" w:rsidR="00EA0EAC" w:rsidRPr="00EA0EAC" w:rsidRDefault="00EA0EAC" w:rsidP="00EA0EAC">
      <w:pPr>
        <w:pStyle w:val="a1"/>
      </w:pPr>
      <w:proofErr w:type="spellStart"/>
      <w:r w:rsidRPr="00EA0EAC">
        <w:t>Работа</w:t>
      </w:r>
      <w:proofErr w:type="spellEnd"/>
      <w:r w:rsidRPr="00EA0EAC">
        <w:t xml:space="preserve"> с </w:t>
      </w:r>
      <w:proofErr w:type="spellStart"/>
      <w:r w:rsidRPr="00EA0EAC">
        <w:t>файлами</w:t>
      </w:r>
      <w:proofErr w:type="spellEnd"/>
      <w:r w:rsidRPr="00EA0EAC">
        <w:t xml:space="preserve"> – </w:t>
      </w:r>
      <w:proofErr w:type="spellStart"/>
      <w:r w:rsidRPr="00EA0EAC">
        <w:t>чтение</w:t>
      </w:r>
      <w:proofErr w:type="spellEnd"/>
      <w:r w:rsidRPr="00EA0EAC">
        <w:t xml:space="preserve"> </w:t>
      </w:r>
      <w:proofErr w:type="spellStart"/>
      <w:r w:rsidRPr="00EA0EAC">
        <w:t>команд</w:t>
      </w:r>
      <w:proofErr w:type="spellEnd"/>
      <w:r w:rsidRPr="00EA0EAC">
        <w:t xml:space="preserve"> из input.txt, </w:t>
      </w:r>
      <w:proofErr w:type="spellStart"/>
      <w:r w:rsidRPr="00EA0EAC">
        <w:t>вывод</w:t>
      </w:r>
      <w:proofErr w:type="spellEnd"/>
      <w:r w:rsidRPr="00EA0EAC">
        <w:t xml:space="preserve"> результатов в </w:t>
      </w:r>
      <w:proofErr w:type="spellStart"/>
      <w:r w:rsidRPr="00EA0EAC">
        <w:t>консоль</w:t>
      </w:r>
      <w:proofErr w:type="spellEnd"/>
      <w:r w:rsidRPr="00EA0EAC">
        <w:t>.</w:t>
      </w:r>
    </w:p>
    <w:p w14:paraId="2BF772A0" w14:textId="77777777" w:rsidR="00EA0EAC" w:rsidRPr="00EA0EAC" w:rsidRDefault="00EA0EAC" w:rsidP="00EA0EAC">
      <w:pPr>
        <w:pStyle w:val="a1"/>
      </w:pPr>
      <w:proofErr w:type="spellStart"/>
      <w:r w:rsidRPr="00EA0EAC">
        <w:t>Модульное</w:t>
      </w:r>
      <w:proofErr w:type="spellEnd"/>
      <w:r w:rsidRPr="00EA0EAC">
        <w:t xml:space="preserve"> </w:t>
      </w:r>
      <w:proofErr w:type="spellStart"/>
      <w:r w:rsidRPr="00EA0EAC">
        <w:t>проектирование</w:t>
      </w:r>
      <w:proofErr w:type="spellEnd"/>
      <w:r w:rsidRPr="00EA0EAC">
        <w:t xml:space="preserve"> – </w:t>
      </w:r>
      <w:proofErr w:type="spellStart"/>
      <w:r w:rsidRPr="00EA0EAC">
        <w:t>разделение</w:t>
      </w:r>
      <w:proofErr w:type="spellEnd"/>
      <w:r w:rsidRPr="00EA0EAC">
        <w:t xml:space="preserve"> </w:t>
      </w:r>
      <w:proofErr w:type="spellStart"/>
      <w:r w:rsidRPr="00EA0EAC">
        <w:t>кода</w:t>
      </w:r>
      <w:proofErr w:type="spellEnd"/>
      <w:r w:rsidRPr="00EA0EAC">
        <w:t xml:space="preserve"> на </w:t>
      </w:r>
      <w:proofErr w:type="spellStart"/>
      <w:r w:rsidRPr="00EA0EAC">
        <w:t>модули</w:t>
      </w:r>
      <w:proofErr w:type="spellEnd"/>
      <w:r w:rsidRPr="00EA0EAC">
        <w:t xml:space="preserve"> (</w:t>
      </w:r>
      <w:proofErr w:type="spellStart"/>
      <w:r w:rsidRPr="00EA0EAC">
        <w:t>ast</w:t>
      </w:r>
      <w:proofErr w:type="spellEnd"/>
      <w:r w:rsidRPr="00EA0EAC">
        <w:t xml:space="preserve">, parser, main, </w:t>
      </w:r>
      <w:proofErr w:type="spellStart"/>
      <w:r w:rsidRPr="00EA0EAC">
        <w:t>memstat</w:t>
      </w:r>
      <w:proofErr w:type="spellEnd"/>
      <w:r w:rsidRPr="00EA0EAC">
        <w:t>).</w:t>
      </w:r>
    </w:p>
    <w:p w14:paraId="4EF51D98" w14:textId="77777777" w:rsidR="00EA0EAC" w:rsidRPr="00EA0EAC" w:rsidRDefault="00EA0EAC" w:rsidP="00EA0EAC">
      <w:pPr>
        <w:pStyle w:val="a"/>
      </w:pPr>
      <w:bookmarkStart w:id="17" w:name="_Toc227574757"/>
      <w:r w:rsidRPr="00EA0EAC">
        <w:t>Трудности и их преодоление</w:t>
      </w:r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5851"/>
      </w:tblGrid>
      <w:tr w:rsidR="00EA0EAC" w:rsidRPr="00EA0EAC" w14:paraId="0F2E11D5" w14:textId="77777777" w:rsidTr="00EA0E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D3646" w14:textId="77777777" w:rsidR="00EA0EAC" w:rsidRPr="00EA0EAC" w:rsidRDefault="00EA0EAC" w:rsidP="00EA0EAC">
            <w:pPr>
              <w:pStyle w:val="af1"/>
            </w:pPr>
            <w:r w:rsidRPr="00EA0EAC">
              <w:t>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7DE0A" w14:textId="77777777" w:rsidR="00EA0EAC" w:rsidRPr="00EA0EAC" w:rsidRDefault="00EA0EAC" w:rsidP="00EA0EAC">
            <w:pPr>
              <w:pStyle w:val="af1"/>
            </w:pPr>
            <w:r w:rsidRPr="00EA0EAC">
              <w:t>Решение</w:t>
            </w:r>
          </w:p>
        </w:tc>
      </w:tr>
      <w:tr w:rsidR="00EA0EAC" w:rsidRPr="00EA0EAC" w14:paraId="766D82CA" w14:textId="77777777" w:rsidTr="00EA0E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ED6F1" w14:textId="77777777" w:rsidR="00EA0EAC" w:rsidRPr="00EA0EAC" w:rsidRDefault="00EA0EAC" w:rsidP="00EA0EAC">
            <w:pPr>
              <w:pStyle w:val="af1"/>
            </w:pPr>
            <w:proofErr w:type="spellStart"/>
            <w:r w:rsidRPr="00EA0EAC">
              <w:t>Правоассоциативность</w:t>
            </w:r>
            <w:proofErr w:type="spellEnd"/>
            <w:r w:rsidRPr="00EA0EAC">
              <w:t xml:space="preserve"> операции ^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8CF17" w14:textId="77777777" w:rsidR="00EA0EAC" w:rsidRPr="00EA0EAC" w:rsidRDefault="00EA0EAC" w:rsidP="00EA0EAC">
            <w:pPr>
              <w:pStyle w:val="af1"/>
            </w:pPr>
            <w:r w:rsidRPr="00EA0EAC">
              <w:t>Добавлен флаг </w:t>
            </w:r>
            <w:proofErr w:type="spellStart"/>
            <w:r w:rsidRPr="00EA0EAC">
              <w:t>right_assoc</w:t>
            </w:r>
            <w:proofErr w:type="spellEnd"/>
            <w:r w:rsidRPr="00EA0EAC">
              <w:t> в таблицу приоритетов, изменено условие выталкивания в алгоритме сортировочной станции</w:t>
            </w:r>
          </w:p>
        </w:tc>
      </w:tr>
      <w:tr w:rsidR="00EA0EAC" w:rsidRPr="00EA0EAC" w14:paraId="7E3A910C" w14:textId="77777777" w:rsidTr="00EA0E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F6CA0" w14:textId="77777777" w:rsidR="00EA0EAC" w:rsidRPr="00EA0EAC" w:rsidRDefault="00EA0EAC" w:rsidP="00EA0EAC">
            <w:pPr>
              <w:pStyle w:val="af1"/>
            </w:pPr>
            <w:r w:rsidRPr="00EA0EAC">
              <w:lastRenderedPageBreak/>
              <w:t>Восстановление дерева из постфиксной 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73009" w14:textId="77777777" w:rsidR="00EA0EAC" w:rsidRPr="00EA0EAC" w:rsidRDefault="00EA0EAC" w:rsidP="00EA0EAC">
            <w:pPr>
              <w:pStyle w:val="af1"/>
            </w:pPr>
            <w:r w:rsidRPr="00EA0EAC">
              <w:t>Использован стек операндов: операнды кладутся в стек, при операторе – извлекаются два узла и создаётся новый</w:t>
            </w:r>
          </w:p>
        </w:tc>
      </w:tr>
      <w:tr w:rsidR="00EA0EAC" w:rsidRPr="00EA0EAC" w14:paraId="41FFAA27" w14:textId="77777777" w:rsidTr="00EA0E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B7A03" w14:textId="77777777" w:rsidR="00EA0EAC" w:rsidRPr="00EA0EAC" w:rsidRDefault="00EA0EAC" w:rsidP="00EA0EAC">
            <w:pPr>
              <w:pStyle w:val="af1"/>
            </w:pPr>
            <w:r w:rsidRPr="00EA0EAC">
              <w:t>Контроль памяти при ошибках парсинга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49A49" w14:textId="77777777" w:rsidR="00EA0EAC" w:rsidRPr="00EA0EAC" w:rsidRDefault="00EA0EAC" w:rsidP="00EA0EAC">
            <w:pPr>
              <w:pStyle w:val="af1"/>
            </w:pPr>
            <w:r w:rsidRPr="00EA0EAC">
              <w:t>При обнаружении ошибки все узлы из стека операндов освобождаются через </w:t>
            </w:r>
            <w:proofErr w:type="spellStart"/>
            <w:r w:rsidRPr="00EA0EAC">
              <w:t>free_ast</w:t>
            </w:r>
            <w:proofErr w:type="spellEnd"/>
          </w:p>
        </w:tc>
      </w:tr>
      <w:tr w:rsidR="00EA0EAC" w:rsidRPr="00EA0EAC" w14:paraId="59B7A820" w14:textId="77777777" w:rsidTr="00EA0E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F6686" w14:textId="77777777" w:rsidR="00EA0EAC" w:rsidRPr="00EA0EAC" w:rsidRDefault="00EA0EAC" w:rsidP="00EA0EAC">
            <w:pPr>
              <w:pStyle w:val="af1"/>
            </w:pPr>
            <w:r w:rsidRPr="00EA0EAC">
              <w:t>Переполнение при возведении в степень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CD9AE" w14:textId="77777777" w:rsidR="00EA0EAC" w:rsidRPr="00EA0EAC" w:rsidRDefault="00EA0EAC" w:rsidP="00EA0EAC">
            <w:pPr>
              <w:pStyle w:val="af1"/>
            </w:pPr>
            <w:r w:rsidRPr="00EA0EAC">
              <w:t>Использован тип </w:t>
            </w:r>
            <w:proofErr w:type="spellStart"/>
            <w:r w:rsidRPr="00EA0EAC">
              <w:t>long</w:t>
            </w:r>
            <w:proofErr w:type="spellEnd"/>
            <w:r w:rsidRPr="00EA0EAC">
              <w:t xml:space="preserve"> </w:t>
            </w:r>
            <w:proofErr w:type="spellStart"/>
            <w:r w:rsidRPr="00EA0EAC">
              <w:t>long</w:t>
            </w:r>
            <w:proofErr w:type="spellEnd"/>
            <w:r w:rsidRPr="00EA0EAC">
              <w:t> (64 бита) для всех вычислений</w:t>
            </w:r>
          </w:p>
        </w:tc>
      </w:tr>
    </w:tbl>
    <w:p w14:paraId="75B9AB23" w14:textId="77777777" w:rsidR="00EA0EAC" w:rsidRPr="00EA0EAC" w:rsidRDefault="00EA0EAC" w:rsidP="00EA0EAC">
      <w:pPr>
        <w:pStyle w:val="14"/>
        <w:rPr>
          <w:lang w:val="ru-RU"/>
        </w:rPr>
      </w:pPr>
      <w:r w:rsidRPr="00EA0EAC">
        <w:rPr>
          <w:lang w:val="ru-RU"/>
        </w:rPr>
        <w:t>Все требования задания выполнены. Программа успешно обрабатывает команды, корректно управляет памятью и выдаёт результаты в соответствии со спецификацией.</w:t>
      </w:r>
    </w:p>
    <w:p w14:paraId="6EE763E9" w14:textId="64F3C6FA" w:rsidR="00EA0EAC" w:rsidRPr="00EA0EAC" w:rsidRDefault="00EA0EAC" w:rsidP="00EA0EAC">
      <w:pPr>
        <w:pStyle w:val="14"/>
        <w:rPr>
          <w:lang w:val="ru-RU"/>
        </w:rPr>
      </w:pPr>
    </w:p>
    <w:p w14:paraId="6C713916" w14:textId="77777777" w:rsidR="00EA0EAC" w:rsidRDefault="00EA0EAC">
      <w:pPr>
        <w:rPr>
          <w:rFonts w:ascii="Times New Roman" w:hAnsi="Times New Roman" w:cs="Times New Roman (Основной текст"/>
          <w:b/>
          <w:bCs/>
          <w:color w:val="000000" w:themeColor="text1"/>
          <w:kern w:val="0"/>
          <w:sz w:val="28"/>
          <w:szCs w:val="22"/>
          <w:lang w:eastAsia="en-US"/>
          <w14:ligatures w14:val="none"/>
        </w:rPr>
      </w:pPr>
      <w:r>
        <w:rPr>
          <w:b/>
          <w:bCs/>
        </w:rPr>
        <w:br w:type="page"/>
      </w:r>
    </w:p>
    <w:p w14:paraId="3DF0C7C6" w14:textId="3E8014AF" w:rsidR="00EA0EAC" w:rsidRPr="00EA0EAC" w:rsidRDefault="00EA0EAC" w:rsidP="00EA0EAC">
      <w:pPr>
        <w:pStyle w:val="a3"/>
      </w:pPr>
      <w:bookmarkStart w:id="18" w:name="_Toc227574758"/>
      <w:r w:rsidRPr="00EA0EAC">
        <w:lastRenderedPageBreak/>
        <w:t>7. листинги программы</w:t>
      </w:r>
      <w:bookmarkEnd w:id="18"/>
    </w:p>
    <w:p w14:paraId="24E5032D" w14:textId="6D055B71" w:rsidR="00EA0EAC" w:rsidRPr="00EA0EAC" w:rsidRDefault="00EA0EAC" w:rsidP="00EA0EAC">
      <w:pPr>
        <w:pStyle w:val="a4"/>
      </w:pPr>
      <w:bookmarkStart w:id="19" w:name="_Toc227574759"/>
      <w:proofErr w:type="spellStart"/>
      <w:r w:rsidRPr="00EA0EAC">
        <w:t>memstat.h</w:t>
      </w:r>
      <w:bookmarkEnd w:id="19"/>
      <w:proofErr w:type="spellEnd"/>
    </w:p>
    <w:p w14:paraId="00B7902C" w14:textId="77777777" w:rsidR="00EA0EAC" w:rsidRPr="00EA0EAC" w:rsidRDefault="00EA0EAC" w:rsidP="00EA0EAC">
      <w:pPr>
        <w:pStyle w:val="a9"/>
      </w:pPr>
      <w:r w:rsidRPr="00EA0EAC">
        <w:t>#ifndef MEMSTAT_H</w:t>
      </w:r>
    </w:p>
    <w:p w14:paraId="1D228BA7" w14:textId="77777777" w:rsidR="00EA0EAC" w:rsidRPr="00EA0EAC" w:rsidRDefault="00EA0EAC" w:rsidP="00EA0EAC">
      <w:pPr>
        <w:pStyle w:val="a9"/>
      </w:pPr>
      <w:r w:rsidRPr="00EA0EAC">
        <w:t>#define MEMSTAT_H</w:t>
      </w:r>
    </w:p>
    <w:p w14:paraId="51544AD4" w14:textId="77777777" w:rsidR="00EA0EAC" w:rsidRPr="00EA0EAC" w:rsidRDefault="00EA0EAC" w:rsidP="00EA0EAC">
      <w:pPr>
        <w:pStyle w:val="a9"/>
      </w:pPr>
    </w:p>
    <w:p w14:paraId="29C77F18" w14:textId="77777777" w:rsidR="00EA0EAC" w:rsidRPr="00EA0EAC" w:rsidRDefault="00EA0EAC" w:rsidP="00EA0EAC">
      <w:pPr>
        <w:pStyle w:val="a9"/>
      </w:pPr>
      <w:proofErr w:type="gramStart"/>
      <w:r w:rsidRPr="00EA0EAC">
        <w:t>#include</w:t>
      </w:r>
      <w:proofErr w:type="gramEnd"/>
      <w:r w:rsidRPr="00EA0EAC">
        <w:t xml:space="preserve"> &lt;</w:t>
      </w:r>
      <w:proofErr w:type="spellStart"/>
      <w:r w:rsidRPr="00EA0EAC">
        <w:t>stdlib.h</w:t>
      </w:r>
      <w:proofErr w:type="spellEnd"/>
      <w:r w:rsidRPr="00EA0EAC">
        <w:t>&gt;</w:t>
      </w:r>
    </w:p>
    <w:p w14:paraId="6563963B" w14:textId="77777777" w:rsidR="00EA0EAC" w:rsidRPr="00EA0EAC" w:rsidRDefault="00EA0EAC" w:rsidP="00EA0EAC">
      <w:pPr>
        <w:pStyle w:val="a9"/>
      </w:pPr>
    </w:p>
    <w:p w14:paraId="38873F75" w14:textId="77777777" w:rsidR="00EA0EAC" w:rsidRPr="00EA0EAC" w:rsidRDefault="00EA0EAC" w:rsidP="00EA0EAC">
      <w:pPr>
        <w:pStyle w:val="a9"/>
      </w:pPr>
      <w:proofErr w:type="spellStart"/>
      <w:r w:rsidRPr="00EA0EAC">
        <w:t>typedef</w:t>
      </w:r>
      <w:proofErr w:type="spellEnd"/>
      <w:r w:rsidRPr="00EA0EAC">
        <w:t xml:space="preserve"> </w:t>
      </w:r>
      <w:proofErr w:type="spellStart"/>
      <w:r w:rsidRPr="00EA0EAC">
        <w:t>struct</w:t>
      </w:r>
      <w:proofErr w:type="spellEnd"/>
      <w:r w:rsidRPr="00EA0EAC">
        <w:t xml:space="preserve"> {</w:t>
      </w:r>
    </w:p>
    <w:p w14:paraId="379A462B" w14:textId="77777777" w:rsidR="00EA0EAC" w:rsidRPr="00EA0EAC" w:rsidRDefault="00EA0EAC" w:rsidP="00EA0EAC">
      <w:pPr>
        <w:pStyle w:val="a9"/>
      </w:pPr>
      <w:r w:rsidRPr="00EA0EAC">
        <w:t xml:space="preserve">    </w:t>
      </w:r>
      <w:proofErr w:type="spellStart"/>
      <w:r w:rsidRPr="00EA0EAC">
        <w:t>size_t</w:t>
      </w:r>
      <w:proofErr w:type="spellEnd"/>
      <w:r w:rsidRPr="00EA0EAC">
        <w:t xml:space="preserve"> </w:t>
      </w:r>
      <w:proofErr w:type="spellStart"/>
      <w:r w:rsidRPr="00EA0EAC">
        <w:t>malloc_count</w:t>
      </w:r>
      <w:proofErr w:type="spellEnd"/>
      <w:r w:rsidRPr="00EA0EAC">
        <w:t>;</w:t>
      </w:r>
    </w:p>
    <w:p w14:paraId="3482B138" w14:textId="77777777" w:rsidR="00EA0EAC" w:rsidRPr="00EA0EAC" w:rsidRDefault="00EA0EAC" w:rsidP="00EA0EAC">
      <w:pPr>
        <w:pStyle w:val="a9"/>
      </w:pPr>
      <w:r w:rsidRPr="00EA0EAC">
        <w:t xml:space="preserve">    </w:t>
      </w:r>
      <w:proofErr w:type="spellStart"/>
      <w:r w:rsidRPr="00EA0EAC">
        <w:t>size_t</w:t>
      </w:r>
      <w:proofErr w:type="spellEnd"/>
      <w:r w:rsidRPr="00EA0EAC">
        <w:t xml:space="preserve"> </w:t>
      </w:r>
      <w:proofErr w:type="spellStart"/>
      <w:r w:rsidRPr="00EA0EAC">
        <w:t>calloc_count</w:t>
      </w:r>
      <w:proofErr w:type="spellEnd"/>
      <w:r w:rsidRPr="00EA0EAC">
        <w:t>;</w:t>
      </w:r>
    </w:p>
    <w:p w14:paraId="14D583C5" w14:textId="77777777" w:rsidR="00EA0EAC" w:rsidRPr="00EA0EAC" w:rsidRDefault="00EA0EAC" w:rsidP="00EA0EAC">
      <w:pPr>
        <w:pStyle w:val="a9"/>
      </w:pPr>
      <w:r w:rsidRPr="00EA0EAC">
        <w:t xml:space="preserve">    </w:t>
      </w:r>
      <w:proofErr w:type="spellStart"/>
      <w:r w:rsidRPr="00EA0EAC">
        <w:t>size_t</w:t>
      </w:r>
      <w:proofErr w:type="spellEnd"/>
      <w:r w:rsidRPr="00EA0EAC">
        <w:t xml:space="preserve"> </w:t>
      </w:r>
      <w:proofErr w:type="spellStart"/>
      <w:r w:rsidRPr="00EA0EAC">
        <w:t>realloc_count</w:t>
      </w:r>
      <w:proofErr w:type="spellEnd"/>
      <w:r w:rsidRPr="00EA0EAC">
        <w:t>;</w:t>
      </w:r>
    </w:p>
    <w:p w14:paraId="5E2CC88C" w14:textId="77777777" w:rsidR="00EA0EAC" w:rsidRPr="00EA0EAC" w:rsidRDefault="00EA0EAC" w:rsidP="00EA0EAC">
      <w:pPr>
        <w:pStyle w:val="a9"/>
      </w:pPr>
      <w:r w:rsidRPr="00EA0EAC">
        <w:t xml:space="preserve">    </w:t>
      </w:r>
      <w:proofErr w:type="spellStart"/>
      <w:r w:rsidRPr="00EA0EAC">
        <w:t>size_t</w:t>
      </w:r>
      <w:proofErr w:type="spellEnd"/>
      <w:r w:rsidRPr="00EA0EAC">
        <w:t xml:space="preserve"> </w:t>
      </w:r>
      <w:proofErr w:type="spellStart"/>
      <w:r w:rsidRPr="00EA0EAC">
        <w:t>free_count</w:t>
      </w:r>
      <w:proofErr w:type="spellEnd"/>
      <w:r w:rsidRPr="00EA0EAC">
        <w:t>;</w:t>
      </w:r>
    </w:p>
    <w:p w14:paraId="77169499" w14:textId="77777777" w:rsidR="00EA0EAC" w:rsidRPr="00EA0EAC" w:rsidRDefault="00EA0EAC" w:rsidP="00EA0EAC">
      <w:pPr>
        <w:pStyle w:val="a9"/>
      </w:pPr>
      <w:r w:rsidRPr="00EA0EAC">
        <w:t xml:space="preserve">} </w:t>
      </w:r>
      <w:proofErr w:type="spellStart"/>
      <w:r w:rsidRPr="00EA0EAC">
        <w:t>MemStats</w:t>
      </w:r>
      <w:proofErr w:type="spellEnd"/>
      <w:r w:rsidRPr="00EA0EAC">
        <w:t>;</w:t>
      </w:r>
    </w:p>
    <w:p w14:paraId="384FA772" w14:textId="77777777" w:rsidR="00EA0EAC" w:rsidRPr="00EA0EAC" w:rsidRDefault="00EA0EAC" w:rsidP="00EA0EAC">
      <w:pPr>
        <w:pStyle w:val="a9"/>
      </w:pPr>
    </w:p>
    <w:p w14:paraId="62D78F9D" w14:textId="77777777" w:rsidR="00EA0EAC" w:rsidRPr="00EA0EAC" w:rsidRDefault="00EA0EAC" w:rsidP="00EA0EAC">
      <w:pPr>
        <w:pStyle w:val="a9"/>
      </w:pPr>
      <w:proofErr w:type="spellStart"/>
      <w:r w:rsidRPr="00EA0EAC">
        <w:t>extern</w:t>
      </w:r>
      <w:proofErr w:type="spellEnd"/>
      <w:r w:rsidRPr="00EA0EAC">
        <w:t xml:space="preserve"> </w:t>
      </w:r>
      <w:proofErr w:type="spellStart"/>
      <w:r w:rsidRPr="00EA0EAC">
        <w:t>MemStats</w:t>
      </w:r>
      <w:proofErr w:type="spellEnd"/>
      <w:r w:rsidRPr="00EA0EAC">
        <w:t xml:space="preserve"> </w:t>
      </w:r>
      <w:proofErr w:type="spellStart"/>
      <w:r w:rsidRPr="00EA0EAC">
        <w:t>stats</w:t>
      </w:r>
      <w:proofErr w:type="spellEnd"/>
      <w:r w:rsidRPr="00EA0EAC">
        <w:t>;</w:t>
      </w:r>
    </w:p>
    <w:p w14:paraId="02AD53A7" w14:textId="77777777" w:rsidR="00EA0EAC" w:rsidRPr="00EA0EAC" w:rsidRDefault="00EA0EAC" w:rsidP="00EA0EAC">
      <w:pPr>
        <w:pStyle w:val="a9"/>
      </w:pPr>
    </w:p>
    <w:p w14:paraId="4E6EEA6F" w14:textId="77777777" w:rsidR="00EA0EAC" w:rsidRPr="00EA0EAC" w:rsidRDefault="00EA0EAC" w:rsidP="00EA0EAC">
      <w:pPr>
        <w:pStyle w:val="a9"/>
      </w:pPr>
      <w:r w:rsidRPr="00EA0EAC">
        <w:t>#define MALLOC(size)     (</w:t>
      </w:r>
      <w:proofErr w:type="spellStart"/>
      <w:r w:rsidRPr="00EA0EAC">
        <w:t>stats.malloc_count</w:t>
      </w:r>
      <w:proofErr w:type="spellEnd"/>
      <w:r w:rsidRPr="00EA0EAC">
        <w:t>++, malloc(size))</w:t>
      </w:r>
    </w:p>
    <w:p w14:paraId="10248A15" w14:textId="77777777" w:rsidR="00EA0EAC" w:rsidRPr="00EA0EAC" w:rsidRDefault="00EA0EAC" w:rsidP="00EA0EAC">
      <w:pPr>
        <w:pStyle w:val="a9"/>
      </w:pPr>
      <w:r w:rsidRPr="00EA0EAC">
        <w:t>#define CALLOC(n, size)  (</w:t>
      </w:r>
      <w:proofErr w:type="spellStart"/>
      <w:r w:rsidRPr="00EA0EAC">
        <w:t>stats.calloc_count</w:t>
      </w:r>
      <w:proofErr w:type="spellEnd"/>
      <w:r w:rsidRPr="00EA0EAC">
        <w:t xml:space="preserve">++, </w:t>
      </w:r>
      <w:proofErr w:type="spellStart"/>
      <w:r w:rsidRPr="00EA0EAC">
        <w:t>calloc</w:t>
      </w:r>
      <w:proofErr w:type="spellEnd"/>
      <w:r w:rsidRPr="00EA0EAC">
        <w:t>(n, size))</w:t>
      </w:r>
    </w:p>
    <w:p w14:paraId="64D2055E" w14:textId="77777777" w:rsidR="00EA0EAC" w:rsidRPr="00EA0EAC" w:rsidRDefault="00EA0EAC" w:rsidP="00EA0EAC">
      <w:pPr>
        <w:pStyle w:val="a9"/>
      </w:pPr>
      <w:r w:rsidRPr="00EA0EAC">
        <w:t>#define REALLOC(</w:t>
      </w:r>
      <w:proofErr w:type="spellStart"/>
      <w:r w:rsidRPr="00EA0EAC">
        <w:t>ptr</w:t>
      </w:r>
      <w:proofErr w:type="spellEnd"/>
      <w:r w:rsidRPr="00EA0EAC">
        <w:t xml:space="preserve">, </w:t>
      </w:r>
      <w:proofErr w:type="spellStart"/>
      <w:r w:rsidRPr="00EA0EAC">
        <w:t>sz</w:t>
      </w:r>
      <w:proofErr w:type="spellEnd"/>
      <w:r w:rsidRPr="00EA0EAC">
        <w:t>) (</w:t>
      </w:r>
      <w:proofErr w:type="spellStart"/>
      <w:r w:rsidRPr="00EA0EAC">
        <w:t>stats.realloc_count</w:t>
      </w:r>
      <w:proofErr w:type="spellEnd"/>
      <w:r w:rsidRPr="00EA0EAC">
        <w:t xml:space="preserve">++, </w:t>
      </w:r>
      <w:proofErr w:type="spellStart"/>
      <w:r w:rsidRPr="00EA0EAC">
        <w:t>realloc</w:t>
      </w:r>
      <w:proofErr w:type="spellEnd"/>
      <w:r w:rsidRPr="00EA0EAC">
        <w:t>(</w:t>
      </w:r>
      <w:proofErr w:type="spellStart"/>
      <w:r w:rsidRPr="00EA0EAC">
        <w:t>ptr</w:t>
      </w:r>
      <w:proofErr w:type="spellEnd"/>
      <w:r w:rsidRPr="00EA0EAC">
        <w:t xml:space="preserve">, </w:t>
      </w:r>
      <w:proofErr w:type="spellStart"/>
      <w:r w:rsidRPr="00EA0EAC">
        <w:t>sz</w:t>
      </w:r>
      <w:proofErr w:type="spellEnd"/>
      <w:r w:rsidRPr="00EA0EAC">
        <w:t>))</w:t>
      </w:r>
    </w:p>
    <w:p w14:paraId="6824DAC3" w14:textId="77777777" w:rsidR="00EA0EAC" w:rsidRPr="00EA0EAC" w:rsidRDefault="00EA0EAC" w:rsidP="00EA0EAC">
      <w:pPr>
        <w:pStyle w:val="a9"/>
      </w:pPr>
      <w:r w:rsidRPr="00EA0EAC">
        <w:t>#define FREE(</w:t>
      </w:r>
      <w:proofErr w:type="spellStart"/>
      <w:r w:rsidRPr="00EA0EAC">
        <w:t>ptr</w:t>
      </w:r>
      <w:proofErr w:type="spellEnd"/>
      <w:r w:rsidRPr="00EA0EAC">
        <w:t>)        (</w:t>
      </w:r>
      <w:proofErr w:type="spellStart"/>
      <w:r w:rsidRPr="00EA0EAC">
        <w:t>stats.free_count</w:t>
      </w:r>
      <w:proofErr w:type="spellEnd"/>
      <w:r w:rsidRPr="00EA0EAC">
        <w:t>++, free(</w:t>
      </w:r>
      <w:proofErr w:type="spellStart"/>
      <w:r w:rsidRPr="00EA0EAC">
        <w:t>ptr</w:t>
      </w:r>
      <w:proofErr w:type="spellEnd"/>
      <w:r w:rsidRPr="00EA0EAC">
        <w:t>))</w:t>
      </w:r>
    </w:p>
    <w:p w14:paraId="68E94F17" w14:textId="77777777" w:rsidR="00EA0EAC" w:rsidRPr="00EA0EAC" w:rsidRDefault="00EA0EAC" w:rsidP="00EA0EAC">
      <w:pPr>
        <w:pStyle w:val="a9"/>
      </w:pPr>
    </w:p>
    <w:p w14:paraId="598C26E8" w14:textId="77777777" w:rsidR="00EA0EAC" w:rsidRPr="00EA0EAC" w:rsidRDefault="00EA0EAC" w:rsidP="00EA0EAC">
      <w:pPr>
        <w:pStyle w:val="a9"/>
      </w:pPr>
      <w:proofErr w:type="spellStart"/>
      <w:r w:rsidRPr="00EA0EAC">
        <w:t>void</w:t>
      </w:r>
      <w:proofErr w:type="spellEnd"/>
      <w:r w:rsidRPr="00EA0EAC">
        <w:t xml:space="preserve"> </w:t>
      </w:r>
      <w:proofErr w:type="spellStart"/>
      <w:r w:rsidRPr="00EA0EAC">
        <w:t>memstat_print</w:t>
      </w:r>
      <w:proofErr w:type="spellEnd"/>
      <w:r w:rsidRPr="00EA0EAC">
        <w:t>(</w:t>
      </w:r>
      <w:proofErr w:type="spellStart"/>
      <w:r w:rsidRPr="00EA0EAC">
        <w:t>const</w:t>
      </w:r>
      <w:proofErr w:type="spellEnd"/>
      <w:r w:rsidRPr="00EA0EAC">
        <w:t xml:space="preserve"> </w:t>
      </w:r>
      <w:proofErr w:type="spellStart"/>
      <w:r w:rsidRPr="00EA0EAC">
        <w:t>char</w:t>
      </w:r>
      <w:proofErr w:type="spellEnd"/>
      <w:r w:rsidRPr="00EA0EAC">
        <w:t xml:space="preserve">* </w:t>
      </w:r>
      <w:proofErr w:type="spellStart"/>
      <w:r w:rsidRPr="00EA0EAC">
        <w:t>filename</w:t>
      </w:r>
      <w:proofErr w:type="spellEnd"/>
      <w:r w:rsidRPr="00EA0EAC">
        <w:t>);</w:t>
      </w:r>
    </w:p>
    <w:p w14:paraId="70BD6E4A" w14:textId="77777777" w:rsidR="00EA0EAC" w:rsidRPr="00EA0EAC" w:rsidRDefault="00EA0EAC" w:rsidP="00EA0EAC">
      <w:pPr>
        <w:pStyle w:val="a9"/>
      </w:pPr>
    </w:p>
    <w:p w14:paraId="2E3D0F2F" w14:textId="77777777" w:rsidR="00EA0EAC" w:rsidRDefault="00EA0EAC" w:rsidP="00EA0EAC">
      <w:pPr>
        <w:pStyle w:val="a9"/>
        <w:rPr>
          <w:lang w:val="ru-RU"/>
        </w:rPr>
      </w:pPr>
      <w:r w:rsidRPr="00EA0EAC">
        <w:t>#endif</w:t>
      </w:r>
    </w:p>
    <w:p w14:paraId="44A378E6" w14:textId="77777777" w:rsidR="00EA0EAC" w:rsidRPr="00EA0EAC" w:rsidRDefault="00EA0EAC" w:rsidP="00EA0EAC">
      <w:pPr>
        <w:pStyle w:val="14"/>
      </w:pPr>
    </w:p>
    <w:p w14:paraId="778D85F4" w14:textId="1A45D8CD" w:rsidR="00EA0EAC" w:rsidRPr="00EA0EAC" w:rsidRDefault="00EA0EAC" w:rsidP="00EA0EAC">
      <w:pPr>
        <w:pStyle w:val="a4"/>
      </w:pPr>
      <w:bookmarkStart w:id="20" w:name="_Toc227574760"/>
      <w:proofErr w:type="spellStart"/>
      <w:r w:rsidRPr="00EA0EAC">
        <w:t>ast.c</w:t>
      </w:r>
      <w:proofErr w:type="spellEnd"/>
      <w:r w:rsidRPr="00EA0EAC">
        <w:t xml:space="preserve"> (фрагмент – структура узла и функции обхода)</w:t>
      </w:r>
      <w:bookmarkEnd w:id="20"/>
    </w:p>
    <w:p w14:paraId="0B58DCC0" w14:textId="77777777" w:rsidR="00EA0EAC" w:rsidRPr="00EA0EAC" w:rsidRDefault="00EA0EAC" w:rsidP="00EA0EAC">
      <w:pPr>
        <w:pStyle w:val="a9"/>
      </w:pPr>
      <w:r w:rsidRPr="00EA0EAC">
        <w:t>#include "</w:t>
      </w:r>
      <w:proofErr w:type="spellStart"/>
      <w:r w:rsidRPr="00EA0EAC">
        <w:t>memstat.h</w:t>
      </w:r>
      <w:proofErr w:type="spellEnd"/>
      <w:r w:rsidRPr="00EA0EAC">
        <w:t>"</w:t>
      </w:r>
    </w:p>
    <w:p w14:paraId="6B197602" w14:textId="77777777" w:rsidR="00EA0EAC" w:rsidRPr="00EA0EAC" w:rsidRDefault="00EA0EAC" w:rsidP="00EA0EAC">
      <w:pPr>
        <w:pStyle w:val="a9"/>
      </w:pPr>
      <w:proofErr w:type="gramStart"/>
      <w:r w:rsidRPr="00EA0EAC">
        <w:t>#include</w:t>
      </w:r>
      <w:proofErr w:type="gramEnd"/>
      <w:r w:rsidRPr="00EA0EAC">
        <w:t xml:space="preserve"> &lt;</w:t>
      </w:r>
      <w:proofErr w:type="spellStart"/>
      <w:r w:rsidRPr="00EA0EAC">
        <w:t>stdio.h</w:t>
      </w:r>
      <w:proofErr w:type="spellEnd"/>
      <w:r w:rsidRPr="00EA0EAC">
        <w:t>&gt;</w:t>
      </w:r>
    </w:p>
    <w:p w14:paraId="4AD116C6" w14:textId="77777777" w:rsidR="00EA0EAC" w:rsidRPr="00EA0EAC" w:rsidRDefault="00EA0EAC" w:rsidP="00EA0EAC">
      <w:pPr>
        <w:pStyle w:val="a9"/>
      </w:pPr>
      <w:r w:rsidRPr="00EA0EAC">
        <w:t>#include &lt;</w:t>
      </w:r>
      <w:proofErr w:type="spellStart"/>
      <w:r w:rsidRPr="00EA0EAC">
        <w:t>string.h</w:t>
      </w:r>
      <w:proofErr w:type="spellEnd"/>
      <w:r w:rsidRPr="00EA0EAC">
        <w:t>&gt;</w:t>
      </w:r>
    </w:p>
    <w:p w14:paraId="52638112" w14:textId="77777777" w:rsidR="00EA0EAC" w:rsidRPr="00EA0EAC" w:rsidRDefault="00EA0EAC" w:rsidP="00EA0EAC">
      <w:pPr>
        <w:pStyle w:val="a9"/>
      </w:pPr>
      <w:proofErr w:type="gramStart"/>
      <w:r w:rsidRPr="00EA0EAC">
        <w:t>#include</w:t>
      </w:r>
      <w:proofErr w:type="gramEnd"/>
      <w:r w:rsidRPr="00EA0EAC">
        <w:t xml:space="preserve"> &lt;</w:t>
      </w:r>
      <w:proofErr w:type="spellStart"/>
      <w:r w:rsidRPr="00EA0EAC">
        <w:t>stdlib.h</w:t>
      </w:r>
      <w:proofErr w:type="spellEnd"/>
      <w:r w:rsidRPr="00EA0EAC">
        <w:t>&gt;</w:t>
      </w:r>
    </w:p>
    <w:p w14:paraId="4E5B72E5" w14:textId="77777777" w:rsidR="00EA0EAC" w:rsidRPr="00EA0EAC" w:rsidRDefault="00EA0EAC" w:rsidP="00EA0EAC">
      <w:pPr>
        <w:pStyle w:val="a9"/>
      </w:pPr>
    </w:p>
    <w:p w14:paraId="25538F7D" w14:textId="77777777" w:rsidR="00EA0EAC" w:rsidRPr="00EA0EAC" w:rsidRDefault="00EA0EAC" w:rsidP="00EA0EAC">
      <w:pPr>
        <w:pStyle w:val="a9"/>
      </w:pPr>
      <w:r w:rsidRPr="00EA0EAC">
        <w:t xml:space="preserve">typedef </w:t>
      </w:r>
      <w:proofErr w:type="spellStart"/>
      <w:r w:rsidRPr="00EA0EAC">
        <w:t>enum</w:t>
      </w:r>
      <w:proofErr w:type="spellEnd"/>
      <w:r w:rsidRPr="00EA0EAC">
        <w:t xml:space="preserve"> { NODE_NUMBER, NODE_VARIABLE, NODE_BINARY_OP } </w:t>
      </w:r>
      <w:proofErr w:type="spellStart"/>
      <w:r w:rsidRPr="00EA0EAC">
        <w:t>NodeType</w:t>
      </w:r>
      <w:proofErr w:type="spellEnd"/>
      <w:r w:rsidRPr="00EA0EAC">
        <w:t>;</w:t>
      </w:r>
    </w:p>
    <w:p w14:paraId="11B46F27" w14:textId="77777777" w:rsidR="00EA0EAC" w:rsidRPr="00EA0EAC" w:rsidRDefault="00EA0EAC" w:rsidP="00EA0EAC">
      <w:pPr>
        <w:pStyle w:val="a9"/>
      </w:pPr>
    </w:p>
    <w:p w14:paraId="5218DC3F" w14:textId="77777777" w:rsidR="00EA0EAC" w:rsidRPr="00EA0EAC" w:rsidRDefault="00EA0EAC" w:rsidP="00EA0EAC">
      <w:pPr>
        <w:pStyle w:val="a9"/>
      </w:pPr>
      <w:proofErr w:type="spellStart"/>
      <w:r w:rsidRPr="00EA0EAC">
        <w:t>typedef</w:t>
      </w:r>
      <w:proofErr w:type="spellEnd"/>
      <w:r w:rsidRPr="00EA0EAC">
        <w:t xml:space="preserve"> </w:t>
      </w:r>
      <w:proofErr w:type="spellStart"/>
      <w:r w:rsidRPr="00EA0EAC">
        <w:t>struct</w:t>
      </w:r>
      <w:proofErr w:type="spellEnd"/>
      <w:r w:rsidRPr="00EA0EAC">
        <w:t xml:space="preserve"> </w:t>
      </w:r>
      <w:proofErr w:type="spellStart"/>
      <w:r w:rsidRPr="00EA0EAC">
        <w:t>AstNode</w:t>
      </w:r>
      <w:proofErr w:type="spellEnd"/>
      <w:r w:rsidRPr="00EA0EAC">
        <w:t xml:space="preserve"> {</w:t>
      </w:r>
    </w:p>
    <w:p w14:paraId="1EC635C1" w14:textId="77777777" w:rsidR="00EA0EAC" w:rsidRPr="00EA0EAC" w:rsidRDefault="00EA0EAC" w:rsidP="00EA0EAC">
      <w:pPr>
        <w:pStyle w:val="a9"/>
      </w:pPr>
      <w:r w:rsidRPr="00EA0EAC">
        <w:t xml:space="preserve">    </w:t>
      </w:r>
      <w:proofErr w:type="spellStart"/>
      <w:r w:rsidRPr="00EA0EAC">
        <w:t>NodeType</w:t>
      </w:r>
      <w:proofErr w:type="spellEnd"/>
      <w:r w:rsidRPr="00EA0EAC">
        <w:t xml:space="preserve"> </w:t>
      </w:r>
      <w:proofErr w:type="spellStart"/>
      <w:r w:rsidRPr="00EA0EAC">
        <w:t>type</w:t>
      </w:r>
      <w:proofErr w:type="spellEnd"/>
      <w:r w:rsidRPr="00EA0EAC">
        <w:t>;</w:t>
      </w:r>
    </w:p>
    <w:p w14:paraId="3508F0ED" w14:textId="77777777" w:rsidR="00EA0EAC" w:rsidRPr="00EA0EAC" w:rsidRDefault="00EA0EAC" w:rsidP="00EA0EAC">
      <w:pPr>
        <w:pStyle w:val="a9"/>
      </w:pPr>
      <w:r w:rsidRPr="00EA0EAC">
        <w:t xml:space="preserve">    </w:t>
      </w:r>
      <w:proofErr w:type="spellStart"/>
      <w:r w:rsidRPr="00EA0EAC">
        <w:t>union</w:t>
      </w:r>
      <w:proofErr w:type="spellEnd"/>
      <w:r w:rsidRPr="00EA0EAC">
        <w:t xml:space="preserve"> {</w:t>
      </w:r>
    </w:p>
    <w:p w14:paraId="330F7656" w14:textId="77777777" w:rsidR="00EA0EAC" w:rsidRPr="00EA0EAC" w:rsidRDefault="00EA0EAC" w:rsidP="00EA0EAC">
      <w:pPr>
        <w:pStyle w:val="a9"/>
      </w:pPr>
      <w:r w:rsidRPr="00EA0EAC">
        <w:t xml:space="preserve">        </w:t>
      </w:r>
      <w:proofErr w:type="spellStart"/>
      <w:r w:rsidRPr="00EA0EAC">
        <w:t>long</w:t>
      </w:r>
      <w:proofErr w:type="spellEnd"/>
      <w:r w:rsidRPr="00EA0EAC">
        <w:t xml:space="preserve"> </w:t>
      </w:r>
      <w:proofErr w:type="spellStart"/>
      <w:r w:rsidRPr="00EA0EAC">
        <w:t>long</w:t>
      </w:r>
      <w:proofErr w:type="spellEnd"/>
      <w:r w:rsidRPr="00EA0EAC">
        <w:t xml:space="preserve"> value;</w:t>
      </w:r>
    </w:p>
    <w:p w14:paraId="733B8A98" w14:textId="77777777" w:rsidR="00EA0EAC" w:rsidRPr="00EA0EAC" w:rsidRDefault="00EA0EAC" w:rsidP="00EA0EAC">
      <w:pPr>
        <w:pStyle w:val="a9"/>
      </w:pPr>
      <w:r w:rsidRPr="00EA0EAC">
        <w:t xml:space="preserve">        </w:t>
      </w:r>
      <w:proofErr w:type="spellStart"/>
      <w:r w:rsidRPr="00EA0EAC">
        <w:t>char</w:t>
      </w:r>
      <w:proofErr w:type="spellEnd"/>
      <w:r w:rsidRPr="00EA0EAC">
        <w:t xml:space="preserve"> </w:t>
      </w:r>
      <w:proofErr w:type="spellStart"/>
      <w:r w:rsidRPr="00EA0EAC">
        <w:t>var_name</w:t>
      </w:r>
      <w:proofErr w:type="spellEnd"/>
      <w:r w:rsidRPr="00EA0EAC">
        <w:t>[64];</w:t>
      </w:r>
    </w:p>
    <w:p w14:paraId="4E40E2C0" w14:textId="77777777" w:rsidR="00EA0EAC" w:rsidRPr="00EA0EAC" w:rsidRDefault="00EA0EAC" w:rsidP="00EA0EAC">
      <w:pPr>
        <w:pStyle w:val="a9"/>
      </w:pPr>
      <w:r w:rsidRPr="00EA0EAC">
        <w:t xml:space="preserve">        </w:t>
      </w:r>
      <w:proofErr w:type="spellStart"/>
      <w:r w:rsidRPr="00EA0EAC">
        <w:t>struct</w:t>
      </w:r>
      <w:proofErr w:type="spellEnd"/>
      <w:r w:rsidRPr="00EA0EAC">
        <w:t xml:space="preserve"> {</w:t>
      </w:r>
    </w:p>
    <w:p w14:paraId="2A47D191" w14:textId="77777777" w:rsidR="00EA0EAC" w:rsidRPr="00EA0EAC" w:rsidRDefault="00EA0EAC" w:rsidP="00EA0EAC">
      <w:pPr>
        <w:pStyle w:val="a9"/>
      </w:pPr>
      <w:r w:rsidRPr="00EA0EAC">
        <w:t xml:space="preserve">            </w:t>
      </w:r>
      <w:proofErr w:type="spellStart"/>
      <w:r w:rsidRPr="00EA0EAC">
        <w:t>char</w:t>
      </w:r>
      <w:proofErr w:type="spellEnd"/>
      <w:r w:rsidRPr="00EA0EAC">
        <w:t xml:space="preserve"> </w:t>
      </w:r>
      <w:proofErr w:type="spellStart"/>
      <w:r w:rsidRPr="00EA0EAC">
        <w:t>op</w:t>
      </w:r>
      <w:proofErr w:type="spellEnd"/>
      <w:r w:rsidRPr="00EA0EAC">
        <w:t>;</w:t>
      </w:r>
    </w:p>
    <w:p w14:paraId="203F7E25" w14:textId="77777777" w:rsidR="00EA0EAC" w:rsidRPr="00EA0EAC" w:rsidRDefault="00EA0EAC" w:rsidP="00EA0EAC">
      <w:pPr>
        <w:pStyle w:val="a9"/>
      </w:pPr>
      <w:r w:rsidRPr="00EA0EAC">
        <w:t xml:space="preserve">            </w:t>
      </w:r>
      <w:proofErr w:type="spellStart"/>
      <w:r w:rsidRPr="00EA0EAC">
        <w:t>struct</w:t>
      </w:r>
      <w:proofErr w:type="spellEnd"/>
      <w:r w:rsidRPr="00EA0EAC">
        <w:t xml:space="preserve"> </w:t>
      </w:r>
      <w:proofErr w:type="spellStart"/>
      <w:r w:rsidRPr="00EA0EAC">
        <w:t>AstNode</w:t>
      </w:r>
      <w:proofErr w:type="spellEnd"/>
      <w:r w:rsidRPr="00EA0EAC">
        <w:t xml:space="preserve">* </w:t>
      </w:r>
      <w:proofErr w:type="spellStart"/>
      <w:r w:rsidRPr="00EA0EAC">
        <w:t>left</w:t>
      </w:r>
      <w:proofErr w:type="spellEnd"/>
      <w:r w:rsidRPr="00EA0EAC">
        <w:t>;</w:t>
      </w:r>
    </w:p>
    <w:p w14:paraId="3ED71C72" w14:textId="77777777" w:rsidR="00EA0EAC" w:rsidRPr="00EA0EAC" w:rsidRDefault="00EA0EAC" w:rsidP="00EA0EAC">
      <w:pPr>
        <w:pStyle w:val="a9"/>
      </w:pPr>
      <w:r w:rsidRPr="00EA0EAC">
        <w:lastRenderedPageBreak/>
        <w:t xml:space="preserve">            </w:t>
      </w:r>
      <w:proofErr w:type="spellStart"/>
      <w:r w:rsidRPr="00EA0EAC">
        <w:t>struct</w:t>
      </w:r>
      <w:proofErr w:type="spellEnd"/>
      <w:r w:rsidRPr="00EA0EAC">
        <w:t xml:space="preserve"> </w:t>
      </w:r>
      <w:proofErr w:type="spellStart"/>
      <w:r w:rsidRPr="00EA0EAC">
        <w:t>AstNode</w:t>
      </w:r>
      <w:proofErr w:type="spellEnd"/>
      <w:r w:rsidRPr="00EA0EAC">
        <w:t xml:space="preserve">* </w:t>
      </w:r>
      <w:proofErr w:type="spellStart"/>
      <w:r w:rsidRPr="00EA0EAC">
        <w:t>right</w:t>
      </w:r>
      <w:proofErr w:type="spellEnd"/>
      <w:r w:rsidRPr="00EA0EAC">
        <w:t>;</w:t>
      </w:r>
    </w:p>
    <w:p w14:paraId="5D6B146F" w14:textId="77777777" w:rsidR="00EA0EAC" w:rsidRPr="00EA0EAC" w:rsidRDefault="00EA0EAC" w:rsidP="00EA0EAC">
      <w:pPr>
        <w:pStyle w:val="a9"/>
      </w:pPr>
      <w:r w:rsidRPr="00EA0EAC">
        <w:t xml:space="preserve">        } </w:t>
      </w:r>
      <w:proofErr w:type="spellStart"/>
      <w:r w:rsidRPr="00EA0EAC">
        <w:t>binary</w:t>
      </w:r>
      <w:proofErr w:type="spellEnd"/>
      <w:r w:rsidRPr="00EA0EAC">
        <w:t>;</w:t>
      </w:r>
    </w:p>
    <w:p w14:paraId="6FFBCA0D" w14:textId="77777777" w:rsidR="00EA0EAC" w:rsidRPr="00EA0EAC" w:rsidRDefault="00EA0EAC" w:rsidP="00EA0EAC">
      <w:pPr>
        <w:pStyle w:val="a9"/>
      </w:pPr>
      <w:r w:rsidRPr="00EA0EAC">
        <w:t xml:space="preserve">    };</w:t>
      </w:r>
    </w:p>
    <w:p w14:paraId="29834BDC" w14:textId="77777777" w:rsidR="00EA0EAC" w:rsidRPr="00EA0EAC" w:rsidRDefault="00EA0EAC" w:rsidP="00EA0EAC">
      <w:pPr>
        <w:pStyle w:val="a9"/>
      </w:pPr>
      <w:r w:rsidRPr="00EA0EAC">
        <w:t xml:space="preserve">} </w:t>
      </w:r>
      <w:proofErr w:type="spellStart"/>
      <w:r w:rsidRPr="00EA0EAC">
        <w:t>AstNode</w:t>
      </w:r>
      <w:proofErr w:type="spellEnd"/>
      <w:r w:rsidRPr="00EA0EAC">
        <w:t>;</w:t>
      </w:r>
    </w:p>
    <w:p w14:paraId="2D020992" w14:textId="77777777" w:rsidR="00EA0EAC" w:rsidRPr="00EA0EAC" w:rsidRDefault="00EA0EAC" w:rsidP="00EA0EAC">
      <w:pPr>
        <w:pStyle w:val="a9"/>
      </w:pPr>
    </w:p>
    <w:p w14:paraId="4235E6ED" w14:textId="77777777" w:rsidR="00EA0EAC" w:rsidRPr="00EA0EAC" w:rsidRDefault="00EA0EAC" w:rsidP="00EA0EAC">
      <w:pPr>
        <w:pStyle w:val="a9"/>
      </w:pPr>
      <w:proofErr w:type="spellStart"/>
      <w:r w:rsidRPr="00EA0EAC">
        <w:t>AstNode</w:t>
      </w:r>
      <w:proofErr w:type="spellEnd"/>
      <w:r w:rsidRPr="00EA0EAC">
        <w:t xml:space="preserve">* </w:t>
      </w:r>
      <w:proofErr w:type="spellStart"/>
      <w:r w:rsidRPr="00EA0EAC">
        <w:t>create_binary_node</w:t>
      </w:r>
      <w:proofErr w:type="spellEnd"/>
      <w:r w:rsidRPr="00EA0EAC">
        <w:t xml:space="preserve">(char op, </w:t>
      </w:r>
      <w:proofErr w:type="spellStart"/>
      <w:r w:rsidRPr="00EA0EAC">
        <w:t>AstNode</w:t>
      </w:r>
      <w:proofErr w:type="spellEnd"/>
      <w:r w:rsidRPr="00EA0EAC">
        <w:t xml:space="preserve">* left, </w:t>
      </w:r>
      <w:proofErr w:type="spellStart"/>
      <w:r w:rsidRPr="00EA0EAC">
        <w:t>AstNode</w:t>
      </w:r>
      <w:proofErr w:type="spellEnd"/>
      <w:r w:rsidRPr="00EA0EAC">
        <w:t>* right) {</w:t>
      </w:r>
    </w:p>
    <w:p w14:paraId="28E8F77A" w14:textId="77777777" w:rsidR="00EA0EAC" w:rsidRPr="00EA0EAC" w:rsidRDefault="00EA0EAC" w:rsidP="00EA0EAC">
      <w:pPr>
        <w:pStyle w:val="a9"/>
      </w:pPr>
      <w:r w:rsidRPr="00EA0EAC">
        <w:t xml:space="preserve">    </w:t>
      </w:r>
      <w:proofErr w:type="spellStart"/>
      <w:r w:rsidRPr="00EA0EAC">
        <w:t>AstNode</w:t>
      </w:r>
      <w:proofErr w:type="spellEnd"/>
      <w:r w:rsidRPr="00EA0EAC">
        <w:t xml:space="preserve">* </w:t>
      </w:r>
      <w:proofErr w:type="spellStart"/>
      <w:r w:rsidRPr="00EA0EAC">
        <w:t>node</w:t>
      </w:r>
      <w:proofErr w:type="spellEnd"/>
      <w:r w:rsidRPr="00EA0EAC">
        <w:t xml:space="preserve"> = (</w:t>
      </w:r>
      <w:proofErr w:type="spellStart"/>
      <w:r w:rsidRPr="00EA0EAC">
        <w:t>AstNode</w:t>
      </w:r>
      <w:proofErr w:type="spellEnd"/>
      <w:r w:rsidRPr="00EA0EAC">
        <w:t>*)MALLOC(</w:t>
      </w:r>
      <w:proofErr w:type="spellStart"/>
      <w:r w:rsidRPr="00EA0EAC">
        <w:t>sizeof</w:t>
      </w:r>
      <w:proofErr w:type="spellEnd"/>
      <w:r w:rsidRPr="00EA0EAC">
        <w:t>(</w:t>
      </w:r>
      <w:proofErr w:type="spellStart"/>
      <w:r w:rsidRPr="00EA0EAC">
        <w:t>AstNode</w:t>
      </w:r>
      <w:proofErr w:type="spellEnd"/>
      <w:r w:rsidRPr="00EA0EAC">
        <w:t>));</w:t>
      </w:r>
    </w:p>
    <w:p w14:paraId="0C6AD3F2" w14:textId="77777777" w:rsidR="00EA0EAC" w:rsidRPr="00EA0EAC" w:rsidRDefault="00EA0EAC" w:rsidP="00EA0EAC">
      <w:pPr>
        <w:pStyle w:val="a9"/>
      </w:pPr>
      <w:r w:rsidRPr="00EA0EAC">
        <w:t xml:space="preserve">    node-&gt;type = NODE_BINARY_OP;</w:t>
      </w:r>
    </w:p>
    <w:p w14:paraId="7951AF78" w14:textId="77777777" w:rsidR="00EA0EAC" w:rsidRPr="00EA0EAC" w:rsidRDefault="00EA0EAC" w:rsidP="00EA0EAC">
      <w:pPr>
        <w:pStyle w:val="a9"/>
      </w:pPr>
      <w:r w:rsidRPr="00EA0EAC">
        <w:t xml:space="preserve">    </w:t>
      </w:r>
      <w:proofErr w:type="spellStart"/>
      <w:r w:rsidRPr="00EA0EAC">
        <w:t>node</w:t>
      </w:r>
      <w:proofErr w:type="spellEnd"/>
      <w:r w:rsidRPr="00EA0EAC">
        <w:t>-&gt;</w:t>
      </w:r>
      <w:proofErr w:type="spellStart"/>
      <w:r w:rsidRPr="00EA0EAC">
        <w:t>binary.op</w:t>
      </w:r>
      <w:proofErr w:type="spellEnd"/>
      <w:r w:rsidRPr="00EA0EAC">
        <w:t xml:space="preserve"> = </w:t>
      </w:r>
      <w:proofErr w:type="spellStart"/>
      <w:r w:rsidRPr="00EA0EAC">
        <w:t>op</w:t>
      </w:r>
      <w:proofErr w:type="spellEnd"/>
      <w:r w:rsidRPr="00EA0EAC">
        <w:t>;</w:t>
      </w:r>
    </w:p>
    <w:p w14:paraId="4DC59683" w14:textId="77777777" w:rsidR="00EA0EAC" w:rsidRPr="00EA0EAC" w:rsidRDefault="00EA0EAC" w:rsidP="00EA0EAC">
      <w:pPr>
        <w:pStyle w:val="a9"/>
      </w:pPr>
      <w:r w:rsidRPr="00EA0EAC">
        <w:t xml:space="preserve">    </w:t>
      </w:r>
      <w:proofErr w:type="spellStart"/>
      <w:r w:rsidRPr="00EA0EAC">
        <w:t>node</w:t>
      </w:r>
      <w:proofErr w:type="spellEnd"/>
      <w:r w:rsidRPr="00EA0EAC">
        <w:t>-&gt;</w:t>
      </w:r>
      <w:proofErr w:type="spellStart"/>
      <w:r w:rsidRPr="00EA0EAC">
        <w:t>binary.left</w:t>
      </w:r>
      <w:proofErr w:type="spellEnd"/>
      <w:r w:rsidRPr="00EA0EAC">
        <w:t xml:space="preserve"> = </w:t>
      </w:r>
      <w:proofErr w:type="spellStart"/>
      <w:r w:rsidRPr="00EA0EAC">
        <w:t>left</w:t>
      </w:r>
      <w:proofErr w:type="spellEnd"/>
      <w:r w:rsidRPr="00EA0EAC">
        <w:t>;</w:t>
      </w:r>
    </w:p>
    <w:p w14:paraId="302C0C9D" w14:textId="77777777" w:rsidR="00EA0EAC" w:rsidRPr="00EA0EAC" w:rsidRDefault="00EA0EAC" w:rsidP="00EA0EAC">
      <w:pPr>
        <w:pStyle w:val="a9"/>
      </w:pPr>
      <w:r w:rsidRPr="00EA0EAC">
        <w:t xml:space="preserve">    </w:t>
      </w:r>
      <w:proofErr w:type="spellStart"/>
      <w:r w:rsidRPr="00EA0EAC">
        <w:t>node</w:t>
      </w:r>
      <w:proofErr w:type="spellEnd"/>
      <w:r w:rsidRPr="00EA0EAC">
        <w:t>-&gt;</w:t>
      </w:r>
      <w:proofErr w:type="spellStart"/>
      <w:r w:rsidRPr="00EA0EAC">
        <w:t>binary.right</w:t>
      </w:r>
      <w:proofErr w:type="spellEnd"/>
      <w:r w:rsidRPr="00EA0EAC">
        <w:t xml:space="preserve"> = </w:t>
      </w:r>
      <w:proofErr w:type="spellStart"/>
      <w:r w:rsidRPr="00EA0EAC">
        <w:t>right</w:t>
      </w:r>
      <w:proofErr w:type="spellEnd"/>
      <w:r w:rsidRPr="00EA0EAC">
        <w:t>;</w:t>
      </w:r>
    </w:p>
    <w:p w14:paraId="24ECA187" w14:textId="77777777" w:rsidR="00EA0EAC" w:rsidRPr="00EA0EAC" w:rsidRDefault="00EA0EAC" w:rsidP="00EA0EAC">
      <w:pPr>
        <w:pStyle w:val="a9"/>
      </w:pPr>
      <w:r w:rsidRPr="00EA0EAC">
        <w:t xml:space="preserve">    return </w:t>
      </w:r>
      <w:proofErr w:type="spellStart"/>
      <w:r w:rsidRPr="00EA0EAC">
        <w:t>node</w:t>
      </w:r>
      <w:proofErr w:type="spellEnd"/>
      <w:r w:rsidRPr="00EA0EAC">
        <w:t>;</w:t>
      </w:r>
    </w:p>
    <w:p w14:paraId="24FD7E41" w14:textId="77777777" w:rsidR="00EA0EAC" w:rsidRPr="00EA0EAC" w:rsidRDefault="00EA0EAC" w:rsidP="00EA0EAC">
      <w:pPr>
        <w:pStyle w:val="a9"/>
      </w:pPr>
      <w:r w:rsidRPr="00EA0EAC">
        <w:t>}</w:t>
      </w:r>
    </w:p>
    <w:p w14:paraId="2BE13EA9" w14:textId="77777777" w:rsidR="00EA0EAC" w:rsidRPr="00EA0EAC" w:rsidRDefault="00EA0EAC" w:rsidP="00EA0EAC">
      <w:pPr>
        <w:pStyle w:val="a9"/>
      </w:pPr>
    </w:p>
    <w:p w14:paraId="7B2D91F6" w14:textId="77777777" w:rsidR="00EA0EAC" w:rsidRPr="00EA0EAC" w:rsidRDefault="00EA0EAC" w:rsidP="00EA0EAC">
      <w:pPr>
        <w:pStyle w:val="a9"/>
      </w:pPr>
      <w:r w:rsidRPr="00EA0EAC">
        <w:t xml:space="preserve">void </w:t>
      </w:r>
      <w:proofErr w:type="spellStart"/>
      <w:r w:rsidRPr="00EA0EAC">
        <w:t>to_prefix</w:t>
      </w:r>
      <w:proofErr w:type="spellEnd"/>
      <w:r w:rsidRPr="00EA0EAC">
        <w:t>(</w:t>
      </w:r>
      <w:proofErr w:type="spellStart"/>
      <w:r w:rsidRPr="00EA0EAC">
        <w:t>AstNode</w:t>
      </w:r>
      <w:proofErr w:type="spellEnd"/>
      <w:r w:rsidRPr="00EA0EAC">
        <w:t xml:space="preserve">* node, char* buffer, </w:t>
      </w:r>
      <w:proofErr w:type="spellStart"/>
      <w:r w:rsidRPr="00EA0EAC">
        <w:t>size_t</w:t>
      </w:r>
      <w:proofErr w:type="spellEnd"/>
      <w:r w:rsidRPr="00EA0EAC">
        <w:t xml:space="preserve"> size) {</w:t>
      </w:r>
    </w:p>
    <w:p w14:paraId="1E458FE4" w14:textId="77777777" w:rsidR="00EA0EAC" w:rsidRPr="00EA0EAC" w:rsidRDefault="00EA0EAC" w:rsidP="00EA0EAC">
      <w:pPr>
        <w:pStyle w:val="a9"/>
      </w:pPr>
      <w:r w:rsidRPr="00EA0EAC">
        <w:t xml:space="preserve">    // рекурсивный обход: корень -&gt; левый -&gt; правый</w:t>
      </w:r>
    </w:p>
    <w:p w14:paraId="6DADEBAD" w14:textId="77777777" w:rsidR="00EA0EAC" w:rsidRPr="00EA0EAC" w:rsidRDefault="00EA0EAC" w:rsidP="00EA0EAC">
      <w:pPr>
        <w:pStyle w:val="a9"/>
      </w:pPr>
      <w:r w:rsidRPr="00EA0EAC">
        <w:t>}</w:t>
      </w:r>
    </w:p>
    <w:p w14:paraId="4437417C" w14:textId="77777777" w:rsidR="00EA0EAC" w:rsidRPr="00EA0EAC" w:rsidRDefault="00EA0EAC" w:rsidP="00EA0EAC">
      <w:pPr>
        <w:pStyle w:val="a9"/>
      </w:pPr>
    </w:p>
    <w:p w14:paraId="16D812C8" w14:textId="77777777" w:rsidR="00EA0EAC" w:rsidRPr="00EA0EAC" w:rsidRDefault="00EA0EAC" w:rsidP="00EA0EAC">
      <w:pPr>
        <w:pStyle w:val="a9"/>
      </w:pPr>
      <w:r w:rsidRPr="00EA0EAC">
        <w:t xml:space="preserve">void </w:t>
      </w:r>
      <w:proofErr w:type="spellStart"/>
      <w:r w:rsidRPr="00EA0EAC">
        <w:t>to_postfix</w:t>
      </w:r>
      <w:proofErr w:type="spellEnd"/>
      <w:r w:rsidRPr="00EA0EAC">
        <w:t>(</w:t>
      </w:r>
      <w:proofErr w:type="spellStart"/>
      <w:r w:rsidRPr="00EA0EAC">
        <w:t>AstNode</w:t>
      </w:r>
      <w:proofErr w:type="spellEnd"/>
      <w:r w:rsidRPr="00EA0EAC">
        <w:t xml:space="preserve">* node, char* buffer, </w:t>
      </w:r>
      <w:proofErr w:type="spellStart"/>
      <w:r w:rsidRPr="00EA0EAC">
        <w:t>size_t</w:t>
      </w:r>
      <w:proofErr w:type="spellEnd"/>
      <w:r w:rsidRPr="00EA0EAC">
        <w:t xml:space="preserve"> size) {</w:t>
      </w:r>
    </w:p>
    <w:p w14:paraId="7A55493C" w14:textId="77777777" w:rsidR="00EA0EAC" w:rsidRPr="00EA0EAC" w:rsidRDefault="00EA0EAC" w:rsidP="00EA0EAC">
      <w:pPr>
        <w:pStyle w:val="a9"/>
      </w:pPr>
      <w:r w:rsidRPr="00EA0EAC">
        <w:t xml:space="preserve">    // рекурсивный обход: левый -&gt; правый -&gt; корень</w:t>
      </w:r>
    </w:p>
    <w:p w14:paraId="34E7870C" w14:textId="77777777" w:rsidR="00EA0EAC" w:rsidRPr="00EA0EAC" w:rsidRDefault="00EA0EAC" w:rsidP="00EA0EAC">
      <w:pPr>
        <w:pStyle w:val="a9"/>
      </w:pPr>
      <w:r w:rsidRPr="00EA0EAC">
        <w:t>}</w:t>
      </w:r>
    </w:p>
    <w:p w14:paraId="3134A1C4" w14:textId="77777777" w:rsidR="00EA0EAC" w:rsidRPr="00EA0EAC" w:rsidRDefault="00EA0EAC" w:rsidP="00EA0EAC">
      <w:pPr>
        <w:pStyle w:val="a9"/>
      </w:pPr>
    </w:p>
    <w:p w14:paraId="4B2E9DD7" w14:textId="77777777" w:rsidR="00EA0EAC" w:rsidRPr="00EA0EAC" w:rsidRDefault="00EA0EAC" w:rsidP="00EA0EAC">
      <w:pPr>
        <w:pStyle w:val="a9"/>
      </w:pPr>
      <w:r w:rsidRPr="00EA0EAC">
        <w:t xml:space="preserve">long </w:t>
      </w:r>
      <w:proofErr w:type="spellStart"/>
      <w:r w:rsidRPr="00EA0EAC">
        <w:t>long</w:t>
      </w:r>
      <w:proofErr w:type="spellEnd"/>
      <w:r w:rsidRPr="00EA0EAC">
        <w:t xml:space="preserve"> evaluate(</w:t>
      </w:r>
      <w:proofErr w:type="spellStart"/>
      <w:r w:rsidRPr="00EA0EAC">
        <w:t>AstNode</w:t>
      </w:r>
      <w:proofErr w:type="spellEnd"/>
      <w:r w:rsidRPr="00EA0EAC">
        <w:t xml:space="preserve">* node, Variable* vars, int </w:t>
      </w:r>
      <w:proofErr w:type="spellStart"/>
      <w:r w:rsidRPr="00EA0EAC">
        <w:t>var_count</w:t>
      </w:r>
      <w:proofErr w:type="spellEnd"/>
      <w:r w:rsidRPr="00EA0EAC">
        <w:t>, int* error) {</w:t>
      </w:r>
    </w:p>
    <w:p w14:paraId="566A1F70" w14:textId="77777777" w:rsidR="00EA0EAC" w:rsidRPr="00EA0EAC" w:rsidRDefault="00EA0EAC" w:rsidP="00EA0EAC">
      <w:pPr>
        <w:pStyle w:val="a9"/>
      </w:pPr>
      <w:r w:rsidRPr="00EA0EAC">
        <w:t xml:space="preserve">    // рекурсивное вычисление с поддержкой + - * / % ^ #</w:t>
      </w:r>
    </w:p>
    <w:p w14:paraId="4044FFD4" w14:textId="77777777" w:rsidR="00EA0EAC" w:rsidRDefault="00EA0EAC" w:rsidP="00EA0EAC">
      <w:pPr>
        <w:pStyle w:val="a9"/>
        <w:rPr>
          <w:lang w:val="ru-RU"/>
        </w:rPr>
      </w:pPr>
      <w:r w:rsidRPr="00EA0EAC">
        <w:t>}</w:t>
      </w:r>
    </w:p>
    <w:p w14:paraId="7452025A" w14:textId="77777777" w:rsidR="00EA0EAC" w:rsidRPr="00EA0EAC" w:rsidRDefault="00EA0EAC" w:rsidP="00EA0EAC">
      <w:pPr>
        <w:pStyle w:val="14"/>
      </w:pPr>
    </w:p>
    <w:p w14:paraId="3EA59E7E" w14:textId="2D1F6814" w:rsidR="00EA0EAC" w:rsidRPr="00EA0EAC" w:rsidRDefault="00EA0EAC" w:rsidP="00EA0EAC">
      <w:pPr>
        <w:pStyle w:val="a4"/>
      </w:pPr>
      <w:bookmarkStart w:id="21" w:name="_Toc227574761"/>
      <w:proofErr w:type="spellStart"/>
      <w:r w:rsidRPr="00EA0EAC">
        <w:t>parser.c</w:t>
      </w:r>
      <w:proofErr w:type="spellEnd"/>
      <w:r w:rsidRPr="00EA0EAC">
        <w:t xml:space="preserve"> (фрагмент – </w:t>
      </w:r>
      <w:proofErr w:type="spellStart"/>
      <w:r w:rsidRPr="00EA0EAC">
        <w:t>лексер</w:t>
      </w:r>
      <w:proofErr w:type="spellEnd"/>
      <w:r w:rsidRPr="00EA0EAC">
        <w:t xml:space="preserve"> и инфиксный парсер)</w:t>
      </w:r>
      <w:bookmarkEnd w:id="21"/>
    </w:p>
    <w:p w14:paraId="72BE2668" w14:textId="77777777" w:rsidR="00EA0EAC" w:rsidRPr="00EA0EAC" w:rsidRDefault="00EA0EAC" w:rsidP="00EA0EAC">
      <w:pPr>
        <w:pStyle w:val="a9"/>
        <w:rPr>
          <w:lang w:val="ru-RU"/>
        </w:rPr>
      </w:pPr>
      <w:r w:rsidRPr="00EA0EAC">
        <w:rPr>
          <w:lang w:val="ru-RU"/>
        </w:rPr>
        <w:t xml:space="preserve">// </w:t>
      </w:r>
      <w:proofErr w:type="spellStart"/>
      <w:r w:rsidRPr="00EA0EAC">
        <w:rPr>
          <w:lang w:val="ru-RU"/>
        </w:rPr>
        <w:t>Лексер</w:t>
      </w:r>
      <w:proofErr w:type="spellEnd"/>
    </w:p>
    <w:p w14:paraId="03D44D6F" w14:textId="77777777" w:rsidR="00EA0EAC" w:rsidRPr="00EA0EAC" w:rsidRDefault="00EA0EAC" w:rsidP="00EA0EAC">
      <w:pPr>
        <w:pStyle w:val="a9"/>
        <w:rPr>
          <w:lang w:val="ru-RU"/>
        </w:rPr>
      </w:pPr>
      <w:r w:rsidRPr="00EA0EAC">
        <w:t>Token</w:t>
      </w:r>
      <w:r w:rsidRPr="00EA0EAC">
        <w:rPr>
          <w:lang w:val="ru-RU"/>
        </w:rPr>
        <w:t xml:space="preserve"> </w:t>
      </w:r>
      <w:proofErr w:type="spellStart"/>
      <w:r w:rsidRPr="00EA0EAC">
        <w:t>lexer</w:t>
      </w:r>
      <w:proofErr w:type="spellEnd"/>
      <w:r w:rsidRPr="00EA0EAC">
        <w:rPr>
          <w:lang w:val="ru-RU"/>
        </w:rPr>
        <w:t>_</w:t>
      </w:r>
      <w:r w:rsidRPr="00EA0EAC">
        <w:t>next</w:t>
      </w:r>
      <w:r w:rsidRPr="00EA0EAC">
        <w:rPr>
          <w:lang w:val="ru-RU"/>
        </w:rPr>
        <w:t>() {</w:t>
      </w:r>
    </w:p>
    <w:p w14:paraId="02AB534D" w14:textId="77777777" w:rsidR="00EA0EAC" w:rsidRPr="00EA0EAC" w:rsidRDefault="00EA0EAC" w:rsidP="00EA0EAC">
      <w:pPr>
        <w:pStyle w:val="a9"/>
        <w:rPr>
          <w:lang w:val="ru-RU"/>
        </w:rPr>
      </w:pPr>
      <w:r w:rsidRPr="00EA0EAC">
        <w:rPr>
          <w:lang w:val="ru-RU"/>
        </w:rPr>
        <w:t xml:space="preserve">    // распознаёт числа, переменные, операторы, скобки</w:t>
      </w:r>
    </w:p>
    <w:p w14:paraId="01A75864" w14:textId="77777777" w:rsidR="00EA0EAC" w:rsidRPr="00EA0EAC" w:rsidRDefault="00EA0EAC" w:rsidP="00EA0EAC">
      <w:pPr>
        <w:pStyle w:val="a9"/>
        <w:rPr>
          <w:lang w:val="ru-RU"/>
        </w:rPr>
      </w:pPr>
      <w:r w:rsidRPr="00EA0EAC">
        <w:rPr>
          <w:lang w:val="ru-RU"/>
        </w:rPr>
        <w:t>}</w:t>
      </w:r>
    </w:p>
    <w:p w14:paraId="0BF69647" w14:textId="77777777" w:rsidR="00EA0EAC" w:rsidRPr="00EA0EAC" w:rsidRDefault="00EA0EAC" w:rsidP="00EA0EAC">
      <w:pPr>
        <w:pStyle w:val="a9"/>
        <w:rPr>
          <w:lang w:val="ru-RU"/>
        </w:rPr>
      </w:pPr>
    </w:p>
    <w:p w14:paraId="0DEFD0C5" w14:textId="77777777" w:rsidR="00EA0EAC" w:rsidRPr="00EA0EAC" w:rsidRDefault="00EA0EAC" w:rsidP="00EA0EAC">
      <w:pPr>
        <w:pStyle w:val="a9"/>
      </w:pPr>
      <w:r w:rsidRPr="00EA0EAC">
        <w:t xml:space="preserve">// </w:t>
      </w:r>
      <w:proofErr w:type="spellStart"/>
      <w:r w:rsidRPr="00EA0EAC">
        <w:t>Инфиксный</w:t>
      </w:r>
      <w:proofErr w:type="spellEnd"/>
      <w:r w:rsidRPr="00EA0EAC">
        <w:t xml:space="preserve"> </w:t>
      </w:r>
      <w:proofErr w:type="spellStart"/>
      <w:r w:rsidRPr="00EA0EAC">
        <w:t>парсер</w:t>
      </w:r>
      <w:proofErr w:type="spellEnd"/>
      <w:r w:rsidRPr="00EA0EAC">
        <w:t xml:space="preserve"> (алгоритм сортировочной станции)</w:t>
      </w:r>
    </w:p>
    <w:p w14:paraId="4428D802" w14:textId="77777777" w:rsidR="00EA0EAC" w:rsidRPr="00EA0EAC" w:rsidRDefault="00EA0EAC" w:rsidP="00EA0EAC">
      <w:pPr>
        <w:pStyle w:val="a9"/>
        <w:rPr>
          <w:lang w:val="fr-FR"/>
        </w:rPr>
      </w:pPr>
      <w:proofErr w:type="spellStart"/>
      <w:r w:rsidRPr="00EA0EAC">
        <w:rPr>
          <w:lang w:val="fr-FR"/>
        </w:rPr>
        <w:t>AstNode</w:t>
      </w:r>
      <w:proofErr w:type="spellEnd"/>
      <w:r w:rsidRPr="00EA0EAC">
        <w:rPr>
          <w:lang w:val="fr-FR"/>
        </w:rPr>
        <w:t xml:space="preserve">* </w:t>
      </w:r>
      <w:proofErr w:type="spellStart"/>
      <w:r w:rsidRPr="00EA0EAC">
        <w:rPr>
          <w:lang w:val="fr-FR"/>
        </w:rPr>
        <w:t>parse_</w:t>
      </w:r>
      <w:proofErr w:type="gramStart"/>
      <w:r w:rsidRPr="00EA0EAC">
        <w:rPr>
          <w:lang w:val="fr-FR"/>
        </w:rPr>
        <w:t>infix</w:t>
      </w:r>
      <w:proofErr w:type="spellEnd"/>
      <w:r w:rsidRPr="00EA0EAC">
        <w:rPr>
          <w:lang w:val="fr-FR"/>
        </w:rPr>
        <w:t>(</w:t>
      </w:r>
      <w:proofErr w:type="spellStart"/>
      <w:proofErr w:type="gramEnd"/>
      <w:r w:rsidRPr="00EA0EAC">
        <w:rPr>
          <w:lang w:val="fr-FR"/>
        </w:rPr>
        <w:t>const</w:t>
      </w:r>
      <w:proofErr w:type="spellEnd"/>
      <w:r w:rsidRPr="00EA0EAC">
        <w:rPr>
          <w:lang w:val="fr-FR"/>
        </w:rPr>
        <w:t xml:space="preserve"> char* </w:t>
      </w:r>
      <w:proofErr w:type="spellStart"/>
      <w:r w:rsidRPr="00EA0EAC">
        <w:rPr>
          <w:lang w:val="fr-FR"/>
        </w:rPr>
        <w:t>expr</w:t>
      </w:r>
      <w:proofErr w:type="spellEnd"/>
      <w:r w:rsidRPr="00EA0EAC">
        <w:rPr>
          <w:lang w:val="fr-FR"/>
        </w:rPr>
        <w:t xml:space="preserve">, </w:t>
      </w:r>
      <w:proofErr w:type="spellStart"/>
      <w:r w:rsidRPr="00EA0EAC">
        <w:rPr>
          <w:lang w:val="fr-FR"/>
        </w:rPr>
        <w:t>int</w:t>
      </w:r>
      <w:proofErr w:type="spellEnd"/>
      <w:r w:rsidRPr="00EA0EAC">
        <w:rPr>
          <w:lang w:val="fr-FR"/>
        </w:rPr>
        <w:t xml:space="preserve">* </w:t>
      </w:r>
      <w:proofErr w:type="spellStart"/>
      <w:r w:rsidRPr="00EA0EAC">
        <w:rPr>
          <w:lang w:val="fr-FR"/>
        </w:rPr>
        <w:t>error</w:t>
      </w:r>
      <w:proofErr w:type="spellEnd"/>
      <w:r w:rsidRPr="00EA0EAC">
        <w:rPr>
          <w:lang w:val="fr-FR"/>
        </w:rPr>
        <w:t>) {</w:t>
      </w:r>
    </w:p>
    <w:p w14:paraId="6DF3AAD5" w14:textId="77777777" w:rsidR="00EA0EAC" w:rsidRPr="00EA0EAC" w:rsidRDefault="00EA0EAC" w:rsidP="00EA0EAC">
      <w:pPr>
        <w:pStyle w:val="a9"/>
      </w:pPr>
      <w:r w:rsidRPr="00EA0EAC">
        <w:rPr>
          <w:lang w:val="fr-FR"/>
        </w:rPr>
        <w:t xml:space="preserve">    </w:t>
      </w:r>
      <w:proofErr w:type="spellStart"/>
      <w:r w:rsidRPr="00EA0EAC">
        <w:t>NodeStack</w:t>
      </w:r>
      <w:proofErr w:type="spellEnd"/>
      <w:r w:rsidRPr="00EA0EAC">
        <w:t xml:space="preserve">* </w:t>
      </w:r>
      <w:proofErr w:type="spellStart"/>
      <w:r w:rsidRPr="00EA0EAC">
        <w:t>operands</w:t>
      </w:r>
      <w:proofErr w:type="spellEnd"/>
      <w:r w:rsidRPr="00EA0EAC">
        <w:t xml:space="preserve"> = </w:t>
      </w:r>
      <w:proofErr w:type="spellStart"/>
      <w:r w:rsidRPr="00EA0EAC">
        <w:t>create_stack</w:t>
      </w:r>
      <w:proofErr w:type="spellEnd"/>
      <w:r w:rsidRPr="00EA0EAC">
        <w:t>(256);</w:t>
      </w:r>
    </w:p>
    <w:p w14:paraId="37EDA531" w14:textId="77777777" w:rsidR="00EA0EAC" w:rsidRPr="00EA0EAC" w:rsidRDefault="00EA0EAC" w:rsidP="00EA0EAC">
      <w:pPr>
        <w:pStyle w:val="a9"/>
      </w:pPr>
      <w:r w:rsidRPr="00EA0EAC">
        <w:t xml:space="preserve">    </w:t>
      </w:r>
      <w:proofErr w:type="spellStart"/>
      <w:r w:rsidRPr="00EA0EAC">
        <w:t>NodeStack</w:t>
      </w:r>
      <w:proofErr w:type="spellEnd"/>
      <w:r w:rsidRPr="00EA0EAC">
        <w:t xml:space="preserve">* </w:t>
      </w:r>
      <w:proofErr w:type="spellStart"/>
      <w:r w:rsidRPr="00EA0EAC">
        <w:t>operators</w:t>
      </w:r>
      <w:proofErr w:type="spellEnd"/>
      <w:r w:rsidRPr="00EA0EAC">
        <w:t xml:space="preserve"> = </w:t>
      </w:r>
      <w:proofErr w:type="spellStart"/>
      <w:r w:rsidRPr="00EA0EAC">
        <w:t>create_stack</w:t>
      </w:r>
      <w:proofErr w:type="spellEnd"/>
      <w:r w:rsidRPr="00EA0EAC">
        <w:t>(256);</w:t>
      </w:r>
    </w:p>
    <w:p w14:paraId="32E70D5C" w14:textId="77777777" w:rsidR="00EA0EAC" w:rsidRPr="00EA0EAC" w:rsidRDefault="00EA0EAC" w:rsidP="00EA0EAC">
      <w:pPr>
        <w:pStyle w:val="a9"/>
      </w:pPr>
      <w:r w:rsidRPr="00EA0EAC">
        <w:t xml:space="preserve">    // ... алгоритм с двумя стеками ...</w:t>
      </w:r>
    </w:p>
    <w:p w14:paraId="64F863FA" w14:textId="77777777" w:rsidR="00EA0EAC" w:rsidRPr="00EA0EAC" w:rsidRDefault="00EA0EAC" w:rsidP="00EA0EAC">
      <w:pPr>
        <w:pStyle w:val="a9"/>
      </w:pPr>
      <w:r w:rsidRPr="00EA0EAC">
        <w:t xml:space="preserve">    return </w:t>
      </w:r>
      <w:proofErr w:type="spellStart"/>
      <w:proofErr w:type="gramStart"/>
      <w:r w:rsidRPr="00EA0EAC">
        <w:t>root</w:t>
      </w:r>
      <w:proofErr w:type="spellEnd"/>
      <w:proofErr w:type="gramEnd"/>
      <w:r w:rsidRPr="00EA0EAC">
        <w:t>;</w:t>
      </w:r>
    </w:p>
    <w:p w14:paraId="28205AB1" w14:textId="77777777" w:rsidR="00EA0EAC" w:rsidRPr="00EA0EAC" w:rsidRDefault="00EA0EAC" w:rsidP="00EA0EAC">
      <w:pPr>
        <w:pStyle w:val="a9"/>
      </w:pPr>
      <w:r w:rsidRPr="00EA0EAC">
        <w:t>}</w:t>
      </w:r>
    </w:p>
    <w:p w14:paraId="7C440F37" w14:textId="77777777" w:rsidR="00EA0EAC" w:rsidRPr="00EA0EAC" w:rsidRDefault="00EA0EAC" w:rsidP="00EA0EAC">
      <w:pPr>
        <w:pStyle w:val="a9"/>
      </w:pPr>
    </w:p>
    <w:p w14:paraId="5A08A5CB" w14:textId="77777777" w:rsidR="00EA0EAC" w:rsidRPr="00EA0EAC" w:rsidRDefault="00EA0EAC" w:rsidP="00EA0EAC">
      <w:pPr>
        <w:pStyle w:val="a9"/>
      </w:pPr>
      <w:r w:rsidRPr="00EA0EAC">
        <w:t>// Префиксный парсер (рекурсивный)</w:t>
      </w:r>
    </w:p>
    <w:p w14:paraId="18CD3D7B" w14:textId="77777777" w:rsidR="00EA0EAC" w:rsidRPr="00EA0EAC" w:rsidRDefault="00EA0EAC" w:rsidP="00EA0EAC">
      <w:pPr>
        <w:pStyle w:val="a9"/>
        <w:rPr>
          <w:lang w:val="fr-FR"/>
        </w:rPr>
      </w:pPr>
      <w:proofErr w:type="spellStart"/>
      <w:r w:rsidRPr="00EA0EAC">
        <w:rPr>
          <w:lang w:val="fr-FR"/>
        </w:rPr>
        <w:t>AstNode</w:t>
      </w:r>
      <w:proofErr w:type="spellEnd"/>
      <w:r w:rsidRPr="00EA0EAC">
        <w:rPr>
          <w:lang w:val="fr-FR"/>
        </w:rPr>
        <w:t xml:space="preserve">* </w:t>
      </w:r>
      <w:proofErr w:type="spellStart"/>
      <w:r w:rsidRPr="00EA0EAC">
        <w:rPr>
          <w:lang w:val="fr-FR"/>
        </w:rPr>
        <w:t>parse_</w:t>
      </w:r>
      <w:proofErr w:type="gramStart"/>
      <w:r w:rsidRPr="00EA0EAC">
        <w:rPr>
          <w:lang w:val="fr-FR"/>
        </w:rPr>
        <w:t>prefix</w:t>
      </w:r>
      <w:proofErr w:type="spellEnd"/>
      <w:r w:rsidRPr="00EA0EAC">
        <w:rPr>
          <w:lang w:val="fr-FR"/>
        </w:rPr>
        <w:t>(</w:t>
      </w:r>
      <w:proofErr w:type="spellStart"/>
      <w:proofErr w:type="gramEnd"/>
      <w:r w:rsidRPr="00EA0EAC">
        <w:rPr>
          <w:lang w:val="fr-FR"/>
        </w:rPr>
        <w:t>const</w:t>
      </w:r>
      <w:proofErr w:type="spellEnd"/>
      <w:r w:rsidRPr="00EA0EAC">
        <w:rPr>
          <w:lang w:val="fr-FR"/>
        </w:rPr>
        <w:t xml:space="preserve"> char* </w:t>
      </w:r>
      <w:proofErr w:type="spellStart"/>
      <w:r w:rsidRPr="00EA0EAC">
        <w:rPr>
          <w:lang w:val="fr-FR"/>
        </w:rPr>
        <w:t>expr</w:t>
      </w:r>
      <w:proofErr w:type="spellEnd"/>
      <w:r w:rsidRPr="00EA0EAC">
        <w:rPr>
          <w:lang w:val="fr-FR"/>
        </w:rPr>
        <w:t xml:space="preserve">, </w:t>
      </w:r>
      <w:proofErr w:type="spellStart"/>
      <w:r w:rsidRPr="00EA0EAC">
        <w:rPr>
          <w:lang w:val="fr-FR"/>
        </w:rPr>
        <w:t>int</w:t>
      </w:r>
      <w:proofErr w:type="spellEnd"/>
      <w:r w:rsidRPr="00EA0EAC">
        <w:rPr>
          <w:lang w:val="fr-FR"/>
        </w:rPr>
        <w:t xml:space="preserve">* </w:t>
      </w:r>
      <w:proofErr w:type="spellStart"/>
      <w:r w:rsidRPr="00EA0EAC">
        <w:rPr>
          <w:lang w:val="fr-FR"/>
        </w:rPr>
        <w:t>error</w:t>
      </w:r>
      <w:proofErr w:type="spellEnd"/>
      <w:r w:rsidRPr="00EA0EAC">
        <w:rPr>
          <w:lang w:val="fr-FR"/>
        </w:rPr>
        <w:t>) {</w:t>
      </w:r>
    </w:p>
    <w:p w14:paraId="14BC5E45" w14:textId="77777777" w:rsidR="00EA0EAC" w:rsidRPr="00EA0EAC" w:rsidRDefault="00EA0EAC" w:rsidP="00EA0EAC">
      <w:pPr>
        <w:pStyle w:val="a9"/>
      </w:pPr>
      <w:r w:rsidRPr="00EA0EAC">
        <w:rPr>
          <w:lang w:val="fr-FR"/>
        </w:rPr>
        <w:lastRenderedPageBreak/>
        <w:t xml:space="preserve">    </w:t>
      </w:r>
      <w:r w:rsidRPr="00EA0EAC">
        <w:t>// рекурсивный спуск</w:t>
      </w:r>
    </w:p>
    <w:p w14:paraId="19793497" w14:textId="77777777" w:rsidR="00EA0EAC" w:rsidRPr="00EA0EAC" w:rsidRDefault="00EA0EAC" w:rsidP="00EA0EAC">
      <w:pPr>
        <w:pStyle w:val="a9"/>
      </w:pPr>
      <w:r w:rsidRPr="00EA0EAC">
        <w:t>}</w:t>
      </w:r>
    </w:p>
    <w:p w14:paraId="59E34F2F" w14:textId="77777777" w:rsidR="00EA0EAC" w:rsidRPr="00EA0EAC" w:rsidRDefault="00EA0EAC" w:rsidP="00EA0EAC">
      <w:pPr>
        <w:pStyle w:val="a9"/>
      </w:pPr>
    </w:p>
    <w:p w14:paraId="00619F1C" w14:textId="77777777" w:rsidR="00EA0EAC" w:rsidRPr="00EA0EAC" w:rsidRDefault="00EA0EAC" w:rsidP="00EA0EAC">
      <w:pPr>
        <w:pStyle w:val="a9"/>
      </w:pPr>
      <w:r w:rsidRPr="00EA0EAC">
        <w:t>// Постфиксный парсер (стековый)</w:t>
      </w:r>
    </w:p>
    <w:p w14:paraId="3C21B144" w14:textId="77777777" w:rsidR="00EA0EAC" w:rsidRPr="00EA0EAC" w:rsidRDefault="00EA0EAC" w:rsidP="00EA0EAC">
      <w:pPr>
        <w:pStyle w:val="a9"/>
        <w:rPr>
          <w:lang w:val="fr-FR"/>
        </w:rPr>
      </w:pPr>
      <w:proofErr w:type="spellStart"/>
      <w:r w:rsidRPr="00EA0EAC">
        <w:rPr>
          <w:lang w:val="fr-FR"/>
        </w:rPr>
        <w:t>AstNode</w:t>
      </w:r>
      <w:proofErr w:type="spellEnd"/>
      <w:r w:rsidRPr="00EA0EAC">
        <w:rPr>
          <w:lang w:val="fr-FR"/>
        </w:rPr>
        <w:t xml:space="preserve">* </w:t>
      </w:r>
      <w:proofErr w:type="spellStart"/>
      <w:r w:rsidRPr="00EA0EAC">
        <w:rPr>
          <w:lang w:val="fr-FR"/>
        </w:rPr>
        <w:t>parse_</w:t>
      </w:r>
      <w:proofErr w:type="gramStart"/>
      <w:r w:rsidRPr="00EA0EAC">
        <w:rPr>
          <w:lang w:val="fr-FR"/>
        </w:rPr>
        <w:t>postfix</w:t>
      </w:r>
      <w:proofErr w:type="spellEnd"/>
      <w:r w:rsidRPr="00EA0EAC">
        <w:rPr>
          <w:lang w:val="fr-FR"/>
        </w:rPr>
        <w:t>(</w:t>
      </w:r>
      <w:proofErr w:type="spellStart"/>
      <w:proofErr w:type="gramEnd"/>
      <w:r w:rsidRPr="00EA0EAC">
        <w:rPr>
          <w:lang w:val="fr-FR"/>
        </w:rPr>
        <w:t>const</w:t>
      </w:r>
      <w:proofErr w:type="spellEnd"/>
      <w:r w:rsidRPr="00EA0EAC">
        <w:rPr>
          <w:lang w:val="fr-FR"/>
        </w:rPr>
        <w:t xml:space="preserve"> char* </w:t>
      </w:r>
      <w:proofErr w:type="spellStart"/>
      <w:r w:rsidRPr="00EA0EAC">
        <w:rPr>
          <w:lang w:val="fr-FR"/>
        </w:rPr>
        <w:t>expr</w:t>
      </w:r>
      <w:proofErr w:type="spellEnd"/>
      <w:r w:rsidRPr="00EA0EAC">
        <w:rPr>
          <w:lang w:val="fr-FR"/>
        </w:rPr>
        <w:t xml:space="preserve">, </w:t>
      </w:r>
      <w:proofErr w:type="spellStart"/>
      <w:r w:rsidRPr="00EA0EAC">
        <w:rPr>
          <w:lang w:val="fr-FR"/>
        </w:rPr>
        <w:t>int</w:t>
      </w:r>
      <w:proofErr w:type="spellEnd"/>
      <w:r w:rsidRPr="00EA0EAC">
        <w:rPr>
          <w:lang w:val="fr-FR"/>
        </w:rPr>
        <w:t xml:space="preserve">* </w:t>
      </w:r>
      <w:proofErr w:type="spellStart"/>
      <w:r w:rsidRPr="00EA0EAC">
        <w:rPr>
          <w:lang w:val="fr-FR"/>
        </w:rPr>
        <w:t>error</w:t>
      </w:r>
      <w:proofErr w:type="spellEnd"/>
      <w:r w:rsidRPr="00EA0EAC">
        <w:rPr>
          <w:lang w:val="fr-FR"/>
        </w:rPr>
        <w:t>) {</w:t>
      </w:r>
    </w:p>
    <w:p w14:paraId="739A4B1A" w14:textId="77777777" w:rsidR="00EA0EAC" w:rsidRPr="00EA0EAC" w:rsidRDefault="00EA0EAC" w:rsidP="00EA0EAC">
      <w:pPr>
        <w:pStyle w:val="a9"/>
      </w:pPr>
      <w:r w:rsidRPr="00EA0EAC">
        <w:rPr>
          <w:lang w:val="fr-FR"/>
        </w:rPr>
        <w:t xml:space="preserve">    </w:t>
      </w:r>
      <w:r w:rsidRPr="00EA0EAC">
        <w:t>// один стек, операнды -&gt; стек, оператор -&gt; создать узел</w:t>
      </w:r>
    </w:p>
    <w:p w14:paraId="555C623B" w14:textId="554A5FAC" w:rsidR="00EA0EAC" w:rsidRDefault="00EA0EAC" w:rsidP="00EA0EAC">
      <w:pPr>
        <w:pStyle w:val="a9"/>
        <w:rPr>
          <w:lang w:val="ru-RU"/>
        </w:rPr>
      </w:pPr>
      <w:r w:rsidRPr="00EA0EAC">
        <w:t>}</w:t>
      </w:r>
    </w:p>
    <w:p w14:paraId="7EE6C113" w14:textId="77777777" w:rsidR="00EA0EAC" w:rsidRPr="00EA0EAC" w:rsidRDefault="00EA0EAC" w:rsidP="00EA0EAC">
      <w:pPr>
        <w:pStyle w:val="14"/>
      </w:pPr>
    </w:p>
    <w:p w14:paraId="14D92555" w14:textId="0DD4F2BA" w:rsidR="00EA0EAC" w:rsidRPr="00EA0EAC" w:rsidRDefault="00EA0EAC" w:rsidP="00EA0EAC">
      <w:pPr>
        <w:pStyle w:val="a4"/>
      </w:pPr>
      <w:bookmarkStart w:id="22" w:name="_Toc227574762"/>
      <w:proofErr w:type="spellStart"/>
      <w:r w:rsidRPr="00EA0EAC">
        <w:t>main.c</w:t>
      </w:r>
      <w:proofErr w:type="spellEnd"/>
      <w:r w:rsidRPr="00EA0EAC">
        <w:t xml:space="preserve"> (фрагмент – обработка команд)</w:t>
      </w:r>
      <w:bookmarkEnd w:id="22"/>
    </w:p>
    <w:p w14:paraId="065F3F5D" w14:textId="20B358F0" w:rsidR="00EA0EAC" w:rsidRPr="00EA0EAC" w:rsidRDefault="00EA0EAC" w:rsidP="00EA0EAC">
      <w:pPr>
        <w:pStyle w:val="a9"/>
      </w:pPr>
      <w:r w:rsidRPr="00EA0EAC">
        <w:t xml:space="preserve">static </w:t>
      </w:r>
      <w:proofErr w:type="spellStart"/>
      <w:r w:rsidRPr="00EA0EAC">
        <w:t>AstNode</w:t>
      </w:r>
      <w:proofErr w:type="spellEnd"/>
      <w:r w:rsidRPr="00EA0EAC">
        <w:t xml:space="preserve">* </w:t>
      </w:r>
      <w:proofErr w:type="spellStart"/>
      <w:r w:rsidRPr="00EA0EAC">
        <w:t>current_tree</w:t>
      </w:r>
      <w:proofErr w:type="spellEnd"/>
      <w:r w:rsidRPr="00EA0EAC">
        <w:t xml:space="preserve"> = NULL;</w:t>
      </w:r>
    </w:p>
    <w:p w14:paraId="0F0E7541" w14:textId="77777777" w:rsidR="00EA0EAC" w:rsidRPr="00EA0EAC" w:rsidRDefault="00EA0EAC" w:rsidP="00EA0EAC">
      <w:pPr>
        <w:pStyle w:val="a9"/>
      </w:pPr>
    </w:p>
    <w:p w14:paraId="38B5075F" w14:textId="77777777" w:rsidR="00EA0EAC" w:rsidRPr="00EA0EAC" w:rsidRDefault="00EA0EAC" w:rsidP="00EA0EAC">
      <w:pPr>
        <w:pStyle w:val="a9"/>
      </w:pPr>
      <w:r w:rsidRPr="00EA0EAC">
        <w:t xml:space="preserve">void </w:t>
      </w:r>
      <w:proofErr w:type="spellStart"/>
      <w:r w:rsidRPr="00EA0EAC">
        <w:t>process_command</w:t>
      </w:r>
      <w:proofErr w:type="spellEnd"/>
      <w:r w:rsidRPr="00EA0EAC">
        <w:t>(const char* line) {</w:t>
      </w:r>
    </w:p>
    <w:p w14:paraId="13E8894D" w14:textId="77777777" w:rsidR="00EA0EAC" w:rsidRPr="00EA0EAC" w:rsidRDefault="00EA0EAC" w:rsidP="00EA0EAC">
      <w:pPr>
        <w:pStyle w:val="a9"/>
      </w:pPr>
      <w:r w:rsidRPr="00EA0EAC">
        <w:t xml:space="preserve">    if (</w:t>
      </w:r>
      <w:proofErr w:type="spellStart"/>
      <w:r w:rsidRPr="00EA0EAC">
        <w:t>strcmp</w:t>
      </w:r>
      <w:proofErr w:type="spellEnd"/>
      <w:r w:rsidRPr="00EA0EAC">
        <w:t>(cmd, "</w:t>
      </w:r>
      <w:proofErr w:type="spellStart"/>
      <w:r w:rsidRPr="00EA0EAC">
        <w:t>parse</w:t>
      </w:r>
      <w:proofErr w:type="spellEnd"/>
      <w:r w:rsidRPr="00EA0EAC">
        <w:t>") == 0) {</w:t>
      </w:r>
    </w:p>
    <w:p w14:paraId="5AE814E1" w14:textId="77777777" w:rsidR="00EA0EAC" w:rsidRPr="00EA0EAC" w:rsidRDefault="00EA0EAC" w:rsidP="00EA0EAC">
      <w:pPr>
        <w:pStyle w:val="a9"/>
      </w:pPr>
      <w:r w:rsidRPr="00EA0EAC">
        <w:t xml:space="preserve">        </w:t>
      </w:r>
      <w:proofErr w:type="spellStart"/>
      <w:r w:rsidRPr="00EA0EAC">
        <w:t>AstNode</w:t>
      </w:r>
      <w:proofErr w:type="spellEnd"/>
      <w:r w:rsidRPr="00EA0EAC">
        <w:t xml:space="preserve">* </w:t>
      </w:r>
      <w:proofErr w:type="spellStart"/>
      <w:r w:rsidRPr="00EA0EAC">
        <w:t>new_tree</w:t>
      </w:r>
      <w:proofErr w:type="spellEnd"/>
      <w:r w:rsidRPr="00EA0EAC">
        <w:t xml:space="preserve"> = </w:t>
      </w:r>
      <w:proofErr w:type="spellStart"/>
      <w:r w:rsidRPr="00EA0EAC">
        <w:t>parse_infix</w:t>
      </w:r>
      <w:proofErr w:type="spellEnd"/>
      <w:r w:rsidRPr="00EA0EAC">
        <w:t>(</w:t>
      </w:r>
      <w:proofErr w:type="spellStart"/>
      <w:r w:rsidRPr="00EA0EAC">
        <w:t>args</w:t>
      </w:r>
      <w:proofErr w:type="spellEnd"/>
      <w:r w:rsidRPr="00EA0EAC">
        <w:t>, &amp;</w:t>
      </w:r>
      <w:proofErr w:type="spellStart"/>
      <w:r w:rsidRPr="00EA0EAC">
        <w:t>err</w:t>
      </w:r>
      <w:proofErr w:type="spellEnd"/>
      <w:r w:rsidRPr="00EA0EAC">
        <w:t>);</w:t>
      </w:r>
    </w:p>
    <w:p w14:paraId="1475E7A3" w14:textId="77777777" w:rsidR="00EA0EAC" w:rsidRPr="00EA0EAC" w:rsidRDefault="00EA0EAC" w:rsidP="00EA0EAC">
      <w:pPr>
        <w:pStyle w:val="a9"/>
      </w:pPr>
      <w:r w:rsidRPr="00EA0EAC">
        <w:t xml:space="preserve">        if (!</w:t>
      </w:r>
      <w:proofErr w:type="spellStart"/>
      <w:r w:rsidRPr="00EA0EAC">
        <w:t>err</w:t>
      </w:r>
      <w:proofErr w:type="spellEnd"/>
      <w:r w:rsidRPr="00EA0EAC">
        <w:t xml:space="preserve"> &amp;&amp; </w:t>
      </w:r>
      <w:proofErr w:type="spellStart"/>
      <w:r w:rsidRPr="00EA0EAC">
        <w:t>new_tree</w:t>
      </w:r>
      <w:proofErr w:type="spellEnd"/>
      <w:r w:rsidRPr="00EA0EAC">
        <w:t>) {</w:t>
      </w:r>
    </w:p>
    <w:p w14:paraId="0A442146" w14:textId="77777777" w:rsidR="00EA0EAC" w:rsidRPr="00EA0EAC" w:rsidRDefault="00EA0EAC" w:rsidP="00EA0EAC">
      <w:pPr>
        <w:pStyle w:val="a9"/>
      </w:pPr>
      <w:r w:rsidRPr="00EA0EAC">
        <w:t xml:space="preserve">            if (</w:t>
      </w:r>
      <w:proofErr w:type="spellStart"/>
      <w:r w:rsidRPr="00EA0EAC">
        <w:t>current_tree</w:t>
      </w:r>
      <w:proofErr w:type="spellEnd"/>
      <w:r w:rsidRPr="00EA0EAC">
        <w:t xml:space="preserve">) </w:t>
      </w:r>
      <w:proofErr w:type="spellStart"/>
      <w:r w:rsidRPr="00EA0EAC">
        <w:t>free_ast</w:t>
      </w:r>
      <w:proofErr w:type="spellEnd"/>
      <w:r w:rsidRPr="00EA0EAC">
        <w:t>(</w:t>
      </w:r>
      <w:proofErr w:type="spellStart"/>
      <w:r w:rsidRPr="00EA0EAC">
        <w:t>current_tree</w:t>
      </w:r>
      <w:proofErr w:type="spellEnd"/>
      <w:r w:rsidRPr="00EA0EAC">
        <w:t>);</w:t>
      </w:r>
    </w:p>
    <w:p w14:paraId="72BD31B9" w14:textId="77777777" w:rsidR="00EA0EAC" w:rsidRPr="00EA0EAC" w:rsidRDefault="00EA0EAC" w:rsidP="00EA0EAC">
      <w:pPr>
        <w:pStyle w:val="a9"/>
      </w:pPr>
      <w:r w:rsidRPr="00EA0EAC">
        <w:t xml:space="preserve">            </w:t>
      </w:r>
      <w:proofErr w:type="spellStart"/>
      <w:r w:rsidRPr="00EA0EAC">
        <w:t>current_tree</w:t>
      </w:r>
      <w:proofErr w:type="spellEnd"/>
      <w:r w:rsidRPr="00EA0EAC">
        <w:t xml:space="preserve"> = </w:t>
      </w:r>
      <w:proofErr w:type="spellStart"/>
      <w:r w:rsidRPr="00EA0EAC">
        <w:t>new_tree</w:t>
      </w:r>
      <w:proofErr w:type="spellEnd"/>
      <w:r w:rsidRPr="00EA0EAC">
        <w:t>;</w:t>
      </w:r>
    </w:p>
    <w:p w14:paraId="5F29885B" w14:textId="77777777" w:rsidR="00EA0EAC" w:rsidRPr="00EA0EAC" w:rsidRDefault="00EA0EAC" w:rsidP="00EA0EAC">
      <w:pPr>
        <w:pStyle w:val="a9"/>
      </w:pPr>
      <w:r w:rsidRPr="00EA0EAC">
        <w:t xml:space="preserve">            </w:t>
      </w:r>
      <w:proofErr w:type="spellStart"/>
      <w:r w:rsidRPr="00EA0EAC">
        <w:t>printf</w:t>
      </w:r>
      <w:proofErr w:type="spellEnd"/>
      <w:r w:rsidRPr="00EA0EAC">
        <w:t>("</w:t>
      </w:r>
      <w:proofErr w:type="spellStart"/>
      <w:r w:rsidRPr="00EA0EAC">
        <w:t>success</w:t>
      </w:r>
      <w:proofErr w:type="spellEnd"/>
      <w:r w:rsidRPr="00EA0EAC">
        <w:t>\n");</w:t>
      </w:r>
    </w:p>
    <w:p w14:paraId="5760F887" w14:textId="77777777" w:rsidR="00EA0EAC" w:rsidRPr="00EA0EAC" w:rsidRDefault="00EA0EAC" w:rsidP="00EA0EAC">
      <w:pPr>
        <w:pStyle w:val="a9"/>
      </w:pPr>
      <w:r w:rsidRPr="00EA0EAC">
        <w:t xml:space="preserve">        } else {</w:t>
      </w:r>
    </w:p>
    <w:p w14:paraId="3E2B3B58" w14:textId="77777777" w:rsidR="00EA0EAC" w:rsidRPr="00EA0EAC" w:rsidRDefault="00EA0EAC" w:rsidP="00EA0EAC">
      <w:pPr>
        <w:pStyle w:val="a9"/>
      </w:pPr>
      <w:r w:rsidRPr="00EA0EAC">
        <w:t xml:space="preserve">            </w:t>
      </w:r>
      <w:proofErr w:type="spellStart"/>
      <w:r w:rsidRPr="00EA0EAC">
        <w:t>printf</w:t>
      </w:r>
      <w:proofErr w:type="spellEnd"/>
      <w:r w:rsidRPr="00EA0EAC">
        <w:t>("</w:t>
      </w:r>
      <w:proofErr w:type="spellStart"/>
      <w:r w:rsidRPr="00EA0EAC">
        <w:t>incorrect</w:t>
      </w:r>
      <w:proofErr w:type="spellEnd"/>
      <w:r w:rsidRPr="00EA0EAC">
        <w:t>\n");</w:t>
      </w:r>
    </w:p>
    <w:p w14:paraId="1B9072D1" w14:textId="77777777" w:rsidR="00EA0EAC" w:rsidRPr="00EA0EAC" w:rsidRDefault="00EA0EAC" w:rsidP="00EA0EAC">
      <w:pPr>
        <w:pStyle w:val="a9"/>
      </w:pPr>
      <w:r w:rsidRPr="00EA0EAC">
        <w:t xml:space="preserve">        }</w:t>
      </w:r>
    </w:p>
    <w:p w14:paraId="0F917938" w14:textId="77777777" w:rsidR="00EA0EAC" w:rsidRPr="00EA0EAC" w:rsidRDefault="00EA0EAC" w:rsidP="00EA0EAC">
      <w:pPr>
        <w:pStyle w:val="a9"/>
      </w:pPr>
      <w:r w:rsidRPr="00EA0EAC">
        <w:t xml:space="preserve">    }</w:t>
      </w:r>
    </w:p>
    <w:p w14:paraId="5AE42326" w14:textId="77777777" w:rsidR="00EA0EAC" w:rsidRPr="00EA0EAC" w:rsidRDefault="00EA0EAC" w:rsidP="00EA0EAC">
      <w:pPr>
        <w:pStyle w:val="a9"/>
      </w:pPr>
      <w:r w:rsidRPr="00EA0EAC">
        <w:t xml:space="preserve">    else if (</w:t>
      </w:r>
      <w:proofErr w:type="spellStart"/>
      <w:r w:rsidRPr="00EA0EAC">
        <w:t>strcmp</w:t>
      </w:r>
      <w:proofErr w:type="spellEnd"/>
      <w:r w:rsidRPr="00EA0EAC">
        <w:t>(cmd, "</w:t>
      </w:r>
      <w:proofErr w:type="spellStart"/>
      <w:r w:rsidRPr="00EA0EAC">
        <w:t>save_prf</w:t>
      </w:r>
      <w:proofErr w:type="spellEnd"/>
      <w:r w:rsidRPr="00EA0EAC">
        <w:t>") == 0) {</w:t>
      </w:r>
    </w:p>
    <w:p w14:paraId="7D253F6B" w14:textId="77777777" w:rsidR="00EA0EAC" w:rsidRPr="00EA0EAC" w:rsidRDefault="00EA0EAC" w:rsidP="00EA0EAC">
      <w:pPr>
        <w:pStyle w:val="a9"/>
      </w:pPr>
      <w:r w:rsidRPr="00EA0EAC">
        <w:t xml:space="preserve">        if (!</w:t>
      </w:r>
      <w:proofErr w:type="spellStart"/>
      <w:r w:rsidRPr="00EA0EAC">
        <w:t>current_tree</w:t>
      </w:r>
      <w:proofErr w:type="spellEnd"/>
      <w:r w:rsidRPr="00EA0EAC">
        <w:t xml:space="preserve">) </w:t>
      </w:r>
      <w:proofErr w:type="spellStart"/>
      <w:r w:rsidRPr="00EA0EAC">
        <w:t>printf</w:t>
      </w:r>
      <w:proofErr w:type="spellEnd"/>
      <w:r w:rsidRPr="00EA0EAC">
        <w:t>("</w:t>
      </w:r>
      <w:proofErr w:type="spellStart"/>
      <w:r w:rsidRPr="00EA0EAC">
        <w:t>not_loaded</w:t>
      </w:r>
      <w:proofErr w:type="spellEnd"/>
      <w:r w:rsidRPr="00EA0EAC">
        <w:t>\n");</w:t>
      </w:r>
    </w:p>
    <w:p w14:paraId="18FEEB2D" w14:textId="77777777" w:rsidR="00EA0EAC" w:rsidRPr="00EA0EAC" w:rsidRDefault="00EA0EAC" w:rsidP="00EA0EAC">
      <w:pPr>
        <w:pStyle w:val="a9"/>
      </w:pPr>
      <w:r w:rsidRPr="00EA0EAC">
        <w:t xml:space="preserve">        else { </w:t>
      </w:r>
      <w:proofErr w:type="spellStart"/>
      <w:r w:rsidRPr="00EA0EAC">
        <w:t>to_prefix</w:t>
      </w:r>
      <w:proofErr w:type="spellEnd"/>
      <w:r w:rsidRPr="00EA0EAC">
        <w:t>(</w:t>
      </w:r>
      <w:proofErr w:type="spellStart"/>
      <w:r w:rsidRPr="00EA0EAC">
        <w:t>current_tree</w:t>
      </w:r>
      <w:proofErr w:type="spellEnd"/>
      <w:r w:rsidRPr="00EA0EAC">
        <w:t xml:space="preserve">, buffer, </w:t>
      </w:r>
      <w:proofErr w:type="spellStart"/>
      <w:r w:rsidRPr="00EA0EAC">
        <w:t>sizeof</w:t>
      </w:r>
      <w:proofErr w:type="spellEnd"/>
      <w:r w:rsidRPr="00EA0EAC">
        <w:t xml:space="preserve">(buffer)); </w:t>
      </w:r>
      <w:proofErr w:type="spellStart"/>
      <w:r w:rsidRPr="00EA0EAC">
        <w:t>printf</w:t>
      </w:r>
      <w:proofErr w:type="spellEnd"/>
      <w:r w:rsidRPr="00EA0EAC">
        <w:t>("%s\n", buffer); }</w:t>
      </w:r>
    </w:p>
    <w:p w14:paraId="0690E834" w14:textId="77777777" w:rsidR="00EA0EAC" w:rsidRPr="00EA0EAC" w:rsidRDefault="00EA0EAC" w:rsidP="00EA0EAC">
      <w:pPr>
        <w:pStyle w:val="a9"/>
      </w:pPr>
      <w:r w:rsidRPr="00EA0EAC">
        <w:t xml:space="preserve">    }</w:t>
      </w:r>
    </w:p>
    <w:p w14:paraId="0028D7FB" w14:textId="77777777" w:rsidR="00EA0EAC" w:rsidRPr="00EA0EAC" w:rsidRDefault="00EA0EAC" w:rsidP="00EA0EAC">
      <w:pPr>
        <w:pStyle w:val="a9"/>
      </w:pPr>
      <w:r w:rsidRPr="00EA0EAC">
        <w:t xml:space="preserve">    // ... аналогично для </w:t>
      </w:r>
      <w:proofErr w:type="spellStart"/>
      <w:r w:rsidRPr="00EA0EAC">
        <w:t>load_prf</w:t>
      </w:r>
      <w:proofErr w:type="spellEnd"/>
      <w:r w:rsidRPr="00EA0EAC">
        <w:t xml:space="preserve">, </w:t>
      </w:r>
      <w:proofErr w:type="spellStart"/>
      <w:r w:rsidRPr="00EA0EAC">
        <w:t>load_pst</w:t>
      </w:r>
      <w:proofErr w:type="spellEnd"/>
      <w:r w:rsidRPr="00EA0EAC">
        <w:t xml:space="preserve">, </w:t>
      </w:r>
      <w:proofErr w:type="spellStart"/>
      <w:r w:rsidRPr="00EA0EAC">
        <w:t>save_pst</w:t>
      </w:r>
      <w:proofErr w:type="spellEnd"/>
      <w:r w:rsidRPr="00EA0EAC">
        <w:t>, eval, exit</w:t>
      </w:r>
    </w:p>
    <w:p w14:paraId="39F2576E" w14:textId="77777777" w:rsidR="00EA0EAC" w:rsidRPr="00EA0EAC" w:rsidRDefault="00EA0EAC" w:rsidP="00EA0EAC">
      <w:pPr>
        <w:pStyle w:val="a9"/>
      </w:pPr>
      <w:r w:rsidRPr="00EA0EAC">
        <w:t>}</w:t>
      </w:r>
    </w:p>
    <w:p w14:paraId="2110E6FD" w14:textId="77777777" w:rsidR="00EA0EAC" w:rsidRPr="00EA0EAC" w:rsidRDefault="00EA0EAC" w:rsidP="00EA0EAC">
      <w:pPr>
        <w:pStyle w:val="a9"/>
      </w:pPr>
    </w:p>
    <w:p w14:paraId="207A397A" w14:textId="77777777" w:rsidR="00EA0EAC" w:rsidRPr="00EA0EAC" w:rsidRDefault="00EA0EAC" w:rsidP="00EA0EAC">
      <w:pPr>
        <w:pStyle w:val="a9"/>
      </w:pPr>
      <w:proofErr w:type="spellStart"/>
      <w:r w:rsidRPr="00EA0EAC">
        <w:t>int</w:t>
      </w:r>
      <w:proofErr w:type="spellEnd"/>
      <w:r w:rsidRPr="00EA0EAC">
        <w:t xml:space="preserve"> main(</w:t>
      </w:r>
      <w:proofErr w:type="spellStart"/>
      <w:r w:rsidRPr="00EA0EAC">
        <w:t>int</w:t>
      </w:r>
      <w:proofErr w:type="spellEnd"/>
      <w:r w:rsidRPr="00EA0EAC">
        <w:t xml:space="preserve"> </w:t>
      </w:r>
      <w:proofErr w:type="spellStart"/>
      <w:r w:rsidRPr="00EA0EAC">
        <w:t>argc</w:t>
      </w:r>
      <w:proofErr w:type="spellEnd"/>
      <w:r w:rsidRPr="00EA0EAC">
        <w:t xml:space="preserve">, </w:t>
      </w:r>
      <w:proofErr w:type="spellStart"/>
      <w:r w:rsidRPr="00EA0EAC">
        <w:t>char</w:t>
      </w:r>
      <w:proofErr w:type="spellEnd"/>
      <w:r w:rsidRPr="00EA0EAC">
        <w:t xml:space="preserve">* </w:t>
      </w:r>
      <w:proofErr w:type="spellStart"/>
      <w:r w:rsidRPr="00EA0EAC">
        <w:t>argv</w:t>
      </w:r>
      <w:proofErr w:type="spellEnd"/>
      <w:r w:rsidRPr="00EA0EAC">
        <w:t>[]) {</w:t>
      </w:r>
    </w:p>
    <w:p w14:paraId="0BFBAE54" w14:textId="77777777" w:rsidR="00EA0EAC" w:rsidRPr="00EA0EAC" w:rsidRDefault="00EA0EAC" w:rsidP="00EA0EAC">
      <w:pPr>
        <w:pStyle w:val="a9"/>
      </w:pPr>
      <w:r w:rsidRPr="00EA0EAC">
        <w:t xml:space="preserve">    FILE* input = (</w:t>
      </w:r>
      <w:proofErr w:type="spellStart"/>
      <w:r w:rsidRPr="00EA0EAC">
        <w:t>argc</w:t>
      </w:r>
      <w:proofErr w:type="spellEnd"/>
      <w:r w:rsidRPr="00EA0EAC">
        <w:t xml:space="preserve"> &gt; 1) ? </w:t>
      </w:r>
      <w:proofErr w:type="spellStart"/>
      <w:r w:rsidRPr="00EA0EAC">
        <w:t>fopen</w:t>
      </w:r>
      <w:proofErr w:type="spellEnd"/>
      <w:r w:rsidRPr="00EA0EAC">
        <w:t>("input.txt", "r") : stdin;</w:t>
      </w:r>
    </w:p>
    <w:p w14:paraId="515B780C" w14:textId="77777777" w:rsidR="00EA0EAC" w:rsidRPr="00EA0EAC" w:rsidRDefault="00EA0EAC" w:rsidP="00EA0EAC">
      <w:pPr>
        <w:pStyle w:val="a9"/>
      </w:pPr>
      <w:r w:rsidRPr="00EA0EAC">
        <w:t xml:space="preserve">    // цикл чтения команд</w:t>
      </w:r>
    </w:p>
    <w:p w14:paraId="3D1952A8" w14:textId="77777777" w:rsidR="00EA0EAC" w:rsidRPr="00EA0EAC" w:rsidRDefault="00EA0EAC" w:rsidP="00EA0EAC">
      <w:pPr>
        <w:pStyle w:val="a9"/>
      </w:pPr>
      <w:r w:rsidRPr="00EA0EAC">
        <w:t xml:space="preserve">    if (</w:t>
      </w:r>
      <w:proofErr w:type="spellStart"/>
      <w:r w:rsidRPr="00EA0EAC">
        <w:t>current_tree</w:t>
      </w:r>
      <w:proofErr w:type="spellEnd"/>
      <w:r w:rsidRPr="00EA0EAC">
        <w:t xml:space="preserve">) </w:t>
      </w:r>
      <w:proofErr w:type="spellStart"/>
      <w:r w:rsidRPr="00EA0EAC">
        <w:t>free_ast</w:t>
      </w:r>
      <w:proofErr w:type="spellEnd"/>
      <w:r w:rsidRPr="00EA0EAC">
        <w:t>(</w:t>
      </w:r>
      <w:proofErr w:type="spellStart"/>
      <w:r w:rsidRPr="00EA0EAC">
        <w:t>current_tree</w:t>
      </w:r>
      <w:proofErr w:type="spellEnd"/>
      <w:r w:rsidRPr="00EA0EAC">
        <w:t>);</w:t>
      </w:r>
    </w:p>
    <w:p w14:paraId="0F84B8E6" w14:textId="77777777" w:rsidR="00EA0EAC" w:rsidRPr="00EA0EAC" w:rsidRDefault="00EA0EAC" w:rsidP="00EA0EAC">
      <w:pPr>
        <w:pStyle w:val="a9"/>
      </w:pPr>
      <w:r w:rsidRPr="00EA0EAC">
        <w:t xml:space="preserve">    </w:t>
      </w:r>
      <w:proofErr w:type="spellStart"/>
      <w:r w:rsidRPr="00EA0EAC">
        <w:t>memstat_print</w:t>
      </w:r>
      <w:proofErr w:type="spellEnd"/>
      <w:r w:rsidRPr="00EA0EAC">
        <w:t>("memstat.txt");</w:t>
      </w:r>
    </w:p>
    <w:p w14:paraId="71B5F611" w14:textId="77777777" w:rsidR="00EA0EAC" w:rsidRPr="00EA0EAC" w:rsidRDefault="00EA0EAC" w:rsidP="00EA0EAC">
      <w:pPr>
        <w:pStyle w:val="a9"/>
      </w:pPr>
      <w:r w:rsidRPr="00EA0EAC">
        <w:t xml:space="preserve">    return 0;</w:t>
      </w:r>
    </w:p>
    <w:p w14:paraId="6CADD1F3" w14:textId="77777777" w:rsidR="00EA0EAC" w:rsidRPr="00EA0EAC" w:rsidRDefault="00EA0EAC" w:rsidP="00EA0EAC">
      <w:pPr>
        <w:pStyle w:val="a9"/>
      </w:pPr>
      <w:r w:rsidRPr="00EA0EAC">
        <w:t>}</w:t>
      </w:r>
    </w:p>
    <w:p w14:paraId="4541E8CD" w14:textId="77777777" w:rsidR="00B66A77" w:rsidRPr="00EA0EAC" w:rsidRDefault="00B66A77" w:rsidP="00EA0EAC">
      <w:pPr>
        <w:pStyle w:val="14"/>
      </w:pPr>
    </w:p>
    <w:sectPr w:rsidR="00B66A77" w:rsidRPr="00EA0E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000D5" w14:textId="77777777" w:rsidR="0055076C" w:rsidRDefault="0055076C" w:rsidP="00697D0C">
      <w:pPr>
        <w:spacing w:after="0" w:line="240" w:lineRule="auto"/>
      </w:pPr>
      <w:r>
        <w:separator/>
      </w:r>
    </w:p>
  </w:endnote>
  <w:endnote w:type="continuationSeparator" w:id="0">
    <w:p w14:paraId="483F30B7" w14:textId="77777777" w:rsidR="0055076C" w:rsidRDefault="0055076C" w:rsidP="00697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Основной текст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E0FA0" w14:textId="77777777" w:rsidR="0055076C" w:rsidRDefault="0055076C" w:rsidP="00697D0C">
      <w:pPr>
        <w:spacing w:after="0" w:line="240" w:lineRule="auto"/>
      </w:pPr>
      <w:r>
        <w:separator/>
      </w:r>
    </w:p>
  </w:footnote>
  <w:footnote w:type="continuationSeparator" w:id="0">
    <w:p w14:paraId="79780039" w14:textId="77777777" w:rsidR="0055076C" w:rsidRDefault="0055076C" w:rsidP="00697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310"/>
    <w:multiLevelType w:val="multilevel"/>
    <w:tmpl w:val="244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31704"/>
    <w:multiLevelType w:val="multilevel"/>
    <w:tmpl w:val="4EE2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E539A"/>
    <w:multiLevelType w:val="multilevel"/>
    <w:tmpl w:val="DFD6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4345D"/>
    <w:multiLevelType w:val="multilevel"/>
    <w:tmpl w:val="1D8CD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B59D5"/>
    <w:multiLevelType w:val="multilevel"/>
    <w:tmpl w:val="35D45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27301"/>
    <w:multiLevelType w:val="multilevel"/>
    <w:tmpl w:val="7B2C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328B1"/>
    <w:multiLevelType w:val="multilevel"/>
    <w:tmpl w:val="7C26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53B12"/>
    <w:multiLevelType w:val="multilevel"/>
    <w:tmpl w:val="A8C0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B41C2"/>
    <w:multiLevelType w:val="multilevel"/>
    <w:tmpl w:val="CB5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5667B"/>
    <w:multiLevelType w:val="multilevel"/>
    <w:tmpl w:val="961C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D4045"/>
    <w:multiLevelType w:val="multilevel"/>
    <w:tmpl w:val="8D3E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235E8"/>
    <w:multiLevelType w:val="hybridMultilevel"/>
    <w:tmpl w:val="A0F0971A"/>
    <w:lvl w:ilvl="0" w:tplc="015ECBBC">
      <w:start w:val="1"/>
      <w:numFmt w:val="decimal"/>
      <w:pStyle w:val="a"/>
      <w:suff w:val="space"/>
      <w:lvlText w:val="Таблица 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7A18C7"/>
    <w:multiLevelType w:val="multilevel"/>
    <w:tmpl w:val="6692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214C2B"/>
    <w:multiLevelType w:val="hybridMultilevel"/>
    <w:tmpl w:val="BCBCF476"/>
    <w:lvl w:ilvl="0" w:tplc="6074B8D8">
      <w:start w:val="1"/>
      <w:numFmt w:val="decimal"/>
      <w:lvlText w:val="Рисунок 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26BF1"/>
    <w:multiLevelType w:val="multilevel"/>
    <w:tmpl w:val="26B2CB02"/>
    <w:lvl w:ilvl="0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F1109"/>
    <w:multiLevelType w:val="multilevel"/>
    <w:tmpl w:val="5412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B0E82"/>
    <w:multiLevelType w:val="multilevel"/>
    <w:tmpl w:val="FEF45E3A"/>
    <w:lvl w:ilvl="0">
      <w:start w:val="1"/>
      <w:numFmt w:val="decimal"/>
      <w:suff w:val="space"/>
      <w:lvlText w:val="Рисунок %1 - 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F6C41A4"/>
    <w:multiLevelType w:val="hybridMultilevel"/>
    <w:tmpl w:val="22322202"/>
    <w:lvl w:ilvl="0" w:tplc="05504CE6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A466B1"/>
    <w:multiLevelType w:val="multilevel"/>
    <w:tmpl w:val="E1BE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FE35C8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/>
        <w:b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C812A26"/>
    <w:multiLevelType w:val="multilevel"/>
    <w:tmpl w:val="7766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E0770"/>
    <w:multiLevelType w:val="multilevel"/>
    <w:tmpl w:val="E2C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262DE"/>
    <w:multiLevelType w:val="multilevel"/>
    <w:tmpl w:val="4AE6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4765D"/>
    <w:multiLevelType w:val="multilevel"/>
    <w:tmpl w:val="3602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B56716"/>
    <w:multiLevelType w:val="multilevel"/>
    <w:tmpl w:val="F0E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4065DA"/>
    <w:multiLevelType w:val="multilevel"/>
    <w:tmpl w:val="60842DEC"/>
    <w:lvl w:ilvl="0">
      <w:start w:val="1"/>
      <w:numFmt w:val="russianUpper"/>
      <w:pStyle w:val="a3"/>
      <w:suff w:val="space"/>
      <w:lvlText w:val="Приложение %1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6" w15:restartNumberingAfterBreak="0">
    <w:nsid w:val="5FA2065E"/>
    <w:multiLevelType w:val="multilevel"/>
    <w:tmpl w:val="6D4C7A4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7" w15:restartNumberingAfterBreak="0">
    <w:nsid w:val="641A04D4"/>
    <w:multiLevelType w:val="multilevel"/>
    <w:tmpl w:val="D27E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01986"/>
    <w:multiLevelType w:val="hybridMultilevel"/>
    <w:tmpl w:val="E4869392"/>
    <w:lvl w:ilvl="0" w:tplc="1662FF0A">
      <w:start w:val="1"/>
      <w:numFmt w:val="bullet"/>
      <w:lvlText w:val="‑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6D67899"/>
    <w:multiLevelType w:val="multilevel"/>
    <w:tmpl w:val="9486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C2195B"/>
    <w:multiLevelType w:val="multilevel"/>
    <w:tmpl w:val="C614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739FE"/>
    <w:multiLevelType w:val="multilevel"/>
    <w:tmpl w:val="F56A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25BA4"/>
    <w:multiLevelType w:val="hybridMultilevel"/>
    <w:tmpl w:val="797044CE"/>
    <w:lvl w:ilvl="0" w:tplc="822EBAB4">
      <w:start w:val="1"/>
      <w:numFmt w:val="decimal"/>
      <w:pStyle w:val="a4"/>
      <w:suff w:val="space"/>
      <w:lvlText w:val="Листинг %1 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727F54DC"/>
    <w:multiLevelType w:val="multilevel"/>
    <w:tmpl w:val="8490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61D93"/>
    <w:multiLevelType w:val="multilevel"/>
    <w:tmpl w:val="AB0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F349A5"/>
    <w:multiLevelType w:val="multilevel"/>
    <w:tmpl w:val="112A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368802">
    <w:abstractNumId w:val="26"/>
  </w:num>
  <w:num w:numId="2" w16cid:durableId="1940600739">
    <w:abstractNumId w:val="26"/>
  </w:num>
  <w:num w:numId="3" w16cid:durableId="949510460">
    <w:abstractNumId w:val="25"/>
  </w:num>
  <w:num w:numId="4" w16cid:durableId="304240923">
    <w:abstractNumId w:val="19"/>
  </w:num>
  <w:num w:numId="5" w16cid:durableId="465125829">
    <w:abstractNumId w:val="32"/>
  </w:num>
  <w:num w:numId="6" w16cid:durableId="1546142593">
    <w:abstractNumId w:val="14"/>
  </w:num>
  <w:num w:numId="7" w16cid:durableId="1991211520">
    <w:abstractNumId w:val="17"/>
  </w:num>
  <w:num w:numId="8" w16cid:durableId="457455717">
    <w:abstractNumId w:val="13"/>
  </w:num>
  <w:num w:numId="9" w16cid:durableId="705179767">
    <w:abstractNumId w:val="11"/>
  </w:num>
  <w:num w:numId="10" w16cid:durableId="1801916543">
    <w:abstractNumId w:val="34"/>
  </w:num>
  <w:num w:numId="11" w16cid:durableId="1220097237">
    <w:abstractNumId w:val="5"/>
  </w:num>
  <w:num w:numId="12" w16cid:durableId="1652560386">
    <w:abstractNumId w:val="12"/>
  </w:num>
  <w:num w:numId="13" w16cid:durableId="368147709">
    <w:abstractNumId w:val="0"/>
  </w:num>
  <w:num w:numId="14" w16cid:durableId="2008509439">
    <w:abstractNumId w:val="21"/>
  </w:num>
  <w:num w:numId="15" w16cid:durableId="1220557887">
    <w:abstractNumId w:val="29"/>
  </w:num>
  <w:num w:numId="16" w16cid:durableId="429816955">
    <w:abstractNumId w:val="2"/>
  </w:num>
  <w:num w:numId="17" w16cid:durableId="1382095161">
    <w:abstractNumId w:val="18"/>
  </w:num>
  <w:num w:numId="18" w16cid:durableId="997532993">
    <w:abstractNumId w:val="17"/>
    <w:lvlOverride w:ilvl="0">
      <w:startOverride w:val="1"/>
    </w:lvlOverride>
  </w:num>
  <w:num w:numId="19" w16cid:durableId="590237327">
    <w:abstractNumId w:val="26"/>
  </w:num>
  <w:num w:numId="20" w16cid:durableId="1716388139">
    <w:abstractNumId w:val="26"/>
  </w:num>
  <w:num w:numId="21" w16cid:durableId="362101189">
    <w:abstractNumId w:val="25"/>
  </w:num>
  <w:num w:numId="22" w16cid:durableId="685398728">
    <w:abstractNumId w:val="19"/>
  </w:num>
  <w:num w:numId="23" w16cid:durableId="1966083101">
    <w:abstractNumId w:val="32"/>
  </w:num>
  <w:num w:numId="24" w16cid:durableId="5520966">
    <w:abstractNumId w:val="14"/>
  </w:num>
  <w:num w:numId="25" w16cid:durableId="886841933">
    <w:abstractNumId w:val="17"/>
  </w:num>
  <w:num w:numId="26" w16cid:durableId="198057032">
    <w:abstractNumId w:val="11"/>
  </w:num>
  <w:num w:numId="27" w16cid:durableId="1328481958">
    <w:abstractNumId w:val="26"/>
  </w:num>
  <w:num w:numId="28" w16cid:durableId="1007488935">
    <w:abstractNumId w:val="26"/>
  </w:num>
  <w:num w:numId="29" w16cid:durableId="775292675">
    <w:abstractNumId w:val="25"/>
  </w:num>
  <w:num w:numId="30" w16cid:durableId="483355232">
    <w:abstractNumId w:val="19"/>
  </w:num>
  <w:num w:numId="31" w16cid:durableId="996567201">
    <w:abstractNumId w:val="32"/>
  </w:num>
  <w:num w:numId="32" w16cid:durableId="2036879360">
    <w:abstractNumId w:val="14"/>
  </w:num>
  <w:num w:numId="33" w16cid:durableId="1975523202">
    <w:abstractNumId w:val="17"/>
  </w:num>
  <w:num w:numId="34" w16cid:durableId="40716210">
    <w:abstractNumId w:val="11"/>
  </w:num>
  <w:num w:numId="35" w16cid:durableId="1568492396">
    <w:abstractNumId w:val="16"/>
  </w:num>
  <w:num w:numId="36" w16cid:durableId="666371804">
    <w:abstractNumId w:val="28"/>
  </w:num>
  <w:num w:numId="37" w16cid:durableId="381910253">
    <w:abstractNumId w:val="4"/>
  </w:num>
  <w:num w:numId="38" w16cid:durableId="896013629">
    <w:abstractNumId w:val="27"/>
  </w:num>
  <w:num w:numId="39" w16cid:durableId="1900479437">
    <w:abstractNumId w:val="33"/>
  </w:num>
  <w:num w:numId="40" w16cid:durableId="1646473872">
    <w:abstractNumId w:val="31"/>
  </w:num>
  <w:num w:numId="41" w16cid:durableId="1109277448">
    <w:abstractNumId w:val="1"/>
  </w:num>
  <w:num w:numId="42" w16cid:durableId="2139563185">
    <w:abstractNumId w:val="30"/>
  </w:num>
  <w:num w:numId="43" w16cid:durableId="339090064">
    <w:abstractNumId w:val="23"/>
  </w:num>
  <w:num w:numId="44" w16cid:durableId="2092461144">
    <w:abstractNumId w:val="9"/>
  </w:num>
  <w:num w:numId="45" w16cid:durableId="876699962">
    <w:abstractNumId w:val="10"/>
  </w:num>
  <w:num w:numId="46" w16cid:durableId="179903168">
    <w:abstractNumId w:val="7"/>
  </w:num>
  <w:num w:numId="47" w16cid:durableId="446781410">
    <w:abstractNumId w:val="35"/>
  </w:num>
  <w:num w:numId="48" w16cid:durableId="2050765962">
    <w:abstractNumId w:val="20"/>
  </w:num>
  <w:num w:numId="49" w16cid:durableId="756101717">
    <w:abstractNumId w:val="22"/>
  </w:num>
  <w:num w:numId="50" w16cid:durableId="709188985">
    <w:abstractNumId w:val="6"/>
  </w:num>
  <w:num w:numId="51" w16cid:durableId="1773357235">
    <w:abstractNumId w:val="15"/>
  </w:num>
  <w:num w:numId="52" w16cid:durableId="402725856">
    <w:abstractNumId w:val="24"/>
  </w:num>
  <w:num w:numId="53" w16cid:durableId="2075203108">
    <w:abstractNumId w:val="8"/>
  </w:num>
  <w:num w:numId="54" w16cid:durableId="1496259011">
    <w:abstractNumId w:val="3"/>
  </w:num>
  <w:num w:numId="55" w16cid:durableId="517427777">
    <w:abstractNumId w:val="17"/>
    <w:lvlOverride w:ilvl="0">
      <w:startOverride w:val="1"/>
    </w:lvlOverride>
  </w:num>
  <w:num w:numId="56" w16cid:durableId="982351387">
    <w:abstractNumId w:val="17"/>
    <w:lvlOverride w:ilvl="0">
      <w:startOverride w:val="1"/>
    </w:lvlOverride>
  </w:num>
  <w:num w:numId="57" w16cid:durableId="79642445">
    <w:abstractNumId w:val="17"/>
    <w:lvlOverride w:ilvl="0">
      <w:startOverride w:val="1"/>
    </w:lvlOverride>
  </w:num>
  <w:num w:numId="58" w16cid:durableId="1437552856">
    <w:abstractNumId w:val="17"/>
    <w:lvlOverride w:ilvl="0">
      <w:startOverride w:val="1"/>
    </w:lvlOverride>
  </w:num>
  <w:num w:numId="59" w16cid:durableId="2083139318">
    <w:abstractNumId w:val="17"/>
    <w:lvlOverride w:ilvl="0">
      <w:startOverride w:val="1"/>
    </w:lvlOverride>
  </w:num>
  <w:num w:numId="60" w16cid:durableId="622420793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EAC"/>
    <w:rsid w:val="001B1AEC"/>
    <w:rsid w:val="001E7750"/>
    <w:rsid w:val="00211CE3"/>
    <w:rsid w:val="002D3D04"/>
    <w:rsid w:val="002E3A49"/>
    <w:rsid w:val="00306041"/>
    <w:rsid w:val="003277F3"/>
    <w:rsid w:val="003A49A1"/>
    <w:rsid w:val="003B711B"/>
    <w:rsid w:val="003F4638"/>
    <w:rsid w:val="00452730"/>
    <w:rsid w:val="004711FE"/>
    <w:rsid w:val="004C3540"/>
    <w:rsid w:val="0055076C"/>
    <w:rsid w:val="00682EF1"/>
    <w:rsid w:val="00692F4F"/>
    <w:rsid w:val="00697D0C"/>
    <w:rsid w:val="006B3B5B"/>
    <w:rsid w:val="006C6003"/>
    <w:rsid w:val="008151E8"/>
    <w:rsid w:val="00832B2C"/>
    <w:rsid w:val="008950C7"/>
    <w:rsid w:val="008A381B"/>
    <w:rsid w:val="009378D6"/>
    <w:rsid w:val="009815AF"/>
    <w:rsid w:val="00A22140"/>
    <w:rsid w:val="00A500E1"/>
    <w:rsid w:val="00A77BA7"/>
    <w:rsid w:val="00A83D39"/>
    <w:rsid w:val="00AF1719"/>
    <w:rsid w:val="00B66A77"/>
    <w:rsid w:val="00BB0152"/>
    <w:rsid w:val="00BC1A3E"/>
    <w:rsid w:val="00BF28B1"/>
    <w:rsid w:val="00C4102B"/>
    <w:rsid w:val="00C50FC3"/>
    <w:rsid w:val="00D17DE6"/>
    <w:rsid w:val="00D63442"/>
    <w:rsid w:val="00D75A08"/>
    <w:rsid w:val="00DE5421"/>
    <w:rsid w:val="00E02DFC"/>
    <w:rsid w:val="00E1314D"/>
    <w:rsid w:val="00EA0EAC"/>
    <w:rsid w:val="00F25DE8"/>
    <w:rsid w:val="00F62600"/>
    <w:rsid w:val="00F82B28"/>
    <w:rsid w:val="00F9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7CD27"/>
  <w15:chartTrackingRefBased/>
  <w15:docId w15:val="{55F92488-715E-45C0-A8EB-A6195A9F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B66A77"/>
  </w:style>
  <w:style w:type="paragraph" w:styleId="10">
    <w:name w:val="heading 1"/>
    <w:basedOn w:val="a5"/>
    <w:next w:val="a5"/>
    <w:link w:val="11"/>
    <w:uiPriority w:val="9"/>
    <w:qFormat/>
    <w:rsid w:val="00B66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5"/>
    <w:next w:val="a5"/>
    <w:link w:val="21"/>
    <w:uiPriority w:val="9"/>
    <w:unhideWhenUsed/>
    <w:qFormat/>
    <w:rsid w:val="00B66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5"/>
    <w:next w:val="a5"/>
    <w:link w:val="30"/>
    <w:uiPriority w:val="9"/>
    <w:unhideWhenUsed/>
    <w:qFormat/>
    <w:rsid w:val="00B66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5"/>
    <w:next w:val="a5"/>
    <w:link w:val="40"/>
    <w:uiPriority w:val="9"/>
    <w:unhideWhenUsed/>
    <w:qFormat/>
    <w:rsid w:val="00B66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B66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B66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B66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B66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B66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1">
    <w:name w:val="ОТЧЕТ_Заголовок 1"/>
    <w:next w:val="a5"/>
    <w:link w:val="12"/>
    <w:rsid w:val="008950C7"/>
    <w:pPr>
      <w:numPr>
        <w:numId w:val="28"/>
      </w:numPr>
      <w:spacing w:after="200" w:line="360" w:lineRule="auto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12">
    <w:name w:val="ОТЧЕТ_Заголовок 1 Знак"/>
    <w:basedOn w:val="a6"/>
    <w:link w:val="1"/>
    <w:qFormat/>
    <w:rsid w:val="008950C7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paragraph" w:customStyle="1" w:styleId="2">
    <w:name w:val="ОТЧЕТ_Заголовок 2"/>
    <w:basedOn w:val="a5"/>
    <w:link w:val="22"/>
    <w:qFormat/>
    <w:rsid w:val="008950C7"/>
    <w:pPr>
      <w:numPr>
        <w:ilvl w:val="1"/>
        <w:numId w:val="28"/>
      </w:numPr>
      <w:autoSpaceDE w:val="0"/>
      <w:autoSpaceDN w:val="0"/>
      <w:adjustRightInd w:val="0"/>
      <w:spacing w:after="0" w:line="360" w:lineRule="auto"/>
      <w:contextualSpacing/>
    </w:pPr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character" w:customStyle="1" w:styleId="22">
    <w:name w:val="ОТЧЕТ_Заголовок 2 Знак"/>
    <w:basedOn w:val="12"/>
    <w:link w:val="2"/>
    <w:rsid w:val="008950C7"/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paragraph" w:customStyle="1" w:styleId="a9">
    <w:name w:val="ОТЧЕТ_Листинг"/>
    <w:qFormat/>
    <w:rsid w:val="008950C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spacing w:after="0" w:line="276" w:lineRule="auto"/>
    </w:pPr>
    <w:rPr>
      <w:rFonts w:ascii="Courier New" w:hAnsi="Courier New"/>
      <w:kern w:val="0"/>
      <w:szCs w:val="22"/>
      <w:lang w:val="en-US" w:eastAsia="en-US"/>
      <w14:ligatures w14:val="none"/>
    </w:rPr>
  </w:style>
  <w:style w:type="paragraph" w:customStyle="1" w:styleId="a3">
    <w:name w:val="ОТЧЕТ_Заголовок приложения"/>
    <w:basedOn w:val="a9"/>
    <w:next w:val="a5"/>
    <w:qFormat/>
    <w:rsid w:val="008950C7"/>
    <w:pPr>
      <w:numPr>
        <w:numId w:val="29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360" w:lineRule="auto"/>
    </w:pPr>
    <w:rPr>
      <w:rFonts w:asciiTheme="majorBidi" w:hAnsiTheme="majorBidi"/>
      <w:b/>
      <w:sz w:val="28"/>
      <w:lang w:val="ru-RU"/>
    </w:rPr>
  </w:style>
  <w:style w:type="paragraph" w:customStyle="1" w:styleId="aa">
    <w:name w:val="ОТЧЕТ_Заголовок_БН"/>
    <w:basedOn w:val="a5"/>
    <w:next w:val="a5"/>
    <w:link w:val="ab"/>
    <w:qFormat/>
    <w:rsid w:val="008950C7"/>
    <w:pPr>
      <w:autoSpaceDE w:val="0"/>
      <w:autoSpaceDN w:val="0"/>
      <w:adjustRightInd w:val="0"/>
      <w:spacing w:after="0" w:line="360" w:lineRule="auto"/>
      <w:ind w:left="714" w:hanging="357"/>
      <w:contextualSpacing/>
      <w:jc w:val="center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ab">
    <w:name w:val="ОТЧЕТ_Заголовок_БН Знак"/>
    <w:basedOn w:val="a6"/>
    <w:link w:val="aa"/>
    <w:qFormat/>
    <w:rsid w:val="008950C7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numbering" w:customStyle="1" w:styleId="a2">
    <w:name w:val="ОТЧЕТ_Заголовок_нумер"/>
    <w:uiPriority w:val="99"/>
    <w:rsid w:val="008950C7"/>
    <w:pPr>
      <w:numPr>
        <w:numId w:val="4"/>
      </w:numPr>
    </w:pPr>
  </w:style>
  <w:style w:type="paragraph" w:customStyle="1" w:styleId="a4">
    <w:name w:val="ОТЧЕТ_Листинг_подпись"/>
    <w:basedOn w:val="a5"/>
    <w:next w:val="a9"/>
    <w:qFormat/>
    <w:rsid w:val="008950C7"/>
    <w:pPr>
      <w:numPr>
        <w:numId w:val="31"/>
      </w:numPr>
      <w:autoSpaceDE w:val="0"/>
      <w:autoSpaceDN w:val="0"/>
      <w:adjustRightInd w:val="0"/>
      <w:spacing w:after="0" w:line="360" w:lineRule="auto"/>
      <w:contextualSpacing/>
      <w:jc w:val="center"/>
    </w:pPr>
    <w:rPr>
      <w:rFonts w:eastAsia="Times New Roman"/>
      <w:kern w:val="0"/>
      <w:sz w:val="28"/>
      <w:szCs w:val="28"/>
      <w:lang w:eastAsia="ru-RU"/>
      <w14:ligatures w14:val="none"/>
    </w:rPr>
  </w:style>
  <w:style w:type="paragraph" w:customStyle="1" w:styleId="a0">
    <w:name w:val="ОТЧЕТ_Маркированный список"/>
    <w:qFormat/>
    <w:rsid w:val="001E7750"/>
    <w:pPr>
      <w:numPr>
        <w:numId w:val="32"/>
      </w:numPr>
      <w:spacing w:after="200" w:line="276" w:lineRule="auto"/>
      <w:jc w:val="both"/>
    </w:pPr>
    <w:rPr>
      <w:rFonts w:ascii="Times New Roman" w:hAnsi="Times New Roman"/>
      <w:kern w:val="0"/>
      <w:sz w:val="28"/>
      <w:szCs w:val="22"/>
      <w:lang w:eastAsia="en-US"/>
      <w14:ligatures w14:val="none"/>
    </w:rPr>
  </w:style>
  <w:style w:type="paragraph" w:customStyle="1" w:styleId="a1">
    <w:name w:val="ОТЧЕТ_Нумерованный список"/>
    <w:basedOn w:val="ac"/>
    <w:link w:val="ad"/>
    <w:qFormat/>
    <w:rsid w:val="008950C7"/>
    <w:pPr>
      <w:numPr>
        <w:numId w:val="33"/>
      </w:numPr>
      <w:autoSpaceDE w:val="0"/>
      <w:autoSpaceDN w:val="0"/>
      <w:adjustRightInd w:val="0"/>
      <w:spacing w:after="200" w:line="360" w:lineRule="auto"/>
      <w:jc w:val="both"/>
    </w:pPr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character" w:customStyle="1" w:styleId="ad">
    <w:name w:val="ОТЧЕТ_Нумерованный список Знак"/>
    <w:basedOn w:val="a6"/>
    <w:link w:val="a1"/>
    <w:rsid w:val="008950C7"/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paragraph" w:styleId="ac">
    <w:name w:val="List"/>
    <w:basedOn w:val="a5"/>
    <w:uiPriority w:val="99"/>
    <w:semiHidden/>
    <w:unhideWhenUsed/>
    <w:rsid w:val="00D63442"/>
    <w:pPr>
      <w:ind w:left="283" w:hanging="283"/>
      <w:contextualSpacing/>
    </w:pPr>
  </w:style>
  <w:style w:type="paragraph" w:customStyle="1" w:styleId="ae">
    <w:name w:val="ОТЧЕТ_Рисунок"/>
    <w:next w:val="af"/>
    <w:qFormat/>
    <w:rsid w:val="008950C7"/>
    <w:pPr>
      <w:spacing w:after="200" w:line="276" w:lineRule="auto"/>
      <w:jc w:val="center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f">
    <w:name w:val="ОТЧЕТ_Рисунок_подпись"/>
    <w:basedOn w:val="af0"/>
    <w:next w:val="a5"/>
    <w:qFormat/>
    <w:rsid w:val="00682EF1"/>
    <w:pPr>
      <w:jc w:val="center"/>
    </w:pPr>
    <w:rPr>
      <w:rFonts w:ascii="Times New Roman" w:hAnsi="Times New Roman" w:cs="Times New Roman"/>
      <w:i w:val="0"/>
      <w:iCs w:val="0"/>
      <w:color w:val="auto"/>
      <w:sz w:val="28"/>
      <w:szCs w:val="28"/>
    </w:rPr>
  </w:style>
  <w:style w:type="paragraph" w:customStyle="1" w:styleId="af1">
    <w:name w:val="ОТЧЕТ_Таблица"/>
    <w:qFormat/>
    <w:rsid w:val="008950C7"/>
    <w:pPr>
      <w:spacing w:after="200" w:line="276" w:lineRule="auto"/>
    </w:pPr>
    <w:rPr>
      <w:rFonts w:ascii="Times New Roman" w:hAnsi="Times New Roman"/>
      <w:kern w:val="0"/>
      <w:szCs w:val="22"/>
      <w:lang w:val="en-US" w:eastAsia="en-US"/>
      <w14:ligatures w14:val="none"/>
    </w:rPr>
  </w:style>
  <w:style w:type="paragraph" w:customStyle="1" w:styleId="a">
    <w:name w:val="ОТЧЕТ_Таблица_подпись"/>
    <w:next w:val="af1"/>
    <w:rsid w:val="008950C7"/>
    <w:pPr>
      <w:numPr>
        <w:numId w:val="34"/>
      </w:numPr>
      <w:spacing w:after="200" w:line="276" w:lineRule="auto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14">
    <w:name w:val="ОТЧЕТ_Текст_14"/>
    <w:qFormat/>
    <w:rsid w:val="008950C7"/>
    <w:pPr>
      <w:spacing w:after="200" w:line="360" w:lineRule="auto"/>
      <w:ind w:firstLine="709"/>
      <w:jc w:val="both"/>
    </w:pPr>
    <w:rPr>
      <w:rFonts w:ascii="Times New Roman" w:hAnsi="Times New Roman" w:cs="Times New Roman (Основной текст"/>
      <w:color w:val="000000" w:themeColor="text1"/>
      <w:kern w:val="0"/>
      <w:sz w:val="28"/>
      <w:szCs w:val="22"/>
      <w:lang w:val="en-US" w:eastAsia="en-US"/>
      <w14:ligatures w14:val="none"/>
    </w:rPr>
  </w:style>
  <w:style w:type="character" w:customStyle="1" w:styleId="11">
    <w:name w:val="Заголовок 1 Знак"/>
    <w:basedOn w:val="a6"/>
    <w:link w:val="10"/>
    <w:uiPriority w:val="9"/>
    <w:rsid w:val="00B66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6"/>
    <w:link w:val="20"/>
    <w:uiPriority w:val="9"/>
    <w:rsid w:val="00B66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6"/>
    <w:link w:val="3"/>
    <w:uiPriority w:val="9"/>
    <w:rsid w:val="00B66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6"/>
    <w:link w:val="4"/>
    <w:uiPriority w:val="9"/>
    <w:rsid w:val="00B66A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6"/>
    <w:link w:val="5"/>
    <w:uiPriority w:val="9"/>
    <w:semiHidden/>
    <w:rsid w:val="00B66A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6"/>
    <w:link w:val="6"/>
    <w:uiPriority w:val="9"/>
    <w:semiHidden/>
    <w:rsid w:val="00B66A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6"/>
    <w:link w:val="7"/>
    <w:uiPriority w:val="9"/>
    <w:semiHidden/>
    <w:rsid w:val="00B66A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6"/>
    <w:link w:val="8"/>
    <w:uiPriority w:val="9"/>
    <w:semiHidden/>
    <w:rsid w:val="00B66A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6"/>
    <w:link w:val="9"/>
    <w:uiPriority w:val="9"/>
    <w:semiHidden/>
    <w:rsid w:val="00B66A77"/>
    <w:rPr>
      <w:rFonts w:eastAsiaTheme="majorEastAsia" w:cstheme="majorBidi"/>
      <w:color w:val="272727" w:themeColor="text1" w:themeTint="D8"/>
    </w:rPr>
  </w:style>
  <w:style w:type="paragraph" w:styleId="af2">
    <w:name w:val="Title"/>
    <w:basedOn w:val="a5"/>
    <w:next w:val="a5"/>
    <w:link w:val="af3"/>
    <w:uiPriority w:val="10"/>
    <w:qFormat/>
    <w:rsid w:val="00B66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6"/>
    <w:link w:val="af2"/>
    <w:uiPriority w:val="10"/>
    <w:rsid w:val="00B66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5"/>
    <w:next w:val="a5"/>
    <w:link w:val="af5"/>
    <w:uiPriority w:val="11"/>
    <w:qFormat/>
    <w:rsid w:val="00B66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5">
    <w:name w:val="Подзаголовок Знак"/>
    <w:basedOn w:val="a6"/>
    <w:link w:val="af4"/>
    <w:uiPriority w:val="11"/>
    <w:rsid w:val="00B66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5"/>
    <w:next w:val="a5"/>
    <w:link w:val="24"/>
    <w:uiPriority w:val="29"/>
    <w:qFormat/>
    <w:rsid w:val="00B66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6"/>
    <w:link w:val="23"/>
    <w:uiPriority w:val="29"/>
    <w:rsid w:val="00B66A77"/>
    <w:rPr>
      <w:i/>
      <w:iCs/>
      <w:color w:val="404040" w:themeColor="text1" w:themeTint="BF"/>
    </w:rPr>
  </w:style>
  <w:style w:type="paragraph" w:styleId="af6">
    <w:name w:val="List Paragraph"/>
    <w:basedOn w:val="a5"/>
    <w:uiPriority w:val="34"/>
    <w:qFormat/>
    <w:rsid w:val="00B66A77"/>
    <w:pPr>
      <w:ind w:left="720"/>
      <w:contextualSpacing/>
    </w:pPr>
  </w:style>
  <w:style w:type="character" w:styleId="af7">
    <w:name w:val="Intense Emphasis"/>
    <w:basedOn w:val="a6"/>
    <w:uiPriority w:val="21"/>
    <w:qFormat/>
    <w:rsid w:val="00B66A77"/>
    <w:rPr>
      <w:i/>
      <w:iCs/>
      <w:color w:val="0F4761" w:themeColor="accent1" w:themeShade="BF"/>
    </w:rPr>
  </w:style>
  <w:style w:type="paragraph" w:styleId="af8">
    <w:name w:val="Intense Quote"/>
    <w:basedOn w:val="a5"/>
    <w:next w:val="a5"/>
    <w:link w:val="af9"/>
    <w:uiPriority w:val="30"/>
    <w:qFormat/>
    <w:rsid w:val="00B66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9">
    <w:name w:val="Выделенная цитата Знак"/>
    <w:basedOn w:val="a6"/>
    <w:link w:val="af8"/>
    <w:uiPriority w:val="30"/>
    <w:rsid w:val="00B66A77"/>
    <w:rPr>
      <w:i/>
      <w:iCs/>
      <w:color w:val="0F4761" w:themeColor="accent1" w:themeShade="BF"/>
    </w:rPr>
  </w:style>
  <w:style w:type="character" w:styleId="afa">
    <w:name w:val="Intense Reference"/>
    <w:basedOn w:val="a6"/>
    <w:uiPriority w:val="32"/>
    <w:qFormat/>
    <w:rsid w:val="00B66A77"/>
    <w:rPr>
      <w:b/>
      <w:bCs/>
      <w:smallCaps/>
      <w:color w:val="0F4761" w:themeColor="accent1" w:themeShade="BF"/>
      <w:spacing w:val="5"/>
    </w:rPr>
  </w:style>
  <w:style w:type="paragraph" w:customStyle="1" w:styleId="140">
    <w:name w:val="ОТЧЕТ_Титульник_14"/>
    <w:basedOn w:val="a5"/>
    <w:qFormat/>
    <w:rsid w:val="008950C7"/>
    <w:pPr>
      <w:autoSpaceDE w:val="0"/>
      <w:autoSpaceDN w:val="0"/>
      <w:adjustRightInd w:val="0"/>
      <w:spacing w:after="0" w:line="240" w:lineRule="auto"/>
      <w:ind w:left="567"/>
      <w:contextualSpacing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41">
    <w:name w:val="ОТЧЕТ_Титульник_14_выравнивание двойное"/>
    <w:basedOn w:val="a5"/>
    <w:qFormat/>
    <w:rsid w:val="008950C7"/>
    <w:pPr>
      <w:autoSpaceDE w:val="0"/>
      <w:autoSpaceDN w:val="0"/>
      <w:adjustRightInd w:val="0"/>
      <w:spacing w:after="0" w:line="240" w:lineRule="auto"/>
      <w:ind w:left="567"/>
      <w:contextualSpacing/>
      <w:jc w:val="thaiDistribute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6">
    <w:name w:val="ОТЧЕТ_Титульник_16_ж"/>
    <w:basedOn w:val="a5"/>
    <w:qFormat/>
    <w:rsid w:val="008950C7"/>
    <w:pPr>
      <w:autoSpaceDE w:val="0"/>
      <w:autoSpaceDN w:val="0"/>
      <w:adjustRightInd w:val="0"/>
      <w:spacing w:after="0" w:line="240" w:lineRule="auto"/>
      <w:contextualSpacing/>
      <w:jc w:val="center"/>
    </w:pPr>
    <w:rPr>
      <w:rFonts w:ascii="Times New Roman" w:eastAsia="Times New Roman" w:hAnsi="Times New Roman" w:cs="Times New Roman"/>
      <w:b/>
      <w:kern w:val="0"/>
      <w:sz w:val="32"/>
      <w:szCs w:val="28"/>
      <w:lang w:eastAsia="ru-RU"/>
      <w14:ligatures w14:val="none"/>
    </w:rPr>
  </w:style>
  <w:style w:type="paragraph" w:customStyle="1" w:styleId="142">
    <w:name w:val="ОТЧЕТ_Титульник_14_ж"/>
    <w:basedOn w:val="16"/>
    <w:qFormat/>
    <w:rsid w:val="008950C7"/>
    <w:rPr>
      <w:sz w:val="28"/>
    </w:rPr>
  </w:style>
  <w:style w:type="paragraph" w:customStyle="1" w:styleId="afb">
    <w:name w:val="ОТЧЕТ_Нумерация формулы"/>
    <w:basedOn w:val="a5"/>
    <w:qFormat/>
    <w:rsid w:val="008950C7"/>
    <w:pPr>
      <w:spacing w:after="0" w:line="360" w:lineRule="auto"/>
      <w:ind w:left="714" w:hanging="357"/>
      <w:jc w:val="right"/>
    </w:pPr>
    <w:rPr>
      <w:rFonts w:ascii="Cambria Math" w:hAnsi="Cambria Math"/>
    </w:rPr>
  </w:style>
  <w:style w:type="paragraph" w:styleId="af0">
    <w:name w:val="caption"/>
    <w:basedOn w:val="a5"/>
    <w:next w:val="a5"/>
    <w:uiPriority w:val="35"/>
    <w:unhideWhenUsed/>
    <w:qFormat/>
    <w:rsid w:val="008950C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c">
    <w:name w:val="header"/>
    <w:basedOn w:val="a5"/>
    <w:link w:val="afd"/>
    <w:uiPriority w:val="99"/>
    <w:unhideWhenUsed/>
    <w:rsid w:val="00697D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6"/>
    <w:link w:val="afc"/>
    <w:uiPriority w:val="99"/>
    <w:rsid w:val="00697D0C"/>
  </w:style>
  <w:style w:type="paragraph" w:styleId="afe">
    <w:name w:val="footer"/>
    <w:basedOn w:val="a5"/>
    <w:link w:val="aff"/>
    <w:uiPriority w:val="99"/>
    <w:unhideWhenUsed/>
    <w:rsid w:val="00697D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6"/>
    <w:link w:val="afe"/>
    <w:uiPriority w:val="99"/>
    <w:rsid w:val="00697D0C"/>
  </w:style>
  <w:style w:type="paragraph" w:styleId="13">
    <w:name w:val="toc 1"/>
    <w:basedOn w:val="a5"/>
    <w:next w:val="a5"/>
    <w:autoRedefine/>
    <w:uiPriority w:val="39"/>
    <w:unhideWhenUsed/>
    <w:rsid w:val="00697D0C"/>
    <w:pPr>
      <w:spacing w:after="100"/>
    </w:pPr>
  </w:style>
  <w:style w:type="paragraph" w:styleId="25">
    <w:name w:val="toc 2"/>
    <w:basedOn w:val="a5"/>
    <w:next w:val="a5"/>
    <w:autoRedefine/>
    <w:uiPriority w:val="39"/>
    <w:unhideWhenUsed/>
    <w:rsid w:val="00697D0C"/>
    <w:pPr>
      <w:spacing w:after="100"/>
      <w:ind w:left="240"/>
    </w:pPr>
  </w:style>
  <w:style w:type="paragraph" w:styleId="31">
    <w:name w:val="toc 3"/>
    <w:basedOn w:val="a5"/>
    <w:next w:val="a5"/>
    <w:autoRedefine/>
    <w:uiPriority w:val="39"/>
    <w:unhideWhenUsed/>
    <w:rsid w:val="00697D0C"/>
    <w:pPr>
      <w:spacing w:after="100"/>
      <w:ind w:left="480"/>
    </w:pPr>
  </w:style>
  <w:style w:type="character" w:styleId="aff0">
    <w:name w:val="Hyperlink"/>
    <w:basedOn w:val="a6"/>
    <w:uiPriority w:val="99"/>
    <w:unhideWhenUsed/>
    <w:rsid w:val="00697D0C"/>
    <w:rPr>
      <w:color w:val="467886" w:themeColor="hyperlink"/>
      <w:u w:val="single"/>
    </w:rPr>
  </w:style>
  <w:style w:type="paragraph" w:customStyle="1" w:styleId="msonormal0">
    <w:name w:val="msonormal"/>
    <w:basedOn w:val="a5"/>
    <w:rsid w:val="00EA0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a5"/>
    <w:rsid w:val="00EA0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f1">
    <w:name w:val="Strong"/>
    <w:basedOn w:val="a6"/>
    <w:uiPriority w:val="22"/>
    <w:qFormat/>
    <w:rsid w:val="00EA0EAC"/>
    <w:rPr>
      <w:b/>
      <w:bCs/>
    </w:rPr>
  </w:style>
  <w:style w:type="character" w:styleId="HTML">
    <w:name w:val="HTML Code"/>
    <w:basedOn w:val="a6"/>
    <w:uiPriority w:val="99"/>
    <w:semiHidden/>
    <w:unhideWhenUsed/>
    <w:rsid w:val="00EA0EA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6"/>
    <w:rsid w:val="00EA0EAC"/>
  </w:style>
  <w:style w:type="paragraph" w:styleId="HTML0">
    <w:name w:val="HTML Preformatted"/>
    <w:basedOn w:val="a5"/>
    <w:link w:val="HTML1"/>
    <w:uiPriority w:val="99"/>
    <w:semiHidden/>
    <w:unhideWhenUsed/>
    <w:rsid w:val="00EA0E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Стандартный HTML Знак"/>
    <w:basedOn w:val="a6"/>
    <w:link w:val="HTML0"/>
    <w:uiPriority w:val="99"/>
    <w:semiHidden/>
    <w:rsid w:val="00EA0EA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a6"/>
    <w:rsid w:val="00EA0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OneDrive\&#1044;&#1086;&#1082;&#1091;&#1084;&#1077;&#1085;&#1090;&#1099;\&#1053;&#1072;&#1089;&#1090;&#1088;&#1072;&#1080;&#1074;&#1072;&#1077;&#1084;&#1099;&#1077;%20&#1096;&#1072;&#1073;&#1083;&#1086;&#1085;&#1099;%20Office\&#1051;&#1072;&#1073;&#1086;&#1088;&#1072;&#1090;&#1086;&#1088;&#1085;&#1072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47D62-9E80-4BA6-BB2F-7DEAC8A84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Лабораторная.dotx</Template>
  <TotalTime>31</TotalTime>
  <Pages>19</Pages>
  <Words>2506</Words>
  <Characters>14285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yu</dc:creator>
  <cp:keywords/>
  <dc:description/>
  <cp:lastModifiedBy>P yu</cp:lastModifiedBy>
  <cp:revision>1</cp:revision>
  <dcterms:created xsi:type="dcterms:W3CDTF">2026-04-20T07:21:00Z</dcterms:created>
  <dcterms:modified xsi:type="dcterms:W3CDTF">2026-04-20T07:52:00Z</dcterms:modified>
</cp:coreProperties>
</file>