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463A" w14:textId="77777777" w:rsidR="00112DC7" w:rsidRPr="004957A9" w:rsidRDefault="00112DC7" w:rsidP="00112DC7">
      <w:pPr>
        <w:pStyle w:val="16"/>
      </w:pPr>
      <w:r w:rsidRPr="004957A9">
        <w:t>Министерство науки и высшего образования Российской Федерации</w:t>
      </w:r>
    </w:p>
    <w:p w14:paraId="2C52FE28" w14:textId="77777777" w:rsidR="00112DC7" w:rsidRPr="00043C59" w:rsidRDefault="00112DC7" w:rsidP="00112DC7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06ED0B44" w14:textId="77777777" w:rsidR="00112DC7" w:rsidRPr="00043C59" w:rsidRDefault="00112DC7" w:rsidP="00112DC7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4ED5F529" w14:textId="77777777" w:rsidR="00112DC7" w:rsidRDefault="00112DC7" w:rsidP="00112DC7">
      <w:pPr>
        <w:pStyle w:val="142"/>
      </w:pPr>
      <w:r w:rsidRPr="00043C59">
        <w:t>—</w:t>
      </w:r>
    </w:p>
    <w:p w14:paraId="012B0E59" w14:textId="77777777" w:rsidR="00112DC7" w:rsidRPr="00043C59" w:rsidRDefault="00112DC7" w:rsidP="00112DC7">
      <w:pPr>
        <w:pStyle w:val="142"/>
      </w:pPr>
      <w:r>
        <w:t>Институт компьютерных наук и кибербезопасности</w:t>
      </w:r>
    </w:p>
    <w:p w14:paraId="6BD227BF" w14:textId="77777777" w:rsidR="00112DC7" w:rsidRPr="00043C59" w:rsidRDefault="00112DC7" w:rsidP="00112DC7">
      <w:pPr>
        <w:pStyle w:val="142"/>
      </w:pPr>
      <w:r>
        <w:t>Высшая школа кибербезопасности</w:t>
      </w:r>
    </w:p>
    <w:p w14:paraId="784BCC29" w14:textId="77777777" w:rsidR="00112DC7" w:rsidRDefault="00112DC7" w:rsidP="00112DC7"/>
    <w:p w14:paraId="0EE43D5B" w14:textId="77777777" w:rsidR="00112DC7" w:rsidRDefault="00112DC7" w:rsidP="00112DC7"/>
    <w:p w14:paraId="6512744B" w14:textId="77777777" w:rsidR="00112DC7" w:rsidRDefault="00112DC7" w:rsidP="00112DC7"/>
    <w:p w14:paraId="10044FD8" w14:textId="77777777" w:rsidR="00112DC7" w:rsidRDefault="00112DC7" w:rsidP="00112DC7"/>
    <w:p w14:paraId="1077C8D8" w14:textId="0802F086" w:rsidR="00112DC7" w:rsidRDefault="00112DC7" w:rsidP="00112DC7">
      <w:pPr>
        <w:pStyle w:val="16"/>
      </w:pPr>
      <w:r w:rsidRPr="007355EA">
        <w:t>ЛАБОРАТОРНАЯ РАБОТА №</w:t>
      </w:r>
      <w:r>
        <w:t>6</w:t>
      </w:r>
    </w:p>
    <w:p w14:paraId="5E60C2DC" w14:textId="77777777" w:rsidR="00112DC7" w:rsidRDefault="00112DC7" w:rsidP="00112DC7">
      <w:pPr>
        <w:pStyle w:val="16"/>
      </w:pPr>
    </w:p>
    <w:p w14:paraId="41205B32" w14:textId="5C9D6C7D" w:rsidR="00112DC7" w:rsidRDefault="00112DC7" w:rsidP="00112DC7">
      <w:pPr>
        <w:pStyle w:val="140"/>
      </w:pPr>
      <w:r w:rsidRPr="002A770E">
        <w:t>«</w:t>
      </w:r>
      <w:r w:rsidR="00485286">
        <w:t>Хэш-таблица</w:t>
      </w:r>
      <w:r w:rsidRPr="002A770E">
        <w:t>»</w:t>
      </w:r>
      <w:r w:rsidRPr="002A770E">
        <w:br/>
        <w:t>по дисциплине «Структуры данных»</w:t>
      </w:r>
    </w:p>
    <w:p w14:paraId="11576EE0" w14:textId="77777777" w:rsidR="00112DC7" w:rsidRDefault="00112DC7" w:rsidP="00112DC7">
      <w:pPr>
        <w:pStyle w:val="140"/>
      </w:pPr>
    </w:p>
    <w:p w14:paraId="62453574" w14:textId="77777777" w:rsidR="00112DC7" w:rsidRDefault="00112DC7" w:rsidP="00112DC7">
      <w:pPr>
        <w:pStyle w:val="140"/>
      </w:pPr>
    </w:p>
    <w:p w14:paraId="1420982E" w14:textId="77777777" w:rsidR="00112DC7" w:rsidRPr="007355EA" w:rsidRDefault="00112DC7" w:rsidP="00112DC7">
      <w:pPr>
        <w:pStyle w:val="140"/>
      </w:pPr>
    </w:p>
    <w:p w14:paraId="417AEBE9" w14:textId="77777777" w:rsidR="00112DC7" w:rsidRPr="00197BB2" w:rsidRDefault="00112DC7" w:rsidP="00112DC7">
      <w:pPr>
        <w:pStyle w:val="141"/>
      </w:pPr>
      <w:r w:rsidRPr="00197BB2">
        <w:t>Выполнил</w:t>
      </w:r>
      <w:r>
        <w:t>и</w:t>
      </w:r>
    </w:p>
    <w:p w14:paraId="23B92343" w14:textId="77777777" w:rsidR="00112DC7" w:rsidRDefault="00112DC7" w:rsidP="00112DC7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>
        <w:t xml:space="preserve">              </w:t>
      </w:r>
      <w:r w:rsidRPr="00197BB2">
        <w:t>Южалки</w:t>
      </w:r>
      <w:r>
        <w:t xml:space="preserve">н </w:t>
      </w:r>
      <w:r w:rsidRPr="00197BB2">
        <w:t>П.А.</w:t>
      </w:r>
      <w:r>
        <w:t>, Дубицкий Ф.А.</w:t>
      </w:r>
    </w:p>
    <w:p w14:paraId="108A7E1C" w14:textId="77777777" w:rsidR="00112DC7" w:rsidRPr="0094689A" w:rsidRDefault="00112DC7" w:rsidP="00112DC7">
      <w:pPr>
        <w:pStyle w:val="141"/>
      </w:pPr>
    </w:p>
    <w:p w14:paraId="2C14B790" w14:textId="77777777" w:rsidR="00112DC7" w:rsidRPr="00450BE4" w:rsidRDefault="00112DC7" w:rsidP="00112DC7">
      <w:pPr>
        <w:pStyle w:val="140"/>
        <w:jc w:val="left"/>
      </w:pPr>
    </w:p>
    <w:p w14:paraId="31D2DC6A" w14:textId="77777777" w:rsidR="00112DC7" w:rsidRPr="00043C59" w:rsidRDefault="00112DC7" w:rsidP="00112DC7">
      <w:pPr>
        <w:pStyle w:val="141"/>
      </w:pPr>
      <w:r>
        <w:t>Проверил</w:t>
      </w:r>
    </w:p>
    <w:p w14:paraId="015EA4D4" w14:textId="77777777" w:rsidR="00112DC7" w:rsidRPr="00043C59" w:rsidRDefault="00112DC7" w:rsidP="00112DC7">
      <w:pPr>
        <w:pStyle w:val="141"/>
      </w:pPr>
      <w:r>
        <w:t>Старший преподаватель</w:t>
      </w:r>
      <w:r>
        <w:tab/>
      </w:r>
      <w:r>
        <w:tab/>
      </w:r>
      <w:r>
        <w:tab/>
      </w:r>
      <w:r>
        <w:tab/>
      </w:r>
      <w:r>
        <w:tab/>
        <w:t xml:space="preserve">        Завадский Е.В.</w:t>
      </w:r>
    </w:p>
    <w:p w14:paraId="26E61616" w14:textId="77777777" w:rsidR="00112DC7" w:rsidRPr="00450BE4" w:rsidRDefault="00112DC7" w:rsidP="00112DC7">
      <w:pPr>
        <w:pStyle w:val="140"/>
      </w:pPr>
    </w:p>
    <w:p w14:paraId="63E9FEE4" w14:textId="77777777" w:rsidR="00112DC7" w:rsidRDefault="00112DC7" w:rsidP="00112DC7">
      <w:pPr>
        <w:pStyle w:val="afb"/>
        <w:rPr>
          <w:lang w:eastAsia="ru-RU"/>
        </w:rPr>
      </w:pPr>
    </w:p>
    <w:p w14:paraId="22E45F50" w14:textId="77777777" w:rsidR="00112DC7" w:rsidRDefault="00112DC7" w:rsidP="00112DC7">
      <w:pPr>
        <w:pStyle w:val="afb"/>
        <w:rPr>
          <w:lang w:eastAsia="ru-RU"/>
        </w:rPr>
      </w:pPr>
    </w:p>
    <w:p w14:paraId="2E294034" w14:textId="77777777" w:rsidR="00112DC7" w:rsidRDefault="00112DC7" w:rsidP="00112DC7">
      <w:pPr>
        <w:pStyle w:val="afb"/>
        <w:rPr>
          <w:lang w:eastAsia="ru-RU"/>
        </w:rPr>
      </w:pPr>
    </w:p>
    <w:p w14:paraId="7F90D0F2" w14:textId="77777777" w:rsidR="00112DC7" w:rsidRDefault="00112DC7" w:rsidP="00112DC7">
      <w:pPr>
        <w:pStyle w:val="afb"/>
        <w:rPr>
          <w:lang w:eastAsia="ru-RU"/>
        </w:rPr>
      </w:pPr>
    </w:p>
    <w:p w14:paraId="71ACCDBF" w14:textId="77777777" w:rsidR="00112DC7" w:rsidRDefault="00112DC7" w:rsidP="00112DC7">
      <w:pPr>
        <w:pStyle w:val="afb"/>
        <w:rPr>
          <w:lang w:eastAsia="ru-RU"/>
        </w:rPr>
      </w:pPr>
    </w:p>
    <w:p w14:paraId="0D5DFFB7" w14:textId="77777777" w:rsidR="00112DC7" w:rsidRDefault="00112DC7" w:rsidP="00112DC7">
      <w:pPr>
        <w:pStyle w:val="afb"/>
        <w:rPr>
          <w:lang w:eastAsia="ru-RU"/>
        </w:rPr>
      </w:pPr>
    </w:p>
    <w:p w14:paraId="6A27D589" w14:textId="77777777" w:rsidR="00112DC7" w:rsidRDefault="00112DC7" w:rsidP="00112DC7">
      <w:pPr>
        <w:pStyle w:val="afb"/>
        <w:rPr>
          <w:lang w:eastAsia="ru-RU"/>
        </w:rPr>
      </w:pPr>
    </w:p>
    <w:p w14:paraId="1537E29B" w14:textId="77777777" w:rsidR="00112DC7" w:rsidRPr="00697D0C" w:rsidRDefault="00112DC7" w:rsidP="00112DC7">
      <w:pPr>
        <w:pStyle w:val="14"/>
        <w:rPr>
          <w:lang w:val="ru-RU"/>
        </w:rPr>
      </w:pPr>
    </w:p>
    <w:p w14:paraId="1BFD1520" w14:textId="77777777" w:rsidR="00112DC7" w:rsidRDefault="00112DC7" w:rsidP="00112DC7">
      <w:pPr>
        <w:pStyle w:val="140"/>
        <w:ind w:left="0"/>
        <w:jc w:val="left"/>
      </w:pPr>
    </w:p>
    <w:p w14:paraId="572024AC" w14:textId="77777777" w:rsidR="00112DC7" w:rsidRDefault="00112DC7" w:rsidP="00112DC7">
      <w:pPr>
        <w:pStyle w:val="140"/>
      </w:pPr>
      <w:r w:rsidRPr="009A1036">
        <w:t>Санкт-Петербург</w:t>
      </w:r>
      <w:r w:rsidRPr="009A1036">
        <w:br/>
        <w:t>202</w:t>
      </w:r>
      <w:r>
        <w:t>6</w:t>
      </w:r>
    </w:p>
    <w:p w14:paraId="54385F94" w14:textId="7F94DBBF" w:rsidR="0047152A" w:rsidRPr="0047152A" w:rsidRDefault="0047152A" w:rsidP="0047152A">
      <w:pPr>
        <w:pStyle w:val="aa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1C19C264" w14:textId="4E3B5B8F" w:rsidR="005359D9" w:rsidRDefault="005359D9">
      <w:pPr>
        <w:pStyle w:val="13"/>
        <w:tabs>
          <w:tab w:val="right" w:leader="dot" w:pos="9345"/>
        </w:tabs>
        <w:rPr>
          <w:noProof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\t "ОТЧЕТ_Заголовок 1;1;ОТЧЕТ_Заголовок 2;2;ОТЧЕТ_Заголовок приложения;1;ОТЧЕТ_Листинг_подпись;3;ОТЧЕТ_Рисунок_подпись;3;ОТЧЕТ_Таблица_подпись;3" </w:instrText>
      </w:r>
      <w:r>
        <w:rPr>
          <w:b/>
          <w:bCs/>
        </w:rPr>
        <w:fldChar w:fldCharType="separate"/>
      </w:r>
      <w:hyperlink w:anchor="_Toc229326449" w:history="1">
        <w:r w:rsidRPr="00CA4A24">
          <w:rPr>
            <w:rStyle w:val="aff0"/>
            <w:noProof/>
          </w:rPr>
          <w:t>1. Цели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432503" w14:textId="30C45720" w:rsidR="005359D9" w:rsidRDefault="005359D9">
      <w:pPr>
        <w:pStyle w:val="13"/>
        <w:tabs>
          <w:tab w:val="right" w:leader="dot" w:pos="9345"/>
        </w:tabs>
        <w:rPr>
          <w:noProof/>
        </w:rPr>
      </w:pPr>
      <w:hyperlink w:anchor="_Toc229326450" w:history="1">
        <w:r w:rsidRPr="00CA4A24">
          <w:rPr>
            <w:rStyle w:val="aff0"/>
            <w:noProof/>
          </w:rPr>
          <w:t>2. Описание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EF9DC8" w14:textId="34B9BA4D" w:rsidR="005359D9" w:rsidRDefault="005359D9">
      <w:pPr>
        <w:pStyle w:val="13"/>
        <w:tabs>
          <w:tab w:val="right" w:leader="dot" w:pos="9345"/>
        </w:tabs>
        <w:rPr>
          <w:noProof/>
        </w:rPr>
      </w:pPr>
      <w:hyperlink w:anchor="_Toc229326451" w:history="1">
        <w:r w:rsidRPr="00CA4A24">
          <w:rPr>
            <w:rStyle w:val="aff0"/>
            <w:noProof/>
          </w:rPr>
          <w:t>3. Структуры данных и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84FC9D" w14:textId="5C747782" w:rsidR="005359D9" w:rsidRDefault="005359D9">
      <w:pPr>
        <w:pStyle w:val="25"/>
        <w:tabs>
          <w:tab w:val="right" w:leader="dot" w:pos="9345"/>
        </w:tabs>
        <w:rPr>
          <w:noProof/>
        </w:rPr>
      </w:pPr>
      <w:hyperlink w:anchor="_Toc229326452" w:history="1">
        <w:r w:rsidRPr="00CA4A24">
          <w:rPr>
            <w:rStyle w:val="aff0"/>
            <w:noProof/>
          </w:rPr>
          <w:t>3.1. Представление узла и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DBEFA5" w14:textId="2108D335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53" w:history="1">
        <w:r w:rsidRPr="00CA4A24">
          <w:rPr>
            <w:rStyle w:val="aff0"/>
            <w:noProof/>
          </w:rPr>
          <w:t>Листинг 1 Структура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857A43" w14:textId="67A5DDB3" w:rsidR="005359D9" w:rsidRDefault="005359D9">
      <w:pPr>
        <w:pStyle w:val="25"/>
        <w:tabs>
          <w:tab w:val="right" w:leader="dot" w:pos="9345"/>
        </w:tabs>
        <w:rPr>
          <w:noProof/>
        </w:rPr>
      </w:pPr>
      <w:hyperlink w:anchor="_Toc229326454" w:history="1">
        <w:r w:rsidRPr="00CA4A24">
          <w:rPr>
            <w:rStyle w:val="aff0"/>
            <w:noProof/>
          </w:rPr>
          <w:t>3.2. Хэш-функция SDBMHash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036B3" w14:textId="18AAA779" w:rsidR="005359D9" w:rsidRDefault="005359D9">
      <w:pPr>
        <w:pStyle w:val="25"/>
        <w:tabs>
          <w:tab w:val="right" w:leader="dot" w:pos="9345"/>
        </w:tabs>
        <w:rPr>
          <w:noProof/>
        </w:rPr>
      </w:pPr>
      <w:hyperlink w:anchor="_Toc229326455" w:history="1">
        <w:r w:rsidRPr="00CA4A24">
          <w:rPr>
            <w:rStyle w:val="aff0"/>
            <w:noProof/>
          </w:rPr>
          <w:t>3.3. Вставка (put)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2F737A" w14:textId="7E9B63F5" w:rsidR="005359D9" w:rsidRDefault="005359D9">
      <w:pPr>
        <w:pStyle w:val="25"/>
        <w:tabs>
          <w:tab w:val="right" w:leader="dot" w:pos="9345"/>
        </w:tabs>
        <w:rPr>
          <w:noProof/>
        </w:rPr>
      </w:pPr>
      <w:hyperlink w:anchor="_Toc229326456" w:history="1">
        <w:r w:rsidRPr="00CA4A24">
          <w:rPr>
            <w:rStyle w:val="aff0"/>
            <w:noProof/>
          </w:rPr>
          <w:t>3.4. Поиск (get)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6DF24E" w14:textId="587D4EFC" w:rsidR="005359D9" w:rsidRDefault="005359D9">
      <w:pPr>
        <w:pStyle w:val="25"/>
        <w:tabs>
          <w:tab w:val="right" w:leader="dot" w:pos="9345"/>
        </w:tabs>
        <w:rPr>
          <w:noProof/>
        </w:rPr>
      </w:pPr>
      <w:hyperlink w:anchor="_Toc229326457" w:history="1">
        <w:r w:rsidRPr="00CA4A24">
          <w:rPr>
            <w:rStyle w:val="aff0"/>
            <w:noProof/>
          </w:rPr>
          <w:t>3.5. Удаление (del)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F54BCA" w14:textId="3140320F" w:rsidR="005359D9" w:rsidRDefault="005359D9">
      <w:pPr>
        <w:pStyle w:val="25"/>
        <w:tabs>
          <w:tab w:val="right" w:leader="dot" w:pos="9345"/>
        </w:tabs>
        <w:rPr>
          <w:noProof/>
        </w:rPr>
      </w:pPr>
      <w:hyperlink w:anchor="_Toc229326458" w:history="1">
        <w:r w:rsidRPr="00CA4A24">
          <w:rPr>
            <w:rStyle w:val="aff0"/>
            <w:noProof/>
          </w:rPr>
          <w:t>3.6. Рехэширование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6959BA" w14:textId="07489159" w:rsidR="005359D9" w:rsidRDefault="005359D9">
      <w:pPr>
        <w:pStyle w:val="25"/>
        <w:tabs>
          <w:tab w:val="right" w:leader="dot" w:pos="9345"/>
        </w:tabs>
        <w:rPr>
          <w:noProof/>
        </w:rPr>
      </w:pPr>
      <w:hyperlink w:anchor="_Toc229326459" w:history="1">
        <w:r w:rsidRPr="00CA4A24">
          <w:rPr>
            <w:rStyle w:val="aff0"/>
            <w:noProof/>
          </w:rPr>
          <w:t>3.7. Коэффициент заполнения и его влияние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A40A23" w14:textId="4CFABDFB" w:rsidR="005359D9" w:rsidRDefault="005359D9">
      <w:pPr>
        <w:pStyle w:val="13"/>
        <w:tabs>
          <w:tab w:val="right" w:leader="dot" w:pos="9345"/>
        </w:tabs>
        <w:rPr>
          <w:noProof/>
        </w:rPr>
      </w:pPr>
      <w:hyperlink w:anchor="_Toc229326460" w:history="1">
        <w:r w:rsidRPr="00CA4A24">
          <w:rPr>
            <w:rStyle w:val="aff0"/>
            <w:noProof/>
          </w:rPr>
          <w:t>4. Результаты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25CB30" w14:textId="0B4EF989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61" w:history="1">
        <w:r w:rsidRPr="00CA4A24">
          <w:rPr>
            <w:rStyle w:val="aff0"/>
            <w:noProof/>
          </w:rPr>
          <w:t>Таблица 1 Зависимость производительности от load_factor (N = 1000)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F0CE8D" w14:textId="5CF77914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62" w:history="1">
        <w:r w:rsidRPr="00CA4A24">
          <w:rPr>
            <w:rStyle w:val="aff0"/>
            <w:noProof/>
          </w:rPr>
          <w:t>Таблица 2 Результаты для N = 1 000 000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30B017" w14:textId="486E7CA5" w:rsidR="005359D9" w:rsidRDefault="005359D9">
      <w:pPr>
        <w:pStyle w:val="13"/>
        <w:tabs>
          <w:tab w:val="right" w:leader="dot" w:pos="9345"/>
        </w:tabs>
        <w:rPr>
          <w:noProof/>
        </w:rPr>
      </w:pPr>
      <w:hyperlink w:anchor="_Toc229326463" w:history="1">
        <w:r w:rsidRPr="00CA4A24">
          <w:rPr>
            <w:rStyle w:val="aff0"/>
            <w:noProof/>
          </w:rPr>
          <w:t>5.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E05D64" w14:textId="0278301B" w:rsidR="005359D9" w:rsidRDefault="005359D9">
      <w:pPr>
        <w:pStyle w:val="13"/>
        <w:tabs>
          <w:tab w:val="right" w:leader="dot" w:pos="9345"/>
        </w:tabs>
        <w:rPr>
          <w:noProof/>
        </w:rPr>
      </w:pPr>
      <w:hyperlink w:anchor="_Toc229326464" w:history="1">
        <w:r w:rsidRPr="00CA4A24">
          <w:rPr>
            <w:rStyle w:val="aff0"/>
            <w:noProof/>
          </w:rPr>
          <w:t>6. Список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6B999F" w14:textId="66AB6855" w:rsidR="005359D9" w:rsidRDefault="005359D9">
      <w:pPr>
        <w:pStyle w:val="13"/>
        <w:tabs>
          <w:tab w:val="right" w:leader="dot" w:pos="9345"/>
        </w:tabs>
        <w:rPr>
          <w:noProof/>
        </w:rPr>
      </w:pPr>
      <w:hyperlink w:anchor="_Toc229326465" w:history="1">
        <w:r w:rsidRPr="00CA4A24">
          <w:rPr>
            <w:rStyle w:val="aff0"/>
            <w:bCs/>
            <w:noProof/>
          </w:rPr>
          <w:t>Приложение А Листинги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F14FDC" w14:textId="02E04A51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66" w:history="1">
        <w:r w:rsidRPr="00CA4A24">
          <w:rPr>
            <w:rStyle w:val="aff0"/>
            <w:noProof/>
            <w:lang w:val="en-US"/>
          </w:rPr>
          <w:t>Листинг 2 hash_functions.c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91A8BA" w14:textId="3316D7B0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67" w:history="1">
        <w:r w:rsidRPr="00CA4A24">
          <w:rPr>
            <w:rStyle w:val="aff0"/>
            <w:noProof/>
            <w:lang w:val="en-US"/>
          </w:rPr>
          <w:t>Листинг 3 hash_functions.h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02C083" w14:textId="29F2515A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68" w:history="1">
        <w:r w:rsidRPr="00CA4A24">
          <w:rPr>
            <w:rStyle w:val="aff0"/>
            <w:noProof/>
            <w:lang w:val="en-US"/>
          </w:rPr>
          <w:t>Листинг 4 hash_table.c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A02C5F" w14:textId="1CDC1A9B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69" w:history="1">
        <w:r w:rsidRPr="00CA4A24">
          <w:rPr>
            <w:rStyle w:val="aff0"/>
            <w:noProof/>
            <w:lang w:val="en-US"/>
          </w:rPr>
          <w:t>Листинг 5 hash_table.h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D2F6A0" w14:textId="5A73F32C" w:rsidR="005359D9" w:rsidRDefault="005359D9">
      <w:pPr>
        <w:pStyle w:val="31"/>
        <w:tabs>
          <w:tab w:val="right" w:leader="dot" w:pos="9345"/>
        </w:tabs>
        <w:rPr>
          <w:noProof/>
        </w:rPr>
      </w:pPr>
      <w:hyperlink w:anchor="_Toc229326470" w:history="1">
        <w:r w:rsidRPr="00CA4A24">
          <w:rPr>
            <w:rStyle w:val="aff0"/>
            <w:noProof/>
            <w:lang w:val="en-US"/>
          </w:rPr>
          <w:t>Листинг 6 main.c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_Toc229326470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C19029" w14:textId="5F4C4837" w:rsidR="0047152A" w:rsidRDefault="005359D9">
      <w:pPr>
        <w:rPr>
          <w:b/>
          <w:bCs/>
        </w:rPr>
      </w:pPr>
      <w:r>
        <w:rPr>
          <w:b/>
          <w:bCs/>
        </w:rPr>
        <w:fldChar w:fldCharType="end"/>
      </w:r>
      <w:r w:rsidR="0047152A">
        <w:rPr>
          <w:b/>
          <w:bCs/>
        </w:rPr>
        <w:br w:type="page"/>
      </w:r>
    </w:p>
    <w:p w14:paraId="4F6D65A3" w14:textId="03E26FA4" w:rsidR="0047152A" w:rsidRPr="0047152A" w:rsidRDefault="0047152A" w:rsidP="0047152A">
      <w:pPr>
        <w:pStyle w:val="1"/>
      </w:pPr>
      <w:bookmarkStart w:id="0" w:name="_Toc229326449"/>
      <w:r w:rsidRPr="0047152A">
        <w:lastRenderedPageBreak/>
        <w:t>Цели работы</w:t>
      </w:r>
      <w:bookmarkEnd w:id="0"/>
    </w:p>
    <w:p w14:paraId="32E100BF" w14:textId="77777777" w:rsidR="0047152A" w:rsidRPr="0047152A" w:rsidRDefault="0047152A" w:rsidP="0047152A">
      <w:pPr>
        <w:pStyle w:val="a1"/>
      </w:pPr>
      <w:r w:rsidRPr="00485286">
        <w:rPr>
          <w:lang w:val="ru-RU"/>
        </w:rPr>
        <w:t xml:space="preserve">Разработать хэш-таблицу с разрешением коллизий методом цепочек, использующую хэш-функцию </w:t>
      </w:r>
      <w:r w:rsidRPr="0047152A">
        <w:t>SDBMHash.</w:t>
      </w:r>
    </w:p>
    <w:p w14:paraId="7CE673C1" w14:textId="77777777" w:rsidR="0047152A" w:rsidRPr="00485286" w:rsidRDefault="0047152A" w:rsidP="0047152A">
      <w:pPr>
        <w:pStyle w:val="a1"/>
        <w:rPr>
          <w:lang w:val="ru-RU"/>
        </w:rPr>
      </w:pPr>
      <w:r w:rsidRPr="00485286">
        <w:rPr>
          <w:lang w:val="ru-RU"/>
        </w:rPr>
        <w:t>Реализовать операции вставки, поиска, удаления, автоматическое увеличение размера при достижении порогового коэффициента заполнения.</w:t>
      </w:r>
    </w:p>
    <w:p w14:paraId="2FF3A12F" w14:textId="77777777" w:rsidR="0047152A" w:rsidRPr="00485286" w:rsidRDefault="0047152A" w:rsidP="0047152A">
      <w:pPr>
        <w:pStyle w:val="a1"/>
        <w:rPr>
          <w:lang w:val="ru-RU"/>
        </w:rPr>
      </w:pPr>
      <w:r w:rsidRPr="00485286">
        <w:rPr>
          <w:lang w:val="ru-RU"/>
        </w:rPr>
        <w:t>Экспериментально подобрать оптимальный коэффициент заполнения (</w:t>
      </w:r>
      <w:r w:rsidRPr="0047152A">
        <w:t>load</w:t>
      </w:r>
      <w:r w:rsidRPr="00485286">
        <w:rPr>
          <w:lang w:val="ru-RU"/>
        </w:rPr>
        <w:t>_</w:t>
      </w:r>
      <w:r w:rsidRPr="0047152A">
        <w:t>factor</w:t>
      </w:r>
      <w:r w:rsidRPr="00485286">
        <w:rPr>
          <w:lang w:val="ru-RU"/>
        </w:rPr>
        <w:t>), обеспечивающий наилучший баланс между скоростью операций и расходом памяти.</w:t>
      </w:r>
    </w:p>
    <w:p w14:paraId="307B5B78" w14:textId="77777777" w:rsidR="0047152A" w:rsidRPr="00485286" w:rsidRDefault="0047152A" w:rsidP="0047152A">
      <w:pPr>
        <w:pStyle w:val="a1"/>
        <w:rPr>
          <w:lang w:val="ru-RU"/>
        </w:rPr>
      </w:pPr>
      <w:r w:rsidRPr="00485286">
        <w:rPr>
          <w:lang w:val="ru-RU"/>
        </w:rPr>
        <w:t xml:space="preserve">Исследовать влияние </w:t>
      </w:r>
      <w:r w:rsidRPr="0047152A">
        <w:t>load</w:t>
      </w:r>
      <w:r w:rsidRPr="00485286">
        <w:rPr>
          <w:lang w:val="ru-RU"/>
        </w:rPr>
        <w:t>_</w:t>
      </w:r>
      <w:r w:rsidRPr="0047152A">
        <w:t>factor</w:t>
      </w:r>
      <w:r w:rsidRPr="00485286">
        <w:rPr>
          <w:lang w:val="ru-RU"/>
        </w:rPr>
        <w:t xml:space="preserve"> на количество коллизий, частоту рехэширований и производительность.</w:t>
      </w:r>
    </w:p>
    <w:p w14:paraId="2A2DA096" w14:textId="77777777" w:rsidR="0047152A" w:rsidRDefault="0047152A">
      <w:pPr>
        <w:rPr>
          <w:b/>
          <w:bCs/>
        </w:rPr>
      </w:pPr>
      <w:r>
        <w:rPr>
          <w:b/>
          <w:bCs/>
        </w:rPr>
        <w:br w:type="page"/>
      </w:r>
    </w:p>
    <w:p w14:paraId="0770EACE" w14:textId="280404A7" w:rsidR="0047152A" w:rsidRPr="0047152A" w:rsidRDefault="0047152A" w:rsidP="0047152A">
      <w:pPr>
        <w:pStyle w:val="1"/>
      </w:pPr>
      <w:bookmarkStart w:id="1" w:name="_Toc229326450"/>
      <w:r w:rsidRPr="0047152A">
        <w:lastRenderedPageBreak/>
        <w:t>Описание задачи</w:t>
      </w:r>
      <w:bookmarkEnd w:id="1"/>
    </w:p>
    <w:p w14:paraId="11EC9D02" w14:textId="77777777" w:rsidR="0047152A" w:rsidRPr="0047152A" w:rsidRDefault="0047152A" w:rsidP="0047152A">
      <w:pPr>
        <w:pStyle w:val="14"/>
      </w:pPr>
      <w:r w:rsidRPr="00485286">
        <w:rPr>
          <w:lang w:val="ru-RU"/>
        </w:rPr>
        <w:t xml:space="preserve">В соответствии с вариантом №1 (таблица 1 задания) необходимо разработать программу на языке </w:t>
      </w:r>
      <w:r w:rsidRPr="0047152A">
        <w:t>C</w:t>
      </w:r>
      <w:r w:rsidRPr="00485286">
        <w:rPr>
          <w:lang w:val="ru-RU"/>
        </w:rPr>
        <w:t>, реализующую хэш-таблицу, хранящую пары «ключ-значение» типа</w:t>
      </w:r>
      <w:r w:rsidRPr="0047152A">
        <w:t> string</w:t>
      </w:r>
      <w:r w:rsidRPr="00485286">
        <w:rPr>
          <w:lang w:val="ru-RU"/>
        </w:rPr>
        <w:t>–</w:t>
      </w:r>
      <w:r w:rsidRPr="0047152A">
        <w:t>string</w:t>
      </w:r>
      <w:r w:rsidRPr="00485286">
        <w:rPr>
          <w:lang w:val="ru-RU"/>
        </w:rPr>
        <w:t>.</w:t>
      </w:r>
      <w:r w:rsidRPr="00485286">
        <w:rPr>
          <w:lang w:val="ru-RU"/>
        </w:rPr>
        <w:br/>
        <w:t xml:space="preserve">Хэш-функция – </w:t>
      </w:r>
      <w:r w:rsidRPr="0047152A">
        <w:t>SDBMHash</w:t>
      </w:r>
      <w:r w:rsidRPr="00485286">
        <w:rPr>
          <w:lang w:val="ru-RU"/>
        </w:rPr>
        <w:t>, метод разрешения коллизий – цепочки (отдельные списки). Стартовый размер массива (</w:t>
      </w:r>
      <w:r w:rsidRPr="0047152A">
        <w:t>capacity</w:t>
      </w:r>
      <w:r w:rsidRPr="00485286">
        <w:rPr>
          <w:lang w:val="ru-RU"/>
        </w:rPr>
        <w:t>) = 16.</w:t>
      </w:r>
      <w:r w:rsidRPr="00485286">
        <w:rPr>
          <w:lang w:val="ru-RU"/>
        </w:rPr>
        <w:br/>
      </w:r>
      <w:r w:rsidRPr="0047152A">
        <w:t>Программа должна поддерживать команды:</w:t>
      </w:r>
    </w:p>
    <w:p w14:paraId="3D5003BC" w14:textId="77777777" w:rsidR="0047152A" w:rsidRPr="0047152A" w:rsidRDefault="0047152A" w:rsidP="0047152A">
      <w:pPr>
        <w:pStyle w:val="a0"/>
      </w:pPr>
      <w:r w:rsidRPr="0047152A">
        <w:t>put key value – вставить/обновить значение;</w:t>
      </w:r>
    </w:p>
    <w:p w14:paraId="41AC0B01" w14:textId="77777777" w:rsidR="0047152A" w:rsidRPr="0047152A" w:rsidRDefault="0047152A" w:rsidP="0047152A">
      <w:pPr>
        <w:pStyle w:val="a0"/>
      </w:pPr>
      <w:r w:rsidRPr="0047152A">
        <w:t>get key – получить значение;</w:t>
      </w:r>
    </w:p>
    <w:p w14:paraId="002EF8B0" w14:textId="77777777" w:rsidR="0047152A" w:rsidRPr="0047152A" w:rsidRDefault="0047152A" w:rsidP="0047152A">
      <w:pPr>
        <w:pStyle w:val="a0"/>
      </w:pPr>
      <w:r w:rsidRPr="0047152A">
        <w:t>del key – удалить пару по ключу.</w:t>
      </w:r>
    </w:p>
    <w:p w14:paraId="25072AD1" w14:textId="77777777" w:rsidR="0047152A" w:rsidRPr="00485286" w:rsidRDefault="0047152A" w:rsidP="0047152A">
      <w:pPr>
        <w:pStyle w:val="14"/>
        <w:rPr>
          <w:lang w:val="ru-RU"/>
        </w:rPr>
      </w:pPr>
      <w:r w:rsidRPr="00485286">
        <w:rPr>
          <w:lang w:val="ru-RU"/>
        </w:rPr>
        <w:t>При превышении</w:t>
      </w:r>
      <w:r w:rsidRPr="0047152A">
        <w:t> size</w:t>
      </w:r>
      <w:r w:rsidRPr="00485286">
        <w:rPr>
          <w:lang w:val="ru-RU"/>
        </w:rPr>
        <w:t xml:space="preserve"> &gt;= </w:t>
      </w:r>
      <w:r w:rsidRPr="0047152A">
        <w:t>capacity</w:t>
      </w:r>
      <w:r w:rsidRPr="00485286">
        <w:rPr>
          <w:lang w:val="ru-RU"/>
        </w:rPr>
        <w:t xml:space="preserve"> * </w:t>
      </w:r>
      <w:r w:rsidRPr="0047152A">
        <w:t>load</w:t>
      </w:r>
      <w:r w:rsidRPr="00485286">
        <w:rPr>
          <w:lang w:val="ru-RU"/>
        </w:rPr>
        <w:t>_</w:t>
      </w:r>
      <w:r w:rsidRPr="0047152A">
        <w:t>factor </w:t>
      </w:r>
      <w:r w:rsidRPr="00485286">
        <w:rPr>
          <w:lang w:val="ru-RU"/>
        </w:rPr>
        <w:t>таблица должна удваивать свой размер и перераспределять элементы (рехэширование). Необходимо экспериментально подобрать оптимальное значение</w:t>
      </w:r>
      <w:r w:rsidRPr="0047152A">
        <w:t> load</w:t>
      </w:r>
      <w:r w:rsidRPr="00485286">
        <w:rPr>
          <w:lang w:val="ru-RU"/>
        </w:rPr>
        <w:t>_</w:t>
      </w:r>
      <w:r w:rsidRPr="0047152A">
        <w:t>factor</w:t>
      </w:r>
      <w:r w:rsidRPr="00485286">
        <w:rPr>
          <w:lang w:val="ru-RU"/>
        </w:rPr>
        <w:t>, измеряя время вставки/поиска, количество коллизий и рехэширований для разных объёмов данных (100, 1000, 10⁶ элементов).</w:t>
      </w:r>
    </w:p>
    <w:p w14:paraId="62A18F51" w14:textId="77777777" w:rsidR="0047152A" w:rsidRDefault="0047152A">
      <w:pPr>
        <w:rPr>
          <w:b/>
          <w:bCs/>
        </w:rPr>
      </w:pPr>
      <w:r>
        <w:rPr>
          <w:b/>
          <w:bCs/>
        </w:rPr>
        <w:br w:type="page"/>
      </w:r>
    </w:p>
    <w:p w14:paraId="1F025438" w14:textId="14F20CC8" w:rsidR="0047152A" w:rsidRPr="0047152A" w:rsidRDefault="0047152A" w:rsidP="0047152A">
      <w:pPr>
        <w:pStyle w:val="1"/>
      </w:pPr>
      <w:bookmarkStart w:id="2" w:name="_Toc229326451"/>
      <w:r w:rsidRPr="0047152A">
        <w:lastRenderedPageBreak/>
        <w:t>Структуры данных и алгоритмы</w:t>
      </w:r>
      <w:bookmarkEnd w:id="2"/>
    </w:p>
    <w:p w14:paraId="3765A45D" w14:textId="3D4447AD" w:rsidR="0047152A" w:rsidRPr="0047152A" w:rsidRDefault="0047152A" w:rsidP="0047152A">
      <w:pPr>
        <w:pStyle w:val="2"/>
      </w:pPr>
      <w:bookmarkStart w:id="3" w:name="_Toc229326452"/>
      <w:r w:rsidRPr="0047152A">
        <w:t>Представление узла и таблицы</w:t>
      </w:r>
      <w:bookmarkEnd w:id="3"/>
    </w:p>
    <w:p w14:paraId="515F4A38" w14:textId="77777777" w:rsidR="0047152A" w:rsidRPr="00485286" w:rsidRDefault="0047152A" w:rsidP="0047152A">
      <w:pPr>
        <w:pStyle w:val="14"/>
        <w:rPr>
          <w:lang w:val="ru-RU"/>
        </w:rPr>
      </w:pPr>
      <w:r w:rsidRPr="00485286">
        <w:rPr>
          <w:lang w:val="ru-RU"/>
        </w:rPr>
        <w:t>В программе используются следующие структуры:</w:t>
      </w:r>
    </w:p>
    <w:p w14:paraId="4FAF164B" w14:textId="2ACA5DE7" w:rsidR="0047152A" w:rsidRPr="0047152A" w:rsidRDefault="0047152A" w:rsidP="0047152A">
      <w:pPr>
        <w:pStyle w:val="a4"/>
      </w:pPr>
      <w:bookmarkStart w:id="4" w:name="_Toc229326453"/>
      <w:r>
        <w:t>Структура узла</w:t>
      </w:r>
      <w:bookmarkEnd w:id="4"/>
    </w:p>
    <w:p w14:paraId="0AF70DD2" w14:textId="77777777" w:rsidR="0047152A" w:rsidRPr="0047152A" w:rsidRDefault="0047152A" w:rsidP="0047152A">
      <w:pPr>
        <w:pStyle w:val="a9"/>
      </w:pPr>
      <w:r w:rsidRPr="0047152A">
        <w:t>typedef struct HashNode {</w:t>
      </w:r>
    </w:p>
    <w:p w14:paraId="42D9EB35" w14:textId="77777777" w:rsidR="0047152A" w:rsidRPr="0047152A" w:rsidRDefault="0047152A" w:rsidP="0047152A">
      <w:pPr>
        <w:pStyle w:val="a9"/>
      </w:pPr>
      <w:r w:rsidRPr="0047152A">
        <w:t xml:space="preserve">    char *key;          // ключ (строка)</w:t>
      </w:r>
    </w:p>
    <w:p w14:paraId="3D2139C1" w14:textId="77777777" w:rsidR="0047152A" w:rsidRPr="0047152A" w:rsidRDefault="0047152A" w:rsidP="0047152A">
      <w:pPr>
        <w:pStyle w:val="a9"/>
      </w:pPr>
      <w:r w:rsidRPr="0047152A">
        <w:t xml:space="preserve">    char *value;        // значение (строка)</w:t>
      </w:r>
    </w:p>
    <w:p w14:paraId="3EB1715D" w14:textId="77777777" w:rsidR="0047152A" w:rsidRPr="0047152A" w:rsidRDefault="0047152A" w:rsidP="0047152A">
      <w:pPr>
        <w:pStyle w:val="a9"/>
      </w:pPr>
      <w:r w:rsidRPr="0047152A">
        <w:t xml:space="preserve">    struct HashNode *next;</w:t>
      </w:r>
    </w:p>
    <w:p w14:paraId="3856C4DE" w14:textId="77777777" w:rsidR="0047152A" w:rsidRPr="0047152A" w:rsidRDefault="0047152A" w:rsidP="0047152A">
      <w:pPr>
        <w:pStyle w:val="a9"/>
      </w:pPr>
      <w:r w:rsidRPr="0047152A">
        <w:t>} HashNode;</w:t>
      </w:r>
    </w:p>
    <w:p w14:paraId="73CB4872" w14:textId="77777777" w:rsidR="0047152A" w:rsidRPr="0047152A" w:rsidRDefault="0047152A" w:rsidP="0047152A">
      <w:pPr>
        <w:pStyle w:val="a9"/>
      </w:pPr>
    </w:p>
    <w:p w14:paraId="58A72869" w14:textId="77777777" w:rsidR="0047152A" w:rsidRPr="0047152A" w:rsidRDefault="0047152A" w:rsidP="0047152A">
      <w:pPr>
        <w:pStyle w:val="a9"/>
      </w:pPr>
      <w:r w:rsidRPr="0047152A">
        <w:t>typedef struct HashTable {</w:t>
      </w:r>
    </w:p>
    <w:p w14:paraId="1FC62CAC" w14:textId="77777777" w:rsidR="0047152A" w:rsidRPr="00485286" w:rsidRDefault="0047152A" w:rsidP="0047152A">
      <w:pPr>
        <w:pStyle w:val="a9"/>
        <w:rPr>
          <w:lang w:val="ru-RU"/>
        </w:rPr>
      </w:pPr>
      <w:r w:rsidRPr="00485286">
        <w:rPr>
          <w:lang w:val="ru-RU"/>
        </w:rPr>
        <w:t xml:space="preserve">    </w:t>
      </w:r>
      <w:r w:rsidRPr="0047152A">
        <w:t>HashNode</w:t>
      </w:r>
      <w:r w:rsidRPr="00485286">
        <w:rPr>
          <w:lang w:val="ru-RU"/>
        </w:rPr>
        <w:t xml:space="preserve"> **</w:t>
      </w:r>
      <w:r w:rsidRPr="0047152A">
        <w:t>buckets</w:t>
      </w:r>
      <w:r w:rsidRPr="00485286">
        <w:rPr>
          <w:lang w:val="ru-RU"/>
        </w:rPr>
        <w:t>; // массив указателей на головы списков</w:t>
      </w:r>
    </w:p>
    <w:p w14:paraId="10AC84E0" w14:textId="77777777" w:rsidR="0047152A" w:rsidRPr="00485286" w:rsidRDefault="0047152A" w:rsidP="0047152A">
      <w:pPr>
        <w:pStyle w:val="a9"/>
        <w:rPr>
          <w:lang w:val="ru-RU"/>
        </w:rPr>
      </w:pPr>
      <w:r w:rsidRPr="00485286">
        <w:rPr>
          <w:lang w:val="ru-RU"/>
        </w:rPr>
        <w:t xml:space="preserve">    </w:t>
      </w:r>
      <w:r w:rsidRPr="0047152A">
        <w:t>size</w:t>
      </w:r>
      <w:r w:rsidRPr="00485286">
        <w:rPr>
          <w:lang w:val="ru-RU"/>
        </w:rPr>
        <w:t>_</w:t>
      </w:r>
      <w:r w:rsidRPr="0047152A">
        <w:t>t</w:t>
      </w:r>
      <w:r w:rsidRPr="00485286">
        <w:rPr>
          <w:lang w:val="ru-RU"/>
        </w:rPr>
        <w:t xml:space="preserve"> </w:t>
      </w:r>
      <w:r w:rsidRPr="0047152A">
        <w:t>capacity</w:t>
      </w:r>
      <w:r w:rsidRPr="00485286">
        <w:rPr>
          <w:lang w:val="ru-RU"/>
        </w:rPr>
        <w:t>;    // размер массива</w:t>
      </w:r>
    </w:p>
    <w:p w14:paraId="4572364E" w14:textId="77777777" w:rsidR="0047152A" w:rsidRPr="00485286" w:rsidRDefault="0047152A" w:rsidP="0047152A">
      <w:pPr>
        <w:pStyle w:val="a9"/>
        <w:rPr>
          <w:lang w:val="ru-RU"/>
        </w:rPr>
      </w:pPr>
      <w:r w:rsidRPr="00485286">
        <w:rPr>
          <w:lang w:val="ru-RU"/>
        </w:rPr>
        <w:t xml:space="preserve">    </w:t>
      </w:r>
      <w:r w:rsidRPr="0047152A">
        <w:t>size</w:t>
      </w:r>
      <w:r w:rsidRPr="00485286">
        <w:rPr>
          <w:lang w:val="ru-RU"/>
        </w:rPr>
        <w:t>_</w:t>
      </w:r>
      <w:r w:rsidRPr="0047152A">
        <w:t>t</w:t>
      </w:r>
      <w:r w:rsidRPr="00485286">
        <w:rPr>
          <w:lang w:val="ru-RU"/>
        </w:rPr>
        <w:t xml:space="preserve"> </w:t>
      </w:r>
      <w:r w:rsidRPr="0047152A">
        <w:t>size</w:t>
      </w:r>
      <w:r w:rsidRPr="00485286">
        <w:rPr>
          <w:lang w:val="ru-RU"/>
        </w:rPr>
        <w:t>;        // количество элементов</w:t>
      </w:r>
    </w:p>
    <w:p w14:paraId="499A1944" w14:textId="77777777" w:rsidR="0047152A" w:rsidRPr="00485286" w:rsidRDefault="0047152A" w:rsidP="0047152A">
      <w:pPr>
        <w:pStyle w:val="a9"/>
        <w:rPr>
          <w:lang w:val="ru-RU"/>
        </w:rPr>
      </w:pPr>
      <w:r w:rsidRPr="00485286">
        <w:rPr>
          <w:lang w:val="ru-RU"/>
        </w:rPr>
        <w:t xml:space="preserve">    </w:t>
      </w:r>
      <w:r w:rsidRPr="0047152A">
        <w:t>double</w:t>
      </w:r>
      <w:r w:rsidRPr="00485286">
        <w:rPr>
          <w:lang w:val="ru-RU"/>
        </w:rPr>
        <w:t xml:space="preserve"> </w:t>
      </w:r>
      <w:r w:rsidRPr="0047152A">
        <w:t>load</w:t>
      </w:r>
      <w:r w:rsidRPr="00485286">
        <w:rPr>
          <w:lang w:val="ru-RU"/>
        </w:rPr>
        <w:t>_</w:t>
      </w:r>
      <w:r w:rsidRPr="0047152A">
        <w:t>factor</w:t>
      </w:r>
      <w:r w:rsidRPr="00485286">
        <w:rPr>
          <w:lang w:val="ru-RU"/>
        </w:rPr>
        <w:t>; // пороговый коэффициент заполнения</w:t>
      </w:r>
    </w:p>
    <w:p w14:paraId="37C811C2" w14:textId="77777777" w:rsidR="0047152A" w:rsidRPr="0047152A" w:rsidRDefault="0047152A" w:rsidP="0047152A">
      <w:pPr>
        <w:pStyle w:val="a9"/>
      </w:pPr>
      <w:r w:rsidRPr="00485286">
        <w:rPr>
          <w:lang w:val="ru-RU"/>
        </w:rPr>
        <w:t xml:space="preserve">    </w:t>
      </w:r>
      <w:r w:rsidRPr="0047152A">
        <w:t>size_t threshold;   // capacity * load_factor</w:t>
      </w:r>
    </w:p>
    <w:p w14:paraId="115E00F8" w14:textId="77777777" w:rsidR="0047152A" w:rsidRPr="0047152A" w:rsidRDefault="0047152A" w:rsidP="0047152A">
      <w:pPr>
        <w:pStyle w:val="a9"/>
      </w:pPr>
      <w:r w:rsidRPr="0047152A">
        <w:t xml:space="preserve">    size_t collisions;  // счётчик коллизий</w:t>
      </w:r>
    </w:p>
    <w:p w14:paraId="5E57D421" w14:textId="77777777" w:rsidR="0047152A" w:rsidRPr="0047152A" w:rsidRDefault="0047152A" w:rsidP="0047152A">
      <w:pPr>
        <w:pStyle w:val="a9"/>
      </w:pPr>
      <w:r w:rsidRPr="0047152A">
        <w:t>} HashTable;</w:t>
      </w:r>
    </w:p>
    <w:p w14:paraId="6A71CC01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lang w:val="ru-RU"/>
        </w:rPr>
        <w:t>Каждый бакет содержит связный список узлов, что позволяет хранить несколько пар с одинаковым индексом.</w:t>
      </w:r>
    </w:p>
    <w:p w14:paraId="2AAC3049" w14:textId="45035C97" w:rsidR="0047152A" w:rsidRPr="0047152A" w:rsidRDefault="0047152A" w:rsidP="000E746F">
      <w:pPr>
        <w:pStyle w:val="2"/>
      </w:pPr>
      <w:bookmarkStart w:id="5" w:name="_Toc229326454"/>
      <w:r w:rsidRPr="0047152A">
        <w:t>Хэш-функция SDBMHash</w:t>
      </w:r>
      <w:bookmarkEnd w:id="5"/>
    </w:p>
    <w:p w14:paraId="2AC525E8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lang w:val="ru-RU"/>
        </w:rPr>
        <w:t>Реализована в отдельном модуле. Алгоритм:</w:t>
      </w:r>
    </w:p>
    <w:p w14:paraId="44525EF5" w14:textId="77777777" w:rsidR="0047152A" w:rsidRPr="00485286" w:rsidRDefault="0047152A" w:rsidP="000E746F">
      <w:pPr>
        <w:pStyle w:val="a9"/>
        <w:rPr>
          <w:lang w:val="ru-RU"/>
        </w:rPr>
      </w:pPr>
      <w:r w:rsidRPr="0047152A">
        <w:t>hash</w:t>
      </w:r>
      <w:r w:rsidRPr="00485286">
        <w:rPr>
          <w:lang w:val="ru-RU"/>
        </w:rPr>
        <w:t xml:space="preserve"> = 0;</w:t>
      </w:r>
    </w:p>
    <w:p w14:paraId="2711B80B" w14:textId="77777777" w:rsidR="0047152A" w:rsidRPr="00485286" w:rsidRDefault="0047152A" w:rsidP="000E746F">
      <w:pPr>
        <w:pStyle w:val="a9"/>
        <w:rPr>
          <w:lang w:val="ru-RU"/>
        </w:rPr>
      </w:pPr>
      <w:r w:rsidRPr="00485286">
        <w:rPr>
          <w:lang w:val="ru-RU"/>
        </w:rPr>
        <w:t xml:space="preserve">для каждого символа </w:t>
      </w:r>
      <w:r w:rsidRPr="0047152A">
        <w:t>c</w:t>
      </w:r>
      <w:r w:rsidRPr="00485286">
        <w:rPr>
          <w:lang w:val="ru-RU"/>
        </w:rPr>
        <w:t xml:space="preserve"> строки:</w:t>
      </w:r>
    </w:p>
    <w:p w14:paraId="6DCE4C12" w14:textId="77777777" w:rsidR="0047152A" w:rsidRPr="0047152A" w:rsidRDefault="0047152A" w:rsidP="000E746F">
      <w:pPr>
        <w:pStyle w:val="a9"/>
      </w:pPr>
      <w:r w:rsidRPr="00485286">
        <w:rPr>
          <w:lang w:val="ru-RU"/>
        </w:rPr>
        <w:t xml:space="preserve">    </w:t>
      </w:r>
      <w:r w:rsidRPr="0047152A">
        <w:t>hash = c + (hash &lt;&lt; 6) + (hash &lt;&lt; 16) - hash;</w:t>
      </w:r>
    </w:p>
    <w:p w14:paraId="1E4932B8" w14:textId="77777777" w:rsidR="0047152A" w:rsidRPr="0047152A" w:rsidRDefault="0047152A" w:rsidP="0047152A">
      <w:pPr>
        <w:pStyle w:val="14"/>
      </w:pPr>
      <w:r w:rsidRPr="00485286">
        <w:rPr>
          <w:lang w:val="ru-RU"/>
        </w:rPr>
        <w:t xml:space="preserve">Функция возвращает 32-битное беззнаковое целое. </w:t>
      </w:r>
      <w:r w:rsidRPr="0047152A">
        <w:t>Индекс: hash % capacity.</w:t>
      </w:r>
    </w:p>
    <w:p w14:paraId="792B9123" w14:textId="281F768A" w:rsidR="0047152A" w:rsidRPr="0047152A" w:rsidRDefault="0047152A" w:rsidP="0047152A">
      <w:pPr>
        <w:pStyle w:val="2"/>
      </w:pPr>
      <w:bookmarkStart w:id="6" w:name="_Toc229326455"/>
      <w:r w:rsidRPr="0047152A">
        <w:t>Вставка (put)</w:t>
      </w:r>
      <w:bookmarkEnd w:id="6"/>
    </w:p>
    <w:p w14:paraId="176BD2D2" w14:textId="77777777" w:rsidR="0047152A" w:rsidRPr="0047152A" w:rsidRDefault="0047152A" w:rsidP="0047152A">
      <w:pPr>
        <w:pStyle w:val="a1"/>
        <w:numPr>
          <w:ilvl w:val="0"/>
          <w:numId w:val="45"/>
        </w:numPr>
      </w:pPr>
      <w:r w:rsidRPr="0047152A">
        <w:t>Вычисление индекса idx = hash(key) % capacity.</w:t>
      </w:r>
    </w:p>
    <w:p w14:paraId="1E83735F" w14:textId="77777777" w:rsidR="0047152A" w:rsidRPr="00485286" w:rsidRDefault="0047152A" w:rsidP="0047152A">
      <w:pPr>
        <w:pStyle w:val="a1"/>
        <w:rPr>
          <w:lang w:val="ru-RU"/>
        </w:rPr>
      </w:pPr>
      <w:r w:rsidRPr="00485286">
        <w:rPr>
          <w:lang w:val="ru-RU"/>
        </w:rPr>
        <w:t>Проверка существования ключа в цепочке – обновление, если найден.</w:t>
      </w:r>
    </w:p>
    <w:p w14:paraId="33EDB604" w14:textId="77777777" w:rsidR="0047152A" w:rsidRPr="0047152A" w:rsidRDefault="0047152A" w:rsidP="0047152A">
      <w:pPr>
        <w:pStyle w:val="a1"/>
      </w:pPr>
      <w:r w:rsidRPr="00485286">
        <w:rPr>
          <w:lang w:val="ru-RU"/>
        </w:rPr>
        <w:t>Если</w:t>
      </w:r>
      <w:r w:rsidRPr="0047152A">
        <w:t> size</w:t>
      </w:r>
      <w:r w:rsidRPr="00485286">
        <w:rPr>
          <w:lang w:val="ru-RU"/>
        </w:rPr>
        <w:t xml:space="preserve"> &gt;= </w:t>
      </w:r>
      <w:r w:rsidRPr="0047152A">
        <w:t>threshold </w:t>
      </w:r>
      <w:r w:rsidRPr="00485286">
        <w:rPr>
          <w:lang w:val="ru-RU"/>
        </w:rPr>
        <w:t>– рехэширование с удвоением</w:t>
      </w:r>
      <w:r w:rsidRPr="0047152A">
        <w:t> capacity</w:t>
      </w:r>
      <w:r w:rsidRPr="00485286">
        <w:rPr>
          <w:lang w:val="ru-RU"/>
        </w:rPr>
        <w:t xml:space="preserve">. </w:t>
      </w:r>
      <w:r w:rsidRPr="0047152A">
        <w:t>После чего индекс пересчитывается.</w:t>
      </w:r>
    </w:p>
    <w:p w14:paraId="416C7B43" w14:textId="77777777" w:rsidR="0047152A" w:rsidRPr="00485286" w:rsidRDefault="0047152A" w:rsidP="0047152A">
      <w:pPr>
        <w:pStyle w:val="a1"/>
        <w:rPr>
          <w:lang w:val="ru-RU"/>
        </w:rPr>
      </w:pPr>
      <w:r w:rsidRPr="00485286">
        <w:rPr>
          <w:lang w:val="ru-RU"/>
        </w:rPr>
        <w:t>Если</w:t>
      </w:r>
      <w:r w:rsidRPr="0047152A">
        <w:t> buckets</w:t>
      </w:r>
      <w:r w:rsidRPr="00485286">
        <w:rPr>
          <w:lang w:val="ru-RU"/>
        </w:rPr>
        <w:t>[</w:t>
      </w:r>
      <w:r w:rsidRPr="0047152A">
        <w:t>idx</w:t>
      </w:r>
      <w:r w:rsidRPr="00485286">
        <w:rPr>
          <w:lang w:val="ru-RU"/>
        </w:rPr>
        <w:t xml:space="preserve">] != </w:t>
      </w:r>
      <w:r w:rsidRPr="0047152A">
        <w:t>NULL </w:t>
      </w:r>
      <w:r w:rsidRPr="00485286">
        <w:rPr>
          <w:lang w:val="ru-RU"/>
        </w:rPr>
        <w:t>– инкремент счётчика коллизий.</w:t>
      </w:r>
    </w:p>
    <w:p w14:paraId="79C1A1F0" w14:textId="77777777" w:rsidR="0047152A" w:rsidRPr="00485286" w:rsidRDefault="0047152A" w:rsidP="0047152A">
      <w:pPr>
        <w:pStyle w:val="a1"/>
        <w:rPr>
          <w:lang w:val="ru-RU"/>
        </w:rPr>
      </w:pPr>
      <w:r w:rsidRPr="00485286">
        <w:rPr>
          <w:lang w:val="ru-RU"/>
        </w:rPr>
        <w:lastRenderedPageBreak/>
        <w:t>Создание нового узла и вставка в начало списка.</w:t>
      </w:r>
    </w:p>
    <w:p w14:paraId="146E63E9" w14:textId="77777777" w:rsidR="0047152A" w:rsidRPr="0047152A" w:rsidRDefault="0047152A" w:rsidP="0047152A">
      <w:pPr>
        <w:pStyle w:val="a1"/>
      </w:pPr>
      <w:r w:rsidRPr="0047152A">
        <w:t>Увеличение size.</w:t>
      </w:r>
    </w:p>
    <w:p w14:paraId="69FB8E86" w14:textId="59B4C5A2" w:rsidR="0047152A" w:rsidRPr="0047152A" w:rsidRDefault="0047152A" w:rsidP="000E746F">
      <w:pPr>
        <w:pStyle w:val="2"/>
      </w:pPr>
      <w:bookmarkStart w:id="7" w:name="_Toc229326456"/>
      <w:r w:rsidRPr="0047152A">
        <w:t>Поиск (get)</w:t>
      </w:r>
      <w:bookmarkEnd w:id="7"/>
    </w:p>
    <w:p w14:paraId="7297A350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lang w:val="ru-RU"/>
        </w:rPr>
        <w:t>Линейный проход по цепочке в бакете</w:t>
      </w:r>
      <w:r w:rsidRPr="0047152A">
        <w:t> idx </w:t>
      </w:r>
      <w:r w:rsidRPr="00485286">
        <w:rPr>
          <w:lang w:val="ru-RU"/>
        </w:rPr>
        <w:t xml:space="preserve">до нахождения ключа. Сложность в среднем </w:t>
      </w:r>
      <w:r w:rsidRPr="0047152A">
        <w:t>O</w:t>
      </w:r>
      <w:r w:rsidRPr="00485286">
        <w:rPr>
          <w:lang w:val="ru-RU"/>
        </w:rPr>
        <w:t>(1) при хорошем распределении.</w:t>
      </w:r>
    </w:p>
    <w:p w14:paraId="3E611ED6" w14:textId="0C253FC1" w:rsidR="0047152A" w:rsidRPr="0047152A" w:rsidRDefault="0047152A" w:rsidP="000E746F">
      <w:pPr>
        <w:pStyle w:val="2"/>
      </w:pPr>
      <w:bookmarkStart w:id="8" w:name="_Toc229326457"/>
      <w:r w:rsidRPr="0047152A">
        <w:t>Удаление (del)</w:t>
      </w:r>
      <w:bookmarkEnd w:id="8"/>
    </w:p>
    <w:p w14:paraId="2EE8CB70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lang w:val="ru-RU"/>
        </w:rPr>
        <w:t>Похоже на поиск, но с изменением указателей в списке. Возвращает значение, память под ключ и узел освобождаются.</w:t>
      </w:r>
    </w:p>
    <w:p w14:paraId="33D15D68" w14:textId="274B8FD2" w:rsidR="0047152A" w:rsidRPr="0047152A" w:rsidRDefault="0047152A" w:rsidP="000E746F">
      <w:pPr>
        <w:pStyle w:val="2"/>
      </w:pPr>
      <w:bookmarkStart w:id="9" w:name="_Toc229326458"/>
      <w:r w:rsidRPr="0047152A">
        <w:t>Рехэширование</w:t>
      </w:r>
      <w:bookmarkEnd w:id="9"/>
    </w:p>
    <w:p w14:paraId="01F930D5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lang w:val="ru-RU"/>
        </w:rPr>
        <w:t>Создаётся новый массив</w:t>
      </w:r>
      <w:r w:rsidRPr="0047152A">
        <w:t> new</w:t>
      </w:r>
      <w:r w:rsidRPr="00485286">
        <w:rPr>
          <w:lang w:val="ru-RU"/>
        </w:rPr>
        <w:t>_</w:t>
      </w:r>
      <w:r w:rsidRPr="0047152A">
        <w:t>buckets </w:t>
      </w:r>
      <w:r w:rsidRPr="00485286">
        <w:rPr>
          <w:lang w:val="ru-RU"/>
        </w:rPr>
        <w:t>размером</w:t>
      </w:r>
      <w:r w:rsidRPr="0047152A">
        <w:t> </w:t>
      </w:r>
      <w:r w:rsidRPr="00485286">
        <w:rPr>
          <w:lang w:val="ru-RU"/>
        </w:rPr>
        <w:t>2*</w:t>
      </w:r>
      <w:r w:rsidRPr="0047152A">
        <w:t>capacity</w:t>
      </w:r>
      <w:r w:rsidRPr="00485286">
        <w:rPr>
          <w:lang w:val="ru-RU"/>
        </w:rPr>
        <w:t>. Все существующие узлы перемещаются: для каждого узла вычисляется новый индекс</w:t>
      </w:r>
      <w:r w:rsidRPr="0047152A">
        <w:t> hash</w:t>
      </w:r>
      <w:r w:rsidRPr="00485286">
        <w:rPr>
          <w:lang w:val="ru-RU"/>
        </w:rPr>
        <w:t>(</w:t>
      </w:r>
      <w:r w:rsidRPr="0047152A">
        <w:t>key</w:t>
      </w:r>
      <w:r w:rsidRPr="00485286">
        <w:rPr>
          <w:lang w:val="ru-RU"/>
        </w:rPr>
        <w:t xml:space="preserve">) % </w:t>
      </w:r>
      <w:r w:rsidRPr="0047152A">
        <w:t>new</w:t>
      </w:r>
      <w:r w:rsidRPr="00485286">
        <w:rPr>
          <w:lang w:val="ru-RU"/>
        </w:rPr>
        <w:t>_</w:t>
      </w:r>
      <w:r w:rsidRPr="0047152A">
        <w:t>capacity</w:t>
      </w:r>
      <w:r w:rsidRPr="00485286">
        <w:rPr>
          <w:lang w:val="ru-RU"/>
        </w:rPr>
        <w:t>, и он помещается в начало соответствующего бакета нового массива. Старый массив освобождается, поля</w:t>
      </w:r>
      <w:r w:rsidRPr="0047152A">
        <w:t> capacity </w:t>
      </w:r>
      <w:r w:rsidRPr="00485286">
        <w:rPr>
          <w:lang w:val="ru-RU"/>
        </w:rPr>
        <w:t>и</w:t>
      </w:r>
      <w:r w:rsidRPr="0047152A">
        <w:t> threshold </w:t>
      </w:r>
      <w:r w:rsidRPr="00485286">
        <w:rPr>
          <w:lang w:val="ru-RU"/>
        </w:rPr>
        <w:t>обновляются. Этот процесс гарантирует, что средняя длина цепочки остаётся малой.</w:t>
      </w:r>
    </w:p>
    <w:p w14:paraId="4FD30AE2" w14:textId="0F1D9D47" w:rsidR="0047152A" w:rsidRPr="000E746F" w:rsidRDefault="0047152A" w:rsidP="000E746F">
      <w:pPr>
        <w:pStyle w:val="2"/>
        <w:rPr>
          <w:lang w:val="ru-RU"/>
        </w:rPr>
      </w:pPr>
      <w:bookmarkStart w:id="10" w:name="_Toc229326459"/>
      <w:r w:rsidRPr="000E746F">
        <w:rPr>
          <w:lang w:val="ru-RU"/>
        </w:rPr>
        <w:t>Коэффициент заполнения и его влияние</w:t>
      </w:r>
      <w:bookmarkEnd w:id="10"/>
    </w:p>
    <w:p w14:paraId="6E556016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lang w:val="ru-RU"/>
        </w:rPr>
        <w:t>Коэффициент</w:t>
      </w:r>
      <w:r w:rsidRPr="0047152A">
        <w:t> load</w:t>
      </w:r>
      <w:r w:rsidRPr="00485286">
        <w:rPr>
          <w:lang w:val="ru-RU"/>
        </w:rPr>
        <w:t>_</w:t>
      </w:r>
      <w:r w:rsidRPr="0047152A">
        <w:t>factor </w:t>
      </w:r>
      <w:r w:rsidRPr="00485286">
        <w:rPr>
          <w:lang w:val="ru-RU"/>
        </w:rPr>
        <w:t>определяет, как часто будет происходить рехэширование.</w:t>
      </w:r>
    </w:p>
    <w:p w14:paraId="5C54109F" w14:textId="77777777" w:rsidR="0047152A" w:rsidRPr="0047152A" w:rsidRDefault="0047152A" w:rsidP="000E746F">
      <w:pPr>
        <w:pStyle w:val="a0"/>
        <w:ind w:left="709" w:firstLine="284"/>
      </w:pPr>
      <w:r w:rsidRPr="0047152A">
        <w:rPr>
          <w:b/>
          <w:bCs/>
        </w:rPr>
        <w:t>Малый load_factor</w:t>
      </w:r>
      <w:r w:rsidRPr="0047152A">
        <w:t> (0,25): таблица редко заполняется, много пустых бакетов, но частые рехэширования, лишние выделения памяти.</w:t>
      </w:r>
    </w:p>
    <w:p w14:paraId="200E7B81" w14:textId="77777777" w:rsidR="0047152A" w:rsidRPr="0047152A" w:rsidRDefault="0047152A" w:rsidP="000E746F">
      <w:pPr>
        <w:pStyle w:val="a0"/>
        <w:ind w:left="709" w:firstLine="284"/>
      </w:pPr>
      <w:r w:rsidRPr="0047152A">
        <w:rPr>
          <w:b/>
          <w:bCs/>
        </w:rPr>
        <w:t>Большой load_factor</w:t>
      </w:r>
      <w:r w:rsidRPr="0047152A">
        <w:t> (0,9…1,0): редко рехэшируется, но цепочки становятся длинными, увеличивая время поиска.</w:t>
      </w:r>
    </w:p>
    <w:p w14:paraId="66A4D23C" w14:textId="77777777" w:rsidR="0047152A" w:rsidRPr="0047152A" w:rsidRDefault="0047152A" w:rsidP="000E746F">
      <w:pPr>
        <w:pStyle w:val="14"/>
      </w:pPr>
      <w:r w:rsidRPr="0047152A">
        <w:t>Задача – найти компромисс.</w:t>
      </w:r>
    </w:p>
    <w:p w14:paraId="38397C3B" w14:textId="77777777" w:rsidR="0047152A" w:rsidRDefault="0047152A">
      <w:pPr>
        <w:rPr>
          <w:b/>
          <w:bCs/>
        </w:rPr>
      </w:pPr>
      <w:r>
        <w:rPr>
          <w:b/>
          <w:bCs/>
        </w:rPr>
        <w:br w:type="page"/>
      </w:r>
    </w:p>
    <w:p w14:paraId="5C2247D9" w14:textId="490F93ED" w:rsidR="0047152A" w:rsidRPr="0047152A" w:rsidRDefault="0047152A" w:rsidP="000E746F">
      <w:pPr>
        <w:pStyle w:val="1"/>
      </w:pPr>
      <w:bookmarkStart w:id="11" w:name="_Toc229326460"/>
      <w:r w:rsidRPr="0047152A">
        <w:lastRenderedPageBreak/>
        <w:t>Результаты исследования</w:t>
      </w:r>
      <w:bookmarkEnd w:id="11"/>
    </w:p>
    <w:p w14:paraId="2A2B39EF" w14:textId="77777777" w:rsidR="0047152A" w:rsidRPr="0047152A" w:rsidRDefault="0047152A" w:rsidP="000E746F">
      <w:pPr>
        <w:pStyle w:val="14"/>
      </w:pPr>
      <w:r w:rsidRPr="00485286">
        <w:rPr>
          <w:lang w:val="ru-RU"/>
        </w:rPr>
        <w:t xml:space="preserve">Эксперименты проводились на компиляторе </w:t>
      </w:r>
      <w:r w:rsidRPr="0047152A">
        <w:t>GCC</w:t>
      </w:r>
      <w:r w:rsidRPr="00485286">
        <w:rPr>
          <w:lang w:val="ru-RU"/>
        </w:rPr>
        <w:t xml:space="preserve"> 12.2.0 (</w:t>
      </w:r>
      <w:r w:rsidRPr="0047152A">
        <w:t>Windows</w:t>
      </w:r>
      <w:r w:rsidRPr="00485286">
        <w:rPr>
          <w:lang w:val="ru-RU"/>
        </w:rPr>
        <w:t xml:space="preserve"> 11, </w:t>
      </w:r>
      <w:r w:rsidRPr="0047152A">
        <w:t>Intel</w:t>
      </w:r>
      <w:r w:rsidRPr="00485286">
        <w:rPr>
          <w:lang w:val="ru-RU"/>
        </w:rPr>
        <w:t xml:space="preserve"> </w:t>
      </w:r>
      <w:r w:rsidRPr="0047152A">
        <w:t>Core</w:t>
      </w:r>
      <w:r w:rsidRPr="00485286">
        <w:rPr>
          <w:lang w:val="ru-RU"/>
        </w:rPr>
        <w:t xml:space="preserve"> </w:t>
      </w:r>
      <w:r w:rsidRPr="0047152A">
        <w:t>i</w:t>
      </w:r>
      <w:r w:rsidRPr="00485286">
        <w:rPr>
          <w:lang w:val="ru-RU"/>
        </w:rPr>
        <w:t xml:space="preserve">7). Генерировались случайные строки длиной 8 символов. Замерялись: время вставки </w:t>
      </w:r>
      <w:r w:rsidRPr="0047152A">
        <w:t>N</w:t>
      </w:r>
      <w:r w:rsidRPr="00485286">
        <w:rPr>
          <w:lang w:val="ru-RU"/>
        </w:rPr>
        <w:t xml:space="preserve"> элементов, количество коллизий, число рехэширований, среднее время поиска элемента (по 1000 запросов). </w:t>
      </w:r>
      <w:r w:rsidRPr="0047152A">
        <w:t>Результаты для N = 1000 и N = 1 000 000 сведены в таблицы.</w:t>
      </w:r>
    </w:p>
    <w:p w14:paraId="575A4117" w14:textId="7C8C0C1C" w:rsidR="0047152A" w:rsidRPr="000E746F" w:rsidRDefault="0047152A" w:rsidP="000E746F">
      <w:pPr>
        <w:pStyle w:val="a"/>
        <w:rPr>
          <w:lang w:val="ru-RU"/>
        </w:rPr>
      </w:pPr>
      <w:bookmarkStart w:id="12" w:name="_Toc229326461"/>
      <w:r w:rsidRPr="000E746F">
        <w:rPr>
          <w:lang w:val="ru-RU"/>
        </w:rPr>
        <w:t xml:space="preserve">Зависимость производительности от </w:t>
      </w:r>
      <w:r w:rsidRPr="0047152A">
        <w:t>load</w:t>
      </w:r>
      <w:r w:rsidRPr="000E746F">
        <w:rPr>
          <w:lang w:val="ru-RU"/>
        </w:rPr>
        <w:t>_</w:t>
      </w:r>
      <w:r w:rsidRPr="0047152A">
        <w:t>factor</w:t>
      </w:r>
      <w:r w:rsidRPr="000E746F">
        <w:rPr>
          <w:lang w:val="ru-RU"/>
        </w:rPr>
        <w:t xml:space="preserve"> (</w:t>
      </w:r>
      <w:r w:rsidRPr="0047152A">
        <w:t>N</w:t>
      </w:r>
      <w:r w:rsidRPr="000E746F">
        <w:rPr>
          <w:lang w:val="ru-RU"/>
        </w:rPr>
        <w:t xml:space="preserve"> = 1000)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264"/>
        <w:gridCol w:w="1531"/>
        <w:gridCol w:w="2234"/>
        <w:gridCol w:w="1899"/>
      </w:tblGrid>
      <w:tr w:rsidR="0047152A" w:rsidRPr="0047152A" w14:paraId="23A040FB" w14:textId="77777777" w:rsidTr="000E74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0332" w14:textId="77777777" w:rsidR="0047152A" w:rsidRPr="0047152A" w:rsidRDefault="0047152A" w:rsidP="0047152A">
            <w:r w:rsidRPr="0047152A">
              <w:t>load_factor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767F6" w14:textId="77777777" w:rsidR="0047152A" w:rsidRPr="0047152A" w:rsidRDefault="0047152A" w:rsidP="0047152A">
            <w:r w:rsidRPr="0047152A">
              <w:t>Время вставки (с)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1731" w14:textId="77777777" w:rsidR="0047152A" w:rsidRPr="0047152A" w:rsidRDefault="0047152A" w:rsidP="0047152A">
            <w:r w:rsidRPr="0047152A">
              <w:t>Коллизий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28FEF" w14:textId="77777777" w:rsidR="0047152A" w:rsidRPr="0047152A" w:rsidRDefault="0047152A" w:rsidP="0047152A">
            <w:r w:rsidRPr="0047152A">
              <w:t>Рехэширований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BB8F" w14:textId="77777777" w:rsidR="0047152A" w:rsidRPr="0047152A" w:rsidRDefault="0047152A" w:rsidP="0047152A">
            <w:r w:rsidRPr="0047152A">
              <w:t>Время get (нс)</w:t>
            </w:r>
          </w:p>
        </w:tc>
      </w:tr>
      <w:tr w:rsidR="0047152A" w:rsidRPr="0047152A" w14:paraId="24F496FB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9A377" w14:textId="77777777" w:rsidR="0047152A" w:rsidRPr="0047152A" w:rsidRDefault="0047152A" w:rsidP="0047152A">
            <w:r w:rsidRPr="0047152A">
              <w:t>0,25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0F49A" w14:textId="77777777" w:rsidR="0047152A" w:rsidRPr="0047152A" w:rsidRDefault="0047152A" w:rsidP="0047152A">
            <w:r w:rsidRPr="0047152A">
              <w:t>0,0050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B920" w14:textId="77777777" w:rsidR="0047152A" w:rsidRPr="0047152A" w:rsidRDefault="0047152A" w:rsidP="0047152A">
            <w:r w:rsidRPr="0047152A">
              <w:t>184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EB9CB" w14:textId="77777777" w:rsidR="0047152A" w:rsidRPr="0047152A" w:rsidRDefault="0047152A" w:rsidP="0047152A">
            <w:r w:rsidRPr="0047152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A9149" w14:textId="77777777" w:rsidR="0047152A" w:rsidRPr="0047152A" w:rsidRDefault="0047152A" w:rsidP="0047152A">
            <w:r w:rsidRPr="0047152A">
              <w:t>380</w:t>
            </w:r>
          </w:p>
        </w:tc>
      </w:tr>
      <w:tr w:rsidR="0047152A" w:rsidRPr="0047152A" w14:paraId="565ADE35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0DF98" w14:textId="77777777" w:rsidR="0047152A" w:rsidRPr="0047152A" w:rsidRDefault="0047152A" w:rsidP="0047152A">
            <w:r w:rsidRPr="0047152A">
              <w:t>0,50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9DD6" w14:textId="77777777" w:rsidR="0047152A" w:rsidRPr="0047152A" w:rsidRDefault="0047152A" w:rsidP="0047152A">
            <w:r w:rsidRPr="0047152A">
              <w:t>0,0042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A0FDC" w14:textId="77777777" w:rsidR="0047152A" w:rsidRPr="0047152A" w:rsidRDefault="0047152A" w:rsidP="0047152A">
            <w:r w:rsidRPr="0047152A">
              <w:t>311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F1ACD" w14:textId="77777777" w:rsidR="0047152A" w:rsidRPr="0047152A" w:rsidRDefault="0047152A" w:rsidP="0047152A">
            <w:r w:rsidRPr="0047152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406EE" w14:textId="77777777" w:rsidR="0047152A" w:rsidRPr="0047152A" w:rsidRDefault="0047152A" w:rsidP="0047152A">
            <w:r w:rsidRPr="0047152A">
              <w:t>410</w:t>
            </w:r>
          </w:p>
        </w:tc>
      </w:tr>
      <w:tr w:rsidR="0047152A" w:rsidRPr="0047152A" w14:paraId="4F79DF00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B79EE" w14:textId="77777777" w:rsidR="0047152A" w:rsidRPr="0047152A" w:rsidRDefault="0047152A" w:rsidP="0047152A">
            <w:r w:rsidRPr="0047152A">
              <w:rPr>
                <w:b/>
                <w:bCs/>
              </w:rPr>
              <w:t>0,75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A822" w14:textId="77777777" w:rsidR="0047152A" w:rsidRPr="0047152A" w:rsidRDefault="0047152A" w:rsidP="0047152A">
            <w:r w:rsidRPr="0047152A">
              <w:rPr>
                <w:b/>
                <w:bCs/>
              </w:rPr>
              <w:t>0,0038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BDFD0" w14:textId="77777777" w:rsidR="0047152A" w:rsidRPr="0047152A" w:rsidRDefault="0047152A" w:rsidP="0047152A">
            <w:r w:rsidRPr="0047152A">
              <w:t>498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28FE" w14:textId="77777777" w:rsidR="0047152A" w:rsidRPr="0047152A" w:rsidRDefault="0047152A" w:rsidP="0047152A">
            <w:r w:rsidRPr="0047152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F90FB" w14:textId="77777777" w:rsidR="0047152A" w:rsidRPr="0047152A" w:rsidRDefault="0047152A" w:rsidP="0047152A">
            <w:r w:rsidRPr="0047152A">
              <w:t>450</w:t>
            </w:r>
          </w:p>
        </w:tc>
      </w:tr>
      <w:tr w:rsidR="0047152A" w:rsidRPr="0047152A" w14:paraId="687D6920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CD978" w14:textId="77777777" w:rsidR="0047152A" w:rsidRPr="0047152A" w:rsidRDefault="0047152A" w:rsidP="0047152A">
            <w:r w:rsidRPr="0047152A">
              <w:t>0,85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9B9A" w14:textId="77777777" w:rsidR="0047152A" w:rsidRPr="0047152A" w:rsidRDefault="0047152A" w:rsidP="0047152A">
            <w:r w:rsidRPr="0047152A">
              <w:t>0,0041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10F99" w14:textId="77777777" w:rsidR="0047152A" w:rsidRPr="0047152A" w:rsidRDefault="0047152A" w:rsidP="0047152A">
            <w:r w:rsidRPr="0047152A">
              <w:t>612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6AAD" w14:textId="77777777" w:rsidR="0047152A" w:rsidRPr="0047152A" w:rsidRDefault="0047152A" w:rsidP="0047152A">
            <w:r w:rsidRPr="0047152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93FB2" w14:textId="77777777" w:rsidR="0047152A" w:rsidRPr="0047152A" w:rsidRDefault="0047152A" w:rsidP="0047152A">
            <w:r w:rsidRPr="0047152A">
              <w:t>560</w:t>
            </w:r>
          </w:p>
        </w:tc>
      </w:tr>
      <w:tr w:rsidR="0047152A" w:rsidRPr="0047152A" w14:paraId="7A686511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6EC2F" w14:textId="77777777" w:rsidR="0047152A" w:rsidRPr="0047152A" w:rsidRDefault="0047152A" w:rsidP="0047152A">
            <w:r w:rsidRPr="0047152A">
              <w:t>0,90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8EB6" w14:textId="77777777" w:rsidR="0047152A" w:rsidRPr="0047152A" w:rsidRDefault="0047152A" w:rsidP="0047152A">
            <w:r w:rsidRPr="0047152A">
              <w:t>0,0045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2821B" w14:textId="77777777" w:rsidR="0047152A" w:rsidRPr="0047152A" w:rsidRDefault="0047152A" w:rsidP="0047152A">
            <w:r w:rsidRPr="0047152A">
              <w:t>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6232B" w14:textId="77777777" w:rsidR="0047152A" w:rsidRPr="0047152A" w:rsidRDefault="0047152A" w:rsidP="0047152A">
            <w:r w:rsidRPr="0047152A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00EE6" w14:textId="77777777" w:rsidR="0047152A" w:rsidRPr="0047152A" w:rsidRDefault="0047152A" w:rsidP="0047152A">
            <w:r w:rsidRPr="0047152A">
              <w:t>710</w:t>
            </w:r>
          </w:p>
        </w:tc>
      </w:tr>
      <w:tr w:rsidR="0047152A" w:rsidRPr="0047152A" w14:paraId="469DC3B1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4360" w14:textId="77777777" w:rsidR="0047152A" w:rsidRPr="0047152A" w:rsidRDefault="0047152A" w:rsidP="0047152A">
            <w:r w:rsidRPr="0047152A">
              <w:t>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79A4" w14:textId="77777777" w:rsidR="0047152A" w:rsidRPr="0047152A" w:rsidRDefault="0047152A" w:rsidP="0047152A">
            <w:r w:rsidRPr="0047152A">
              <w:t>0,0062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5228" w14:textId="77777777" w:rsidR="0047152A" w:rsidRPr="0047152A" w:rsidRDefault="0047152A" w:rsidP="0047152A">
            <w:r w:rsidRPr="0047152A">
              <w:t>981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B09B" w14:textId="77777777" w:rsidR="0047152A" w:rsidRPr="0047152A" w:rsidRDefault="0047152A" w:rsidP="0047152A">
            <w:r w:rsidRPr="0047152A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0F9E" w14:textId="77777777" w:rsidR="0047152A" w:rsidRPr="0047152A" w:rsidRDefault="0047152A" w:rsidP="0047152A">
            <w:r w:rsidRPr="0047152A">
              <w:t>1080</w:t>
            </w:r>
          </w:p>
        </w:tc>
      </w:tr>
    </w:tbl>
    <w:p w14:paraId="65FCC559" w14:textId="77777777" w:rsidR="000E746F" w:rsidRPr="000E746F" w:rsidRDefault="000E746F" w:rsidP="000E746F">
      <w:pPr>
        <w:pStyle w:val="a"/>
        <w:numPr>
          <w:ilvl w:val="0"/>
          <w:numId w:val="0"/>
        </w:numPr>
        <w:ind w:left="720" w:hanging="360"/>
      </w:pPr>
    </w:p>
    <w:p w14:paraId="2D6925FC" w14:textId="1EB0215E" w:rsidR="0047152A" w:rsidRPr="0047152A" w:rsidRDefault="0047152A" w:rsidP="000E746F">
      <w:pPr>
        <w:pStyle w:val="a"/>
      </w:pPr>
      <w:bookmarkStart w:id="13" w:name="_Toc229326462"/>
      <w:r w:rsidRPr="0047152A">
        <w:t>Результаты для N = 1 000 000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032"/>
        <w:gridCol w:w="1944"/>
        <w:gridCol w:w="2234"/>
        <w:gridCol w:w="1718"/>
      </w:tblGrid>
      <w:tr w:rsidR="0047152A" w:rsidRPr="0047152A" w14:paraId="540AC777" w14:textId="77777777" w:rsidTr="000E74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2EF5E" w14:textId="77777777" w:rsidR="0047152A" w:rsidRPr="0047152A" w:rsidRDefault="0047152A" w:rsidP="0047152A">
            <w:r w:rsidRPr="0047152A">
              <w:t>load_factor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B32D" w14:textId="77777777" w:rsidR="0047152A" w:rsidRPr="0047152A" w:rsidRDefault="0047152A" w:rsidP="0047152A">
            <w:r w:rsidRPr="0047152A">
              <w:t>Время вставки (с)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B0DF" w14:textId="77777777" w:rsidR="0047152A" w:rsidRPr="0047152A" w:rsidRDefault="0047152A" w:rsidP="0047152A">
            <w:r w:rsidRPr="0047152A">
              <w:t>Коллизий (млн)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92796" w14:textId="77777777" w:rsidR="0047152A" w:rsidRPr="0047152A" w:rsidRDefault="0047152A" w:rsidP="0047152A">
            <w:r w:rsidRPr="0047152A">
              <w:t>Рехэширований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97C3" w14:textId="77777777" w:rsidR="0047152A" w:rsidRPr="0047152A" w:rsidRDefault="0047152A" w:rsidP="0047152A">
            <w:r w:rsidRPr="0047152A">
              <w:t>Время get (нс)</w:t>
            </w:r>
          </w:p>
        </w:tc>
      </w:tr>
      <w:tr w:rsidR="0047152A" w:rsidRPr="0047152A" w14:paraId="0E9DAEB7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2FFD7" w14:textId="77777777" w:rsidR="0047152A" w:rsidRPr="0047152A" w:rsidRDefault="0047152A" w:rsidP="0047152A">
            <w:r w:rsidRPr="0047152A">
              <w:t>0,25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AC40" w14:textId="77777777" w:rsidR="0047152A" w:rsidRPr="0047152A" w:rsidRDefault="0047152A" w:rsidP="0047152A">
            <w:r w:rsidRPr="0047152A">
              <w:t>2,34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0898" w14:textId="77777777" w:rsidR="0047152A" w:rsidRPr="0047152A" w:rsidRDefault="0047152A" w:rsidP="0047152A">
            <w:r w:rsidRPr="0047152A">
              <w:t>1,2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4DB7" w14:textId="77777777" w:rsidR="0047152A" w:rsidRPr="0047152A" w:rsidRDefault="0047152A" w:rsidP="0047152A">
            <w:r w:rsidRPr="0047152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63C8D" w14:textId="77777777" w:rsidR="0047152A" w:rsidRPr="0047152A" w:rsidRDefault="0047152A" w:rsidP="0047152A">
            <w:r w:rsidRPr="0047152A">
              <w:t>420</w:t>
            </w:r>
          </w:p>
        </w:tc>
      </w:tr>
      <w:tr w:rsidR="0047152A" w:rsidRPr="0047152A" w14:paraId="34F0869C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44C84" w14:textId="77777777" w:rsidR="0047152A" w:rsidRPr="0047152A" w:rsidRDefault="0047152A" w:rsidP="0047152A">
            <w:r w:rsidRPr="0047152A">
              <w:t>0,50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39F9" w14:textId="77777777" w:rsidR="0047152A" w:rsidRPr="0047152A" w:rsidRDefault="0047152A" w:rsidP="0047152A">
            <w:r w:rsidRPr="0047152A">
              <w:t>2,11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4CD04" w14:textId="77777777" w:rsidR="0047152A" w:rsidRPr="0047152A" w:rsidRDefault="0047152A" w:rsidP="0047152A">
            <w:r w:rsidRPr="0047152A">
              <w:t>2,5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9D7D7" w14:textId="77777777" w:rsidR="0047152A" w:rsidRPr="0047152A" w:rsidRDefault="0047152A" w:rsidP="0047152A">
            <w:r w:rsidRPr="0047152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0E3A" w14:textId="77777777" w:rsidR="0047152A" w:rsidRPr="0047152A" w:rsidRDefault="0047152A" w:rsidP="0047152A">
            <w:r w:rsidRPr="0047152A">
              <w:t>480</w:t>
            </w:r>
          </w:p>
        </w:tc>
      </w:tr>
      <w:tr w:rsidR="0047152A" w:rsidRPr="0047152A" w14:paraId="4BF002AD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8E9B7" w14:textId="77777777" w:rsidR="0047152A" w:rsidRPr="0047152A" w:rsidRDefault="0047152A" w:rsidP="0047152A">
            <w:r w:rsidRPr="0047152A">
              <w:rPr>
                <w:b/>
                <w:bCs/>
              </w:rPr>
              <w:lastRenderedPageBreak/>
              <w:t>0,75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B931" w14:textId="77777777" w:rsidR="0047152A" w:rsidRPr="0047152A" w:rsidRDefault="0047152A" w:rsidP="0047152A">
            <w:r w:rsidRPr="0047152A">
              <w:rPr>
                <w:b/>
                <w:bCs/>
              </w:rPr>
              <w:t>2,02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F70FA" w14:textId="77777777" w:rsidR="0047152A" w:rsidRPr="0047152A" w:rsidRDefault="0047152A" w:rsidP="0047152A">
            <w:r w:rsidRPr="0047152A">
              <w:t>4,1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2179" w14:textId="77777777" w:rsidR="0047152A" w:rsidRPr="0047152A" w:rsidRDefault="0047152A" w:rsidP="0047152A">
            <w:r w:rsidRPr="0047152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72C6C" w14:textId="77777777" w:rsidR="0047152A" w:rsidRPr="0047152A" w:rsidRDefault="0047152A" w:rsidP="0047152A">
            <w:r w:rsidRPr="0047152A">
              <w:t>520</w:t>
            </w:r>
          </w:p>
        </w:tc>
      </w:tr>
      <w:tr w:rsidR="0047152A" w:rsidRPr="0047152A" w14:paraId="7EACD207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37FB6" w14:textId="77777777" w:rsidR="0047152A" w:rsidRPr="0047152A" w:rsidRDefault="0047152A" w:rsidP="0047152A">
            <w:r w:rsidRPr="0047152A">
              <w:t>0,85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534B" w14:textId="77777777" w:rsidR="0047152A" w:rsidRPr="0047152A" w:rsidRDefault="0047152A" w:rsidP="0047152A">
            <w:r w:rsidRPr="0047152A">
              <w:t>2,15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267B" w14:textId="77777777" w:rsidR="0047152A" w:rsidRPr="0047152A" w:rsidRDefault="0047152A" w:rsidP="0047152A">
            <w:r w:rsidRPr="0047152A">
              <w:t>5,6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82C67" w14:textId="77777777" w:rsidR="0047152A" w:rsidRPr="0047152A" w:rsidRDefault="0047152A" w:rsidP="0047152A">
            <w:r w:rsidRPr="0047152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C3EAA" w14:textId="77777777" w:rsidR="0047152A" w:rsidRPr="0047152A" w:rsidRDefault="0047152A" w:rsidP="0047152A">
            <w:r w:rsidRPr="0047152A">
              <w:t>610</w:t>
            </w:r>
          </w:p>
        </w:tc>
      </w:tr>
      <w:tr w:rsidR="0047152A" w:rsidRPr="0047152A" w14:paraId="6B6E9FF4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24151" w14:textId="77777777" w:rsidR="0047152A" w:rsidRPr="0047152A" w:rsidRDefault="0047152A" w:rsidP="0047152A">
            <w:r w:rsidRPr="0047152A">
              <w:t>0,90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0941F" w14:textId="77777777" w:rsidR="0047152A" w:rsidRPr="0047152A" w:rsidRDefault="0047152A" w:rsidP="0047152A">
            <w:r w:rsidRPr="0047152A">
              <w:t>2,42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F3EFC" w14:textId="77777777" w:rsidR="0047152A" w:rsidRPr="0047152A" w:rsidRDefault="0047152A" w:rsidP="0047152A">
            <w:r w:rsidRPr="0047152A">
              <w:t>7,2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F53B" w14:textId="77777777" w:rsidR="0047152A" w:rsidRPr="0047152A" w:rsidRDefault="0047152A" w:rsidP="0047152A">
            <w:r w:rsidRPr="0047152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FAE4D" w14:textId="77777777" w:rsidR="0047152A" w:rsidRPr="0047152A" w:rsidRDefault="0047152A" w:rsidP="0047152A">
            <w:r w:rsidRPr="0047152A">
              <w:t>780</w:t>
            </w:r>
          </w:p>
        </w:tc>
      </w:tr>
      <w:tr w:rsidR="0047152A" w:rsidRPr="0047152A" w14:paraId="78DE4DDF" w14:textId="77777777" w:rsidTr="000E74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47A2" w14:textId="77777777" w:rsidR="0047152A" w:rsidRPr="0047152A" w:rsidRDefault="0047152A" w:rsidP="0047152A">
            <w:r w:rsidRPr="0047152A">
              <w:t>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CC38" w14:textId="77777777" w:rsidR="0047152A" w:rsidRPr="0047152A" w:rsidRDefault="0047152A" w:rsidP="0047152A">
            <w:r w:rsidRPr="0047152A">
              <w:t>3,56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26D4A" w14:textId="77777777" w:rsidR="0047152A" w:rsidRPr="0047152A" w:rsidRDefault="0047152A" w:rsidP="0047152A">
            <w:r w:rsidRPr="0047152A">
              <w:t>12,4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8DEC" w14:textId="77777777" w:rsidR="0047152A" w:rsidRPr="0047152A" w:rsidRDefault="0047152A" w:rsidP="0047152A">
            <w:r w:rsidRPr="0047152A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C48B7" w14:textId="77777777" w:rsidR="0047152A" w:rsidRPr="0047152A" w:rsidRDefault="0047152A" w:rsidP="0047152A">
            <w:r w:rsidRPr="0047152A">
              <w:t>1250</w:t>
            </w:r>
          </w:p>
        </w:tc>
      </w:tr>
    </w:tbl>
    <w:p w14:paraId="42B0D566" w14:textId="77777777" w:rsidR="000E746F" w:rsidRDefault="000E746F" w:rsidP="000E746F">
      <w:pPr>
        <w:pStyle w:val="140"/>
      </w:pPr>
    </w:p>
    <w:p w14:paraId="035E6977" w14:textId="4E5F8CFE" w:rsidR="0047152A" w:rsidRPr="0047152A" w:rsidRDefault="0047152A" w:rsidP="000E746F">
      <w:pPr>
        <w:pStyle w:val="140"/>
      </w:pPr>
      <w:r w:rsidRPr="0047152A">
        <w:t>Анализ:</w:t>
      </w:r>
    </w:p>
    <w:p w14:paraId="58009AAC" w14:textId="77777777" w:rsidR="0047152A" w:rsidRPr="009C2F22" w:rsidRDefault="0047152A" w:rsidP="009C2F22">
      <w:pPr>
        <w:pStyle w:val="a0"/>
        <w:ind w:left="993" w:firstLine="0"/>
      </w:pPr>
      <w:r w:rsidRPr="009C2F22">
        <w:t>При load_factor = 0,75 достигается минимальное время вставки (2,02 с для миллиона элементов) и приемлемое время поиска (520 нс). Количество коллизий и рехэширований сбалансировано.</w:t>
      </w:r>
    </w:p>
    <w:p w14:paraId="2A3AAB47" w14:textId="77777777" w:rsidR="0047152A" w:rsidRPr="009C2F22" w:rsidRDefault="0047152A" w:rsidP="009C2F22">
      <w:pPr>
        <w:pStyle w:val="a0"/>
        <w:ind w:left="993" w:firstLine="0"/>
      </w:pPr>
      <w:r w:rsidRPr="009C2F22">
        <w:t>Меньшие значения (0,25) дают больше рехэширований и медленнее вставку из-за частого расширения.</w:t>
      </w:r>
    </w:p>
    <w:p w14:paraId="27C980C3" w14:textId="77777777" w:rsidR="0047152A" w:rsidRPr="009C2F22" w:rsidRDefault="0047152A" w:rsidP="009C2F22">
      <w:pPr>
        <w:pStyle w:val="a0"/>
        <w:ind w:left="993" w:firstLine="0"/>
      </w:pPr>
      <w:r w:rsidRPr="009C2F22">
        <w:t>Большие значения (0,9–1,0) резко увеличивают время поиска из-за длинных цепочек.</w:t>
      </w:r>
    </w:p>
    <w:p w14:paraId="785D74A1" w14:textId="77777777" w:rsidR="0047152A" w:rsidRPr="009C2F22" w:rsidRDefault="0047152A" w:rsidP="009C2F22">
      <w:pPr>
        <w:pStyle w:val="a0"/>
        <w:ind w:left="993" w:firstLine="0"/>
      </w:pPr>
      <w:r w:rsidRPr="009C2F22">
        <w:t>Таким образом, оптимальный load_factor для данной реализации – 0,75.</w:t>
      </w:r>
    </w:p>
    <w:p w14:paraId="12E2BE55" w14:textId="77777777" w:rsidR="0047152A" w:rsidRDefault="0047152A">
      <w:pPr>
        <w:rPr>
          <w:b/>
          <w:bCs/>
        </w:rPr>
      </w:pPr>
      <w:r>
        <w:rPr>
          <w:b/>
          <w:bCs/>
        </w:rPr>
        <w:br w:type="page"/>
      </w:r>
    </w:p>
    <w:p w14:paraId="345042BE" w14:textId="0343AFA3" w:rsidR="0047152A" w:rsidRPr="0047152A" w:rsidRDefault="0047152A" w:rsidP="000E746F">
      <w:pPr>
        <w:pStyle w:val="1"/>
      </w:pPr>
      <w:bookmarkStart w:id="14" w:name="_Toc229326463"/>
      <w:r w:rsidRPr="0047152A">
        <w:lastRenderedPageBreak/>
        <w:t>Выводы</w:t>
      </w:r>
      <w:bookmarkEnd w:id="14"/>
    </w:p>
    <w:p w14:paraId="061D4F6A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lang w:val="ru-RU"/>
        </w:rPr>
        <w:t>В ходе выполнения лабораторной работы:</w:t>
      </w:r>
    </w:p>
    <w:p w14:paraId="2D7C4790" w14:textId="77777777" w:rsidR="0047152A" w:rsidRPr="00485286" w:rsidRDefault="0047152A" w:rsidP="000E746F">
      <w:pPr>
        <w:pStyle w:val="a1"/>
        <w:numPr>
          <w:ilvl w:val="0"/>
          <w:numId w:val="46"/>
        </w:numPr>
        <w:ind w:left="1134" w:hanging="425"/>
        <w:rPr>
          <w:lang w:val="ru-RU"/>
        </w:rPr>
      </w:pPr>
      <w:r w:rsidRPr="00485286">
        <w:rPr>
          <w:lang w:val="ru-RU"/>
        </w:rPr>
        <w:t xml:space="preserve">Реализована полноценная хэш-таблица с цепочками на языке </w:t>
      </w:r>
      <w:r w:rsidRPr="0047152A">
        <w:t>C</w:t>
      </w:r>
      <w:r w:rsidRPr="00485286">
        <w:rPr>
          <w:lang w:val="ru-RU"/>
        </w:rPr>
        <w:t>.</w:t>
      </w:r>
    </w:p>
    <w:p w14:paraId="13D21FAE" w14:textId="77777777" w:rsidR="0047152A" w:rsidRPr="00485286" w:rsidRDefault="0047152A" w:rsidP="000E746F">
      <w:pPr>
        <w:pStyle w:val="a1"/>
        <w:ind w:left="1134" w:hanging="425"/>
        <w:rPr>
          <w:lang w:val="ru-RU"/>
        </w:rPr>
      </w:pPr>
      <w:r w:rsidRPr="00485286">
        <w:rPr>
          <w:lang w:val="ru-RU"/>
        </w:rPr>
        <w:t xml:space="preserve">Изучена работа хэш-функции </w:t>
      </w:r>
      <w:r w:rsidRPr="0047152A">
        <w:t>SDBMHash</w:t>
      </w:r>
      <w:r w:rsidRPr="00485286">
        <w:rPr>
          <w:lang w:val="ru-RU"/>
        </w:rPr>
        <w:t xml:space="preserve"> и метод разрешения коллизий.</w:t>
      </w:r>
    </w:p>
    <w:p w14:paraId="7F160ACF" w14:textId="77777777" w:rsidR="0047152A" w:rsidRPr="00485286" w:rsidRDefault="0047152A" w:rsidP="000E746F">
      <w:pPr>
        <w:pStyle w:val="a1"/>
        <w:ind w:left="1134" w:hanging="425"/>
        <w:rPr>
          <w:lang w:val="ru-RU"/>
        </w:rPr>
      </w:pPr>
      <w:r w:rsidRPr="00485286">
        <w:rPr>
          <w:lang w:val="ru-RU"/>
        </w:rPr>
        <w:t>Освоены механизмы автоматического расширения таблицы и рехэширования.</w:t>
      </w:r>
    </w:p>
    <w:p w14:paraId="0BA994AC" w14:textId="77777777" w:rsidR="0047152A" w:rsidRPr="00485286" w:rsidRDefault="0047152A" w:rsidP="000E746F">
      <w:pPr>
        <w:pStyle w:val="a1"/>
        <w:ind w:left="1134" w:hanging="425"/>
        <w:rPr>
          <w:lang w:val="ru-RU"/>
        </w:rPr>
      </w:pPr>
      <w:r w:rsidRPr="00485286">
        <w:rPr>
          <w:lang w:val="ru-RU"/>
        </w:rPr>
        <w:t>Экспериментально определён оптимальный коэффициент заполнения</w:t>
      </w:r>
      <w:r w:rsidRPr="0047152A">
        <w:t> load</w:t>
      </w:r>
      <w:r w:rsidRPr="00485286">
        <w:rPr>
          <w:lang w:val="ru-RU"/>
        </w:rPr>
        <w:t>_</w:t>
      </w:r>
      <w:r w:rsidRPr="0047152A">
        <w:t>factor</w:t>
      </w:r>
      <w:r w:rsidRPr="00485286">
        <w:rPr>
          <w:lang w:val="ru-RU"/>
        </w:rPr>
        <w:t xml:space="preserve"> = 0,75, обеспечивающий наилучшую производительность.</w:t>
      </w:r>
    </w:p>
    <w:p w14:paraId="03B94C80" w14:textId="77777777" w:rsidR="0047152A" w:rsidRPr="00485286" w:rsidRDefault="0047152A" w:rsidP="000E746F">
      <w:pPr>
        <w:pStyle w:val="a1"/>
        <w:ind w:left="1134" w:hanging="425"/>
        <w:rPr>
          <w:lang w:val="ru-RU"/>
        </w:rPr>
      </w:pPr>
      <w:r w:rsidRPr="00485286">
        <w:rPr>
          <w:lang w:val="ru-RU"/>
        </w:rPr>
        <w:t>Проведены замеры времени операций, количества коллизий и рехэширований для разных объёмов данных.</w:t>
      </w:r>
    </w:p>
    <w:p w14:paraId="76B87EF2" w14:textId="77777777" w:rsidR="0047152A" w:rsidRPr="00485286" w:rsidRDefault="0047152A" w:rsidP="000E746F">
      <w:pPr>
        <w:pStyle w:val="a1"/>
        <w:ind w:left="1134" w:hanging="425"/>
        <w:rPr>
          <w:lang w:val="ru-RU"/>
        </w:rPr>
      </w:pPr>
      <w:r w:rsidRPr="00485286">
        <w:rPr>
          <w:lang w:val="ru-RU"/>
        </w:rPr>
        <w:t>Приобретены навыки модульного программирования, работы с динамической памятью, связными списками и организации тестирования.</w:t>
      </w:r>
    </w:p>
    <w:p w14:paraId="1EEB0FD0" w14:textId="77777777" w:rsidR="0047152A" w:rsidRPr="00485286" w:rsidRDefault="0047152A" w:rsidP="000E746F">
      <w:pPr>
        <w:pStyle w:val="14"/>
        <w:rPr>
          <w:lang w:val="ru-RU"/>
        </w:rPr>
      </w:pPr>
      <w:r w:rsidRPr="00485286">
        <w:rPr>
          <w:b/>
          <w:bCs/>
          <w:lang w:val="ru-RU"/>
        </w:rPr>
        <w:t>Трудности</w:t>
      </w:r>
      <w:r w:rsidRPr="00485286">
        <w:rPr>
          <w:lang w:val="ru-RU"/>
        </w:rPr>
        <w:t xml:space="preserve">: при реализации рехэширования важно корректно перемещать узлы без потери памяти; учёт коллизий потребовал аккуратности при вставке. Все ошибки были исправлены с помощью отладчика </w:t>
      </w:r>
      <w:r w:rsidRPr="0047152A">
        <w:t>GDB</w:t>
      </w:r>
      <w:r w:rsidRPr="00485286">
        <w:rPr>
          <w:lang w:val="ru-RU"/>
        </w:rPr>
        <w:t xml:space="preserve"> и пошагового анализа.</w:t>
      </w:r>
    </w:p>
    <w:p w14:paraId="576A0F73" w14:textId="77777777" w:rsidR="000E746F" w:rsidRDefault="000E746F">
      <w:pPr>
        <w:rPr>
          <w:b/>
          <w:bCs/>
        </w:rPr>
      </w:pPr>
      <w:r>
        <w:rPr>
          <w:b/>
          <w:bCs/>
        </w:rPr>
        <w:br w:type="page"/>
      </w:r>
    </w:p>
    <w:p w14:paraId="7BAA732E" w14:textId="34FF1949" w:rsidR="000E746F" w:rsidRPr="005359D9" w:rsidRDefault="0047152A" w:rsidP="005359D9">
      <w:pPr>
        <w:pStyle w:val="1"/>
      </w:pPr>
      <w:bookmarkStart w:id="15" w:name="_Toc229326464"/>
      <w:r w:rsidRPr="0047152A">
        <w:lastRenderedPageBreak/>
        <w:t>Список источников</w:t>
      </w:r>
      <w:bookmarkEnd w:id="15"/>
    </w:p>
    <w:p w14:paraId="0D15E371" w14:textId="3C21E712" w:rsidR="0047152A" w:rsidRPr="005359D9" w:rsidRDefault="0047152A" w:rsidP="005359D9">
      <w:pPr>
        <w:pStyle w:val="a1"/>
        <w:numPr>
          <w:ilvl w:val="0"/>
          <w:numId w:val="48"/>
        </w:numPr>
        <w:rPr>
          <w:lang w:val="ru-RU"/>
        </w:rPr>
      </w:pPr>
      <w:r w:rsidRPr="005359D9">
        <w:rPr>
          <w:lang w:val="ru-RU"/>
        </w:rPr>
        <w:t>Разрешение</w:t>
      </w:r>
      <w:r w:rsidR="000E746F" w:rsidRPr="005359D9">
        <w:rPr>
          <w:lang w:val="ru-RU"/>
        </w:rPr>
        <w:t xml:space="preserve"> </w:t>
      </w:r>
      <w:r w:rsidRPr="005359D9">
        <w:rPr>
          <w:lang w:val="ru-RU"/>
        </w:rPr>
        <w:t>коллизий.</w:t>
      </w:r>
      <w:r w:rsidR="000E746F" w:rsidRPr="005359D9">
        <w:rPr>
          <w:lang w:val="ru-RU"/>
        </w:rPr>
        <w:t xml:space="preserve"> </w:t>
      </w:r>
      <w:r w:rsidRPr="0047152A">
        <w:t>URL</w:t>
      </w:r>
      <w:r w:rsidRPr="005359D9">
        <w:rPr>
          <w:lang w:val="ru-RU"/>
        </w:rPr>
        <w:t>:</w:t>
      </w:r>
      <w:r w:rsidRPr="0047152A">
        <w:t> </w:t>
      </w:r>
      <w:hyperlink r:id="rId8" w:tgtFrame="_blank" w:history="1">
        <w:r w:rsidRPr="0047152A">
          <w:rPr>
            <w:rStyle w:val="aff0"/>
          </w:rPr>
          <w:t>https</w:t>
        </w:r>
        <w:r w:rsidRPr="005359D9">
          <w:rPr>
            <w:rStyle w:val="aff0"/>
            <w:lang w:val="ru-RU"/>
          </w:rPr>
          <w:t>://</w:t>
        </w:r>
        <w:r w:rsidRPr="0047152A">
          <w:rPr>
            <w:rStyle w:val="aff0"/>
          </w:rPr>
          <w:t>neerc</w:t>
        </w:r>
        <w:r w:rsidRPr="005359D9">
          <w:rPr>
            <w:rStyle w:val="aff0"/>
            <w:lang w:val="ru-RU"/>
          </w:rPr>
          <w:t>.</w:t>
        </w:r>
        <w:r w:rsidRPr="0047152A">
          <w:rPr>
            <w:rStyle w:val="aff0"/>
          </w:rPr>
          <w:t>ifmo</w:t>
        </w:r>
        <w:r w:rsidRPr="005359D9">
          <w:rPr>
            <w:rStyle w:val="aff0"/>
            <w:lang w:val="ru-RU"/>
          </w:rPr>
          <w:t>.</w:t>
        </w:r>
        <w:r w:rsidRPr="0047152A">
          <w:rPr>
            <w:rStyle w:val="aff0"/>
          </w:rPr>
          <w:t>ru</w:t>
        </w:r>
        <w:r w:rsidRPr="005359D9">
          <w:rPr>
            <w:rStyle w:val="aff0"/>
            <w:lang w:val="ru-RU"/>
          </w:rPr>
          <w:t>/</w:t>
        </w:r>
        <w:r w:rsidRPr="0047152A">
          <w:rPr>
            <w:rStyle w:val="aff0"/>
          </w:rPr>
          <w:t>wiki</w:t>
        </w:r>
        <w:r w:rsidRPr="005359D9">
          <w:rPr>
            <w:rStyle w:val="aff0"/>
            <w:lang w:val="ru-RU"/>
          </w:rPr>
          <w:t>/</w:t>
        </w:r>
        <w:r w:rsidRPr="0047152A">
          <w:rPr>
            <w:rStyle w:val="aff0"/>
          </w:rPr>
          <w:t>index</w:t>
        </w:r>
        <w:r w:rsidRPr="005359D9">
          <w:rPr>
            <w:rStyle w:val="aff0"/>
            <w:lang w:val="ru-RU"/>
          </w:rPr>
          <w:t>.</w:t>
        </w:r>
        <w:r w:rsidRPr="0047152A">
          <w:rPr>
            <w:rStyle w:val="aff0"/>
          </w:rPr>
          <w:t>php</w:t>
        </w:r>
        <w:r w:rsidRPr="005359D9">
          <w:rPr>
            <w:rStyle w:val="aff0"/>
            <w:lang w:val="ru-RU"/>
          </w:rPr>
          <w:t>?</w:t>
        </w:r>
        <w:r w:rsidRPr="0047152A">
          <w:rPr>
            <w:rStyle w:val="aff0"/>
          </w:rPr>
          <w:t>title</w:t>
        </w:r>
        <w:r w:rsidRPr="005359D9">
          <w:rPr>
            <w:rStyle w:val="aff0"/>
            <w:lang w:val="ru-RU"/>
          </w:rPr>
          <w:t>=Разрешение_коллизий</w:t>
        </w:r>
      </w:hyperlink>
    </w:p>
    <w:p w14:paraId="1BC3260B" w14:textId="77777777" w:rsidR="0047152A" w:rsidRPr="00485286" w:rsidRDefault="0047152A" w:rsidP="000E746F">
      <w:pPr>
        <w:pStyle w:val="a1"/>
        <w:rPr>
          <w:lang w:val="ru-RU"/>
        </w:rPr>
      </w:pPr>
      <w:r w:rsidRPr="00485286">
        <w:rPr>
          <w:lang w:val="ru-RU"/>
        </w:rPr>
        <w:t xml:space="preserve">Хэш-функция </w:t>
      </w:r>
      <w:r w:rsidRPr="0047152A">
        <w:t>SDBMHash</w:t>
      </w:r>
      <w:r w:rsidRPr="00485286">
        <w:rPr>
          <w:lang w:val="ru-RU"/>
        </w:rPr>
        <w:t xml:space="preserve">. </w:t>
      </w:r>
      <w:r w:rsidRPr="0047152A">
        <w:t>URL</w:t>
      </w:r>
      <w:r w:rsidRPr="00485286">
        <w:rPr>
          <w:lang w:val="ru-RU"/>
        </w:rPr>
        <w:t>:</w:t>
      </w:r>
      <w:r w:rsidRPr="0047152A">
        <w:t> </w:t>
      </w:r>
      <w:hyperlink r:id="rId9" w:tgtFrame="_blank" w:history="1">
        <w:r w:rsidRPr="0047152A">
          <w:rPr>
            <w:rStyle w:val="aff0"/>
          </w:rPr>
          <w:t>http</w:t>
        </w:r>
        <w:r w:rsidRPr="00485286">
          <w:rPr>
            <w:rStyle w:val="aff0"/>
            <w:lang w:val="ru-RU"/>
          </w:rPr>
          <w:t>://</w:t>
        </w:r>
        <w:r w:rsidRPr="0047152A">
          <w:rPr>
            <w:rStyle w:val="aff0"/>
          </w:rPr>
          <w:t>www</w:t>
        </w:r>
        <w:r w:rsidRPr="00485286">
          <w:rPr>
            <w:rStyle w:val="aff0"/>
            <w:lang w:val="ru-RU"/>
          </w:rPr>
          <w:t>.</w:t>
        </w:r>
        <w:r w:rsidRPr="0047152A">
          <w:rPr>
            <w:rStyle w:val="aff0"/>
          </w:rPr>
          <w:t>cse</w:t>
        </w:r>
        <w:r w:rsidRPr="00485286">
          <w:rPr>
            <w:rStyle w:val="aff0"/>
            <w:lang w:val="ru-RU"/>
          </w:rPr>
          <w:t>.</w:t>
        </w:r>
        <w:r w:rsidRPr="0047152A">
          <w:rPr>
            <w:rStyle w:val="aff0"/>
          </w:rPr>
          <w:t>yorku</w:t>
        </w:r>
        <w:r w:rsidRPr="00485286">
          <w:rPr>
            <w:rStyle w:val="aff0"/>
            <w:lang w:val="ru-RU"/>
          </w:rPr>
          <w:t>.</w:t>
        </w:r>
        <w:r w:rsidRPr="0047152A">
          <w:rPr>
            <w:rStyle w:val="aff0"/>
          </w:rPr>
          <w:t>ca</w:t>
        </w:r>
        <w:r w:rsidRPr="00485286">
          <w:rPr>
            <w:rStyle w:val="aff0"/>
            <w:lang w:val="ru-RU"/>
          </w:rPr>
          <w:t>/~</w:t>
        </w:r>
        <w:r w:rsidRPr="0047152A">
          <w:rPr>
            <w:rStyle w:val="aff0"/>
          </w:rPr>
          <w:t>oz</w:t>
        </w:r>
        <w:r w:rsidRPr="00485286">
          <w:rPr>
            <w:rStyle w:val="aff0"/>
            <w:lang w:val="ru-RU"/>
          </w:rPr>
          <w:t>/</w:t>
        </w:r>
        <w:r w:rsidRPr="0047152A">
          <w:rPr>
            <w:rStyle w:val="aff0"/>
          </w:rPr>
          <w:t>hash</w:t>
        </w:r>
        <w:r w:rsidRPr="00485286">
          <w:rPr>
            <w:rStyle w:val="aff0"/>
            <w:lang w:val="ru-RU"/>
          </w:rPr>
          <w:t>.</w:t>
        </w:r>
        <w:r w:rsidRPr="0047152A">
          <w:rPr>
            <w:rStyle w:val="aff0"/>
          </w:rPr>
          <w:t>html</w:t>
        </w:r>
      </w:hyperlink>
    </w:p>
    <w:p w14:paraId="28972C1F" w14:textId="77777777" w:rsidR="0047152A" w:rsidRPr="000E746F" w:rsidRDefault="0047152A" w:rsidP="000E746F">
      <w:pPr>
        <w:pStyle w:val="a1"/>
        <w:rPr>
          <w:lang w:val="ru-RU"/>
        </w:rPr>
      </w:pPr>
      <w:r w:rsidRPr="00485286">
        <w:rPr>
          <w:lang w:val="ru-RU"/>
        </w:rPr>
        <w:t xml:space="preserve">Кнут Д. Искусство программирования, том 3. </w:t>
      </w:r>
      <w:r w:rsidRPr="000E746F">
        <w:rPr>
          <w:lang w:val="ru-RU"/>
        </w:rPr>
        <w:t>Сортировка и поиск. – М.: Вильямс, 2007.</w:t>
      </w:r>
    </w:p>
    <w:p w14:paraId="22A00375" w14:textId="77777777" w:rsidR="005359D9" w:rsidRDefault="005359D9">
      <w:pPr>
        <w:rPr>
          <w:rFonts w:asciiTheme="majorBidi" w:hAnsiTheme="majorBidi"/>
          <w:b/>
          <w:bCs/>
          <w:kern w:val="0"/>
          <w:sz w:val="28"/>
          <w:szCs w:val="22"/>
          <w:lang w:eastAsia="en-US"/>
          <w14:ligatures w14:val="none"/>
        </w:rPr>
      </w:pPr>
      <w:r>
        <w:rPr>
          <w:bCs/>
        </w:rPr>
        <w:br w:type="page"/>
      </w:r>
    </w:p>
    <w:p w14:paraId="28C9AE3C" w14:textId="130785AD" w:rsidR="00B66A77" w:rsidRDefault="005359D9" w:rsidP="005359D9">
      <w:pPr>
        <w:pStyle w:val="a3"/>
        <w:rPr>
          <w:bCs/>
        </w:rPr>
      </w:pPr>
      <w:bookmarkStart w:id="16" w:name="_Toc229326465"/>
      <w:r w:rsidRPr="0047152A">
        <w:rPr>
          <w:bCs/>
        </w:rPr>
        <w:lastRenderedPageBreak/>
        <w:t>Листинги программ</w:t>
      </w:r>
      <w:bookmarkEnd w:id="16"/>
    </w:p>
    <w:p w14:paraId="05106796" w14:textId="7ED6E3C2" w:rsidR="005359D9" w:rsidRDefault="005359D9" w:rsidP="005359D9">
      <w:pPr>
        <w:pStyle w:val="a4"/>
        <w:rPr>
          <w:lang w:val="en-US"/>
        </w:rPr>
      </w:pPr>
      <w:bookmarkStart w:id="17" w:name="_Toc229326466"/>
      <w:r>
        <w:rPr>
          <w:lang w:val="en-US"/>
        </w:rPr>
        <w:t>hash_functions.c</w:t>
      </w:r>
      <w:bookmarkEnd w:id="17"/>
    </w:p>
    <w:p w14:paraId="3902DCD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"hash_functions.h"</w:t>
      </w:r>
    </w:p>
    <w:p w14:paraId="3DDF0DC1" w14:textId="77777777" w:rsidR="005359D9" w:rsidRPr="005359D9" w:rsidRDefault="005359D9" w:rsidP="005359D9">
      <w:pPr>
        <w:pStyle w:val="a9"/>
        <w:rPr>
          <w:lang w:eastAsia="ru-RU"/>
        </w:rPr>
      </w:pPr>
    </w:p>
    <w:p w14:paraId="311F834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unsigned int SDBMHash(const char* str, unsigned int length) {</w:t>
      </w:r>
    </w:p>
    <w:p w14:paraId="20FCE0D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unsigned int hash = 0;</w:t>
      </w:r>
    </w:p>
    <w:p w14:paraId="20495C1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for (unsigned int i = 0; i &lt; length; ++i, ++str) {</w:t>
      </w:r>
    </w:p>
    <w:p w14:paraId="395F822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hash = (*str) + (hash &lt;&lt; 6) + (hash &lt;&lt; 16) - hash;</w:t>
      </w:r>
    </w:p>
    <w:p w14:paraId="200FEB4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1DC2D57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hash;</w:t>
      </w:r>
    </w:p>
    <w:p w14:paraId="5684370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294010F7" w14:textId="77777777" w:rsidR="005359D9" w:rsidRPr="005359D9" w:rsidRDefault="005359D9" w:rsidP="005359D9">
      <w:pPr>
        <w:pStyle w:val="a9"/>
        <w:rPr>
          <w:lang w:eastAsia="ru-RU"/>
        </w:rPr>
      </w:pPr>
    </w:p>
    <w:p w14:paraId="19D78C2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unsigned int djb2(const char* str, unsigned int length) {</w:t>
      </w:r>
    </w:p>
    <w:p w14:paraId="7D28856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unsigned int hash = 5381;</w:t>
      </w:r>
    </w:p>
    <w:p w14:paraId="1692234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for (unsigned int i = 0; i &lt; length; ++i, ++str) {</w:t>
      </w:r>
    </w:p>
    <w:p w14:paraId="7F5FF51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hash = ((hash &lt;&lt; 5) + hash) + (*str);</w:t>
      </w:r>
    </w:p>
    <w:p w14:paraId="1F4A6A3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04D8B6F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hash;</w:t>
      </w:r>
    </w:p>
    <w:p w14:paraId="08EEE69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500FDFD4" w14:textId="77777777" w:rsidR="005359D9" w:rsidRPr="005359D9" w:rsidRDefault="005359D9" w:rsidP="005359D9">
      <w:pPr>
        <w:pStyle w:val="a9"/>
        <w:rPr>
          <w:lang w:eastAsia="ru-RU"/>
        </w:rPr>
      </w:pPr>
    </w:p>
    <w:p w14:paraId="0C0AA6B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unsigned int adler32(const char* str, unsigned int length) {</w:t>
      </w:r>
    </w:p>
    <w:p w14:paraId="0FAAF7D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unsigned int s1 = 1;</w:t>
      </w:r>
    </w:p>
    <w:p w14:paraId="2CF233B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unsigned int s2 = 0;</w:t>
      </w:r>
    </w:p>
    <w:p w14:paraId="62B6DA0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for (unsigned int i = 0; i &lt; length; ++i, ++str) {</w:t>
      </w:r>
    </w:p>
    <w:p w14:paraId="1BD83E7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s1 = (s1 + (*str)) % 65521;</w:t>
      </w:r>
    </w:p>
    <w:p w14:paraId="51E19DA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s2 = (s2 + s1) % 65521;</w:t>
      </w:r>
    </w:p>
    <w:p w14:paraId="576A90A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2E3CF16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(s2 &lt;&lt; 16) | s1;</w:t>
      </w:r>
    </w:p>
    <w:p w14:paraId="52AD04D0" w14:textId="0A29E4CB" w:rsid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>}</w:t>
      </w:r>
    </w:p>
    <w:p w14:paraId="647D8448" w14:textId="74DF917B" w:rsidR="005359D9" w:rsidRDefault="005359D9" w:rsidP="005359D9">
      <w:pPr>
        <w:pStyle w:val="a4"/>
        <w:rPr>
          <w:lang w:val="en-US"/>
        </w:rPr>
      </w:pPr>
      <w:bookmarkStart w:id="18" w:name="_Toc229326467"/>
      <w:r>
        <w:rPr>
          <w:lang w:val="en-US"/>
        </w:rPr>
        <w:t>hash_functions.h</w:t>
      </w:r>
      <w:bookmarkEnd w:id="18"/>
    </w:p>
    <w:p w14:paraId="54132C6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#ifndef HASH_FUNCTIONS_H</w:t>
      </w:r>
    </w:p>
    <w:p w14:paraId="7E9B861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#define HASH_FUNCTIONS_H</w:t>
      </w:r>
    </w:p>
    <w:p w14:paraId="2F7336C8" w14:textId="77777777" w:rsidR="005359D9" w:rsidRPr="005359D9" w:rsidRDefault="005359D9" w:rsidP="005359D9">
      <w:pPr>
        <w:pStyle w:val="a9"/>
        <w:rPr>
          <w:lang w:eastAsia="ru-RU"/>
        </w:rPr>
      </w:pPr>
    </w:p>
    <w:p w14:paraId="7209733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&lt;stddef.h&gt;</w:t>
      </w:r>
    </w:p>
    <w:p w14:paraId="6F950526" w14:textId="77777777" w:rsidR="005359D9" w:rsidRPr="005359D9" w:rsidRDefault="005359D9" w:rsidP="005359D9">
      <w:pPr>
        <w:pStyle w:val="a9"/>
        <w:rPr>
          <w:lang w:eastAsia="ru-RU"/>
        </w:rPr>
      </w:pPr>
    </w:p>
    <w:p w14:paraId="42F387C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unsigned int SDBMHash(const char* str, unsigned int length);</w:t>
      </w:r>
    </w:p>
    <w:p w14:paraId="13ADAD3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unsigned int djb2(const char* str, unsigned int length);</w:t>
      </w:r>
    </w:p>
    <w:p w14:paraId="08DA3C5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unsigned int adler32(const char* str, unsigned int length);</w:t>
      </w:r>
    </w:p>
    <w:p w14:paraId="3748D182" w14:textId="77777777" w:rsidR="005359D9" w:rsidRPr="005359D9" w:rsidRDefault="005359D9" w:rsidP="005359D9">
      <w:pPr>
        <w:pStyle w:val="a9"/>
        <w:rPr>
          <w:lang w:eastAsia="ru-RU"/>
        </w:rPr>
      </w:pPr>
    </w:p>
    <w:p w14:paraId="2E22F57F" w14:textId="5E8D3BB9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>#endif</w:t>
      </w:r>
    </w:p>
    <w:p w14:paraId="29D6A942" w14:textId="1DFF7D90" w:rsidR="005359D9" w:rsidRDefault="005359D9" w:rsidP="005359D9">
      <w:pPr>
        <w:pStyle w:val="a4"/>
        <w:rPr>
          <w:lang w:val="en-US"/>
        </w:rPr>
      </w:pPr>
      <w:bookmarkStart w:id="19" w:name="_Toc229326468"/>
      <w:r>
        <w:rPr>
          <w:lang w:val="en-US"/>
        </w:rPr>
        <w:t>hash_table.c</w:t>
      </w:r>
      <w:bookmarkEnd w:id="19"/>
    </w:p>
    <w:p w14:paraId="3B8D3D7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"hash_table.h"</w:t>
      </w:r>
    </w:p>
    <w:p w14:paraId="347B8F1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"hash_functions.h"</w:t>
      </w:r>
    </w:p>
    <w:p w14:paraId="032D3A2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lastRenderedPageBreak/>
        <w:t>#include &lt;stdio.h&gt;</w:t>
      </w:r>
    </w:p>
    <w:p w14:paraId="791D9B7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&lt;stdlib.h&gt;</w:t>
      </w:r>
    </w:p>
    <w:p w14:paraId="7FE35E75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#include &lt;string.h&gt;</w:t>
      </w:r>
    </w:p>
    <w:p w14:paraId="50ABA112" w14:textId="77777777" w:rsidR="005359D9" w:rsidRPr="005359D9" w:rsidRDefault="005359D9" w:rsidP="005359D9">
      <w:pPr>
        <w:pStyle w:val="a9"/>
        <w:rPr>
          <w:lang w:val="ru-RU" w:eastAsia="ru-RU"/>
        </w:rPr>
      </w:pPr>
    </w:p>
    <w:p w14:paraId="634EFF09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// Вспомогательная функция: создание узла</w:t>
      </w:r>
    </w:p>
    <w:p w14:paraId="689AF1C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static HashNode* create_node(const char *key, const char *value) {</w:t>
      </w:r>
    </w:p>
    <w:p w14:paraId="1B39722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HashNode *node = (HashNode*)malloc(sizeof(HashNode));</w:t>
      </w:r>
    </w:p>
    <w:p w14:paraId="05DBF68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(!node) return NULL;</w:t>
      </w:r>
    </w:p>
    <w:p w14:paraId="628CE4F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node-&gt;key = strdup(key);</w:t>
      </w:r>
    </w:p>
    <w:p w14:paraId="5238CEB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node-&gt;value = strdup(value);</w:t>
      </w:r>
    </w:p>
    <w:p w14:paraId="685F2D6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node-&gt;next = NULL;</w:t>
      </w:r>
    </w:p>
    <w:p w14:paraId="265DA9F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node;</w:t>
      </w:r>
    </w:p>
    <w:p w14:paraId="724EA25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4DB6476F" w14:textId="77777777" w:rsidR="005359D9" w:rsidRPr="005359D9" w:rsidRDefault="005359D9" w:rsidP="005359D9">
      <w:pPr>
        <w:pStyle w:val="a9"/>
        <w:rPr>
          <w:lang w:eastAsia="ru-RU"/>
        </w:rPr>
      </w:pPr>
    </w:p>
    <w:p w14:paraId="64DF3BC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Освобождение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цепочки</w:t>
      </w:r>
    </w:p>
    <w:p w14:paraId="6304FB9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static void free_chain(HashNode *head) {</w:t>
      </w:r>
    </w:p>
    <w:p w14:paraId="51348F7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while (head) {</w:t>
      </w:r>
    </w:p>
    <w:p w14:paraId="6870D09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HashNode *tmp = head;</w:t>
      </w:r>
    </w:p>
    <w:p w14:paraId="4AFF6DE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head = head-&gt;next;</w:t>
      </w:r>
    </w:p>
    <w:p w14:paraId="4427F51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free(tmp-&gt;key);</w:t>
      </w:r>
    </w:p>
    <w:p w14:paraId="4BF303D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free(tmp-&gt;value);</w:t>
      </w:r>
    </w:p>
    <w:p w14:paraId="44E84D8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free(tmp);</w:t>
      </w:r>
    </w:p>
    <w:p w14:paraId="1EF3849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7F319BE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2D378022" w14:textId="77777777" w:rsidR="005359D9" w:rsidRPr="005359D9" w:rsidRDefault="005359D9" w:rsidP="005359D9">
      <w:pPr>
        <w:pStyle w:val="a9"/>
        <w:rPr>
          <w:lang w:eastAsia="ru-RU"/>
        </w:rPr>
      </w:pPr>
    </w:p>
    <w:p w14:paraId="453B524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Рехэширование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при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расширении</w:t>
      </w:r>
    </w:p>
    <w:p w14:paraId="0FD00A9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static void rehash(HashTable *ht) {</w:t>
      </w:r>
    </w:p>
    <w:p w14:paraId="3B322CE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size_t new_capacity = ht-&gt;capacity * 2;</w:t>
      </w:r>
    </w:p>
    <w:p w14:paraId="0EF2482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HashNode **new_buckets = (HashNode**)calloc(new_capacity, sizeof(HashNode*));</w:t>
      </w:r>
    </w:p>
    <w:p w14:paraId="7FC7DC82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</w:t>
      </w:r>
      <w:r w:rsidRPr="005359D9">
        <w:rPr>
          <w:lang w:val="ru-RU" w:eastAsia="ru-RU"/>
        </w:rPr>
        <w:t>if (!new_buckets) return;</w:t>
      </w:r>
    </w:p>
    <w:p w14:paraId="3163523A" w14:textId="77777777" w:rsidR="005359D9" w:rsidRPr="005359D9" w:rsidRDefault="005359D9" w:rsidP="005359D9">
      <w:pPr>
        <w:pStyle w:val="a9"/>
        <w:rPr>
          <w:lang w:val="ru-RU" w:eastAsia="ru-RU"/>
        </w:rPr>
      </w:pPr>
    </w:p>
    <w:p w14:paraId="4A563D3B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// Пройти по всем старым бакетам и переместить узлы</w:t>
      </w:r>
    </w:p>
    <w:p w14:paraId="6977E92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 xml:space="preserve">    </w:t>
      </w:r>
      <w:r w:rsidRPr="005359D9">
        <w:rPr>
          <w:lang w:eastAsia="ru-RU"/>
        </w:rPr>
        <w:t>for (size_t i = 0; i &lt; ht-&gt;capacity; ++i) {</w:t>
      </w:r>
    </w:p>
    <w:p w14:paraId="3839875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HashNode *node = ht-&gt;buckets[i];</w:t>
      </w:r>
    </w:p>
    <w:p w14:paraId="120AEC1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while (node) {</w:t>
      </w:r>
    </w:p>
    <w:p w14:paraId="480F875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HashNode *next = node-&gt;next;</w:t>
      </w:r>
    </w:p>
    <w:p w14:paraId="16C7164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            // </w:t>
      </w:r>
      <w:r w:rsidRPr="005359D9">
        <w:rPr>
          <w:lang w:val="ru-RU" w:eastAsia="ru-RU"/>
        </w:rPr>
        <w:t>Вычислить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новый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индекс</w:t>
      </w:r>
    </w:p>
    <w:p w14:paraId="6EAE723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            unsigned int hash = SDBMHash(node-&gt;key, strlen(node-&gt;key)); // </w:t>
      </w:r>
      <w:r w:rsidRPr="005359D9">
        <w:rPr>
          <w:lang w:val="ru-RU" w:eastAsia="ru-RU"/>
        </w:rPr>
        <w:t>определена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в</w:t>
      </w:r>
      <w:r w:rsidRPr="005359D9">
        <w:rPr>
          <w:lang w:eastAsia="ru-RU"/>
        </w:rPr>
        <w:t xml:space="preserve"> hash_functions.h</w:t>
      </w:r>
    </w:p>
    <w:p w14:paraId="355F97D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size_t new_idx = hash % new_capacity;</w:t>
      </w:r>
    </w:p>
    <w:p w14:paraId="2F501AD9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        </w:t>
      </w:r>
      <w:r w:rsidRPr="005359D9">
        <w:rPr>
          <w:lang w:val="ru-RU" w:eastAsia="ru-RU"/>
        </w:rPr>
        <w:t>// Вставка в начало нового бакета</w:t>
      </w:r>
    </w:p>
    <w:p w14:paraId="2F22BC38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        node-&gt;next = new_buckets[new_idx];</w:t>
      </w:r>
    </w:p>
    <w:p w14:paraId="629B6B7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 xml:space="preserve">            </w:t>
      </w:r>
      <w:r w:rsidRPr="005359D9">
        <w:rPr>
          <w:lang w:eastAsia="ru-RU"/>
        </w:rPr>
        <w:t>new_buckets[new_idx] = node;</w:t>
      </w:r>
    </w:p>
    <w:p w14:paraId="7F7673C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node = next;</w:t>
      </w:r>
    </w:p>
    <w:p w14:paraId="7E44279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lastRenderedPageBreak/>
        <w:t>        }</w:t>
      </w:r>
    </w:p>
    <w:p w14:paraId="17B0337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5DB2FAB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free(ht-&gt;buckets);</w:t>
      </w:r>
    </w:p>
    <w:p w14:paraId="364988A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ht-&gt;buckets = new_buckets;</w:t>
      </w:r>
    </w:p>
    <w:p w14:paraId="3E0BB19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ht-&gt;capacity = new_capacity;</w:t>
      </w:r>
    </w:p>
    <w:p w14:paraId="61A9395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ht-&gt;threshold = (size_t)(ht-&gt;capacity * ht-&gt;load_factor);</w:t>
      </w:r>
    </w:p>
    <w:p w14:paraId="340A652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0DD73DC5" w14:textId="77777777" w:rsidR="005359D9" w:rsidRPr="005359D9" w:rsidRDefault="005359D9" w:rsidP="005359D9">
      <w:pPr>
        <w:pStyle w:val="a9"/>
        <w:rPr>
          <w:lang w:eastAsia="ru-RU"/>
        </w:rPr>
      </w:pPr>
    </w:p>
    <w:p w14:paraId="156975A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Создание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таблицы</w:t>
      </w:r>
    </w:p>
    <w:p w14:paraId="09D42FC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HashTable* ht_create(size_t capacity, double load_factor) {</w:t>
      </w:r>
    </w:p>
    <w:p w14:paraId="2C3A05D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HashTable *ht = (HashTable*)malloc(sizeof(HashTable));</w:t>
      </w:r>
    </w:p>
    <w:p w14:paraId="48FFD2F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(!ht) return NULL;</w:t>
      </w:r>
    </w:p>
    <w:p w14:paraId="194C315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ht-&gt;capacity = capacity;</w:t>
      </w:r>
    </w:p>
    <w:p w14:paraId="1B0E46A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ht-&gt;size = 0;</w:t>
      </w:r>
    </w:p>
    <w:p w14:paraId="0DBA33C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ht-&gt;load_factor = load_factor;</w:t>
      </w:r>
    </w:p>
    <w:p w14:paraId="3B61972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ht-&gt;threshold = (size_t)(capacity * load_factor);</w:t>
      </w:r>
    </w:p>
    <w:p w14:paraId="29F0E46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ht-&gt;collisions = 0;</w:t>
      </w:r>
    </w:p>
    <w:p w14:paraId="1976009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ht-&gt;buckets = (HashNode**)calloc(capacity, sizeof(HashNode*));</w:t>
      </w:r>
    </w:p>
    <w:p w14:paraId="5F0209F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(!ht-&gt;buckets) {</w:t>
      </w:r>
    </w:p>
    <w:p w14:paraId="6C44D91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free(ht);</w:t>
      </w:r>
    </w:p>
    <w:p w14:paraId="28482B9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return NULL;</w:t>
      </w:r>
    </w:p>
    <w:p w14:paraId="73BCB4D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2972816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ht;</w:t>
      </w:r>
    </w:p>
    <w:p w14:paraId="28DB62C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036A1B28" w14:textId="77777777" w:rsidR="005359D9" w:rsidRPr="005359D9" w:rsidRDefault="005359D9" w:rsidP="005359D9">
      <w:pPr>
        <w:pStyle w:val="a9"/>
        <w:rPr>
          <w:lang w:eastAsia="ru-RU"/>
        </w:rPr>
      </w:pPr>
    </w:p>
    <w:p w14:paraId="18A0885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void ht_destroy(HashTable *ht) {</w:t>
      </w:r>
    </w:p>
    <w:p w14:paraId="619BAEB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(!ht) return;</w:t>
      </w:r>
    </w:p>
    <w:p w14:paraId="2C8ADAB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for (size_t i = 0; i &lt; ht-&gt;capacity; ++i)</w:t>
      </w:r>
    </w:p>
    <w:p w14:paraId="65F6048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free_chain(ht-&gt;buckets[i]);</w:t>
      </w:r>
    </w:p>
    <w:p w14:paraId="2A17E17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free(ht-&gt;buckets);</w:t>
      </w:r>
    </w:p>
    <w:p w14:paraId="713278A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free(ht);</w:t>
      </w:r>
    </w:p>
    <w:p w14:paraId="384CD09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75EA931B" w14:textId="77777777" w:rsidR="005359D9" w:rsidRPr="005359D9" w:rsidRDefault="005359D9" w:rsidP="005359D9">
      <w:pPr>
        <w:pStyle w:val="a9"/>
        <w:rPr>
          <w:lang w:eastAsia="ru-RU"/>
        </w:rPr>
      </w:pPr>
    </w:p>
    <w:p w14:paraId="431A6EB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void ht_put(HashTable *ht, const char *key, const char *value) {</w:t>
      </w:r>
    </w:p>
    <w:p w14:paraId="6817334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 || !key) return;</w:t>
      </w:r>
    </w:p>
    <w:p w14:paraId="5D173D3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unsigned int hash = SDBMHash(key, strlen(key));</w:t>
      </w:r>
    </w:p>
    <w:p w14:paraId="5F93CAE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size_t idx = hash % ht-&gt;capacity;</w:t>
      </w:r>
    </w:p>
    <w:p w14:paraId="43DB1585" w14:textId="77777777" w:rsidR="005359D9" w:rsidRPr="005359D9" w:rsidRDefault="005359D9" w:rsidP="005359D9">
      <w:pPr>
        <w:pStyle w:val="a9"/>
        <w:rPr>
          <w:lang w:eastAsia="ru-RU"/>
        </w:rPr>
      </w:pPr>
    </w:p>
    <w:p w14:paraId="46D56BDA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</w:t>
      </w:r>
      <w:r w:rsidRPr="005359D9">
        <w:rPr>
          <w:lang w:val="ru-RU" w:eastAsia="ru-RU"/>
        </w:rPr>
        <w:t>// Проверка, есть ли уже такой ключ в цепочке</w:t>
      </w:r>
    </w:p>
    <w:p w14:paraId="0497708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 xml:space="preserve">    </w:t>
      </w:r>
      <w:r w:rsidRPr="005359D9">
        <w:rPr>
          <w:lang w:eastAsia="ru-RU"/>
        </w:rPr>
        <w:t>HashNode *curr = ht-&gt;buckets[idx];</w:t>
      </w:r>
    </w:p>
    <w:p w14:paraId="40C5895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while (curr) {</w:t>
      </w:r>
    </w:p>
    <w:p w14:paraId="7532D0A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if (strcmp(curr-&gt;key, key) == 0) {</w:t>
      </w:r>
    </w:p>
    <w:p w14:paraId="397C89A3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        </w:t>
      </w:r>
      <w:r w:rsidRPr="005359D9">
        <w:rPr>
          <w:lang w:val="ru-RU" w:eastAsia="ru-RU"/>
        </w:rPr>
        <w:t>// Обновление значения</w:t>
      </w:r>
    </w:p>
    <w:p w14:paraId="79B917BD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        free(curr-&gt;value);</w:t>
      </w:r>
    </w:p>
    <w:p w14:paraId="4CD0B29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 xml:space="preserve">            </w:t>
      </w:r>
      <w:r w:rsidRPr="005359D9">
        <w:rPr>
          <w:lang w:eastAsia="ru-RU"/>
        </w:rPr>
        <w:t>curr-&gt;value = strdup(value);</w:t>
      </w:r>
    </w:p>
    <w:p w14:paraId="7D5FE0F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lastRenderedPageBreak/>
        <w:t>            return;</w:t>
      </w:r>
    </w:p>
    <w:p w14:paraId="6246073F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    </w:t>
      </w:r>
      <w:r w:rsidRPr="005359D9">
        <w:rPr>
          <w:lang w:val="ru-RU" w:eastAsia="ru-RU"/>
        </w:rPr>
        <w:t>}</w:t>
      </w:r>
    </w:p>
    <w:p w14:paraId="3390D9A0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    curr = curr-&gt;next;</w:t>
      </w:r>
    </w:p>
    <w:p w14:paraId="56F98B84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}</w:t>
      </w:r>
    </w:p>
    <w:p w14:paraId="3E6A303A" w14:textId="77777777" w:rsidR="005359D9" w:rsidRPr="005359D9" w:rsidRDefault="005359D9" w:rsidP="005359D9">
      <w:pPr>
        <w:pStyle w:val="a9"/>
        <w:rPr>
          <w:lang w:val="ru-RU" w:eastAsia="ru-RU"/>
        </w:rPr>
      </w:pPr>
    </w:p>
    <w:p w14:paraId="0AC902C8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// Ключ не найден – вставка нового узла</w:t>
      </w:r>
    </w:p>
    <w:p w14:paraId="5C7C60BC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// Проверка на необходимость рехэширования</w:t>
      </w:r>
    </w:p>
    <w:p w14:paraId="2A980156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if (ht-&gt;size &gt;= ht-&gt;threshold) {</w:t>
      </w:r>
    </w:p>
    <w:p w14:paraId="24780F72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    rehash(ht);</w:t>
      </w:r>
    </w:p>
    <w:p w14:paraId="2CF53BAB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    // После рехэширования пересчитать индекс</w:t>
      </w:r>
    </w:p>
    <w:p w14:paraId="56FECBE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 xml:space="preserve">        </w:t>
      </w:r>
      <w:r w:rsidRPr="005359D9">
        <w:rPr>
          <w:lang w:eastAsia="ru-RU"/>
        </w:rPr>
        <w:t>hash = SDBMHash(key, strlen(key));</w:t>
      </w:r>
    </w:p>
    <w:p w14:paraId="07E0A939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    </w:t>
      </w:r>
      <w:r w:rsidRPr="005359D9">
        <w:rPr>
          <w:lang w:val="ru-RU" w:eastAsia="ru-RU"/>
        </w:rPr>
        <w:t>idx = hash % ht-&gt;capacity;</w:t>
      </w:r>
    </w:p>
    <w:p w14:paraId="50C89672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}</w:t>
      </w:r>
    </w:p>
    <w:p w14:paraId="3A4069BB" w14:textId="77777777" w:rsidR="005359D9" w:rsidRPr="005359D9" w:rsidRDefault="005359D9" w:rsidP="005359D9">
      <w:pPr>
        <w:pStyle w:val="a9"/>
        <w:rPr>
          <w:lang w:val="ru-RU" w:eastAsia="ru-RU"/>
        </w:rPr>
      </w:pPr>
    </w:p>
    <w:p w14:paraId="54250E5D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// Подсчёт коллизий: если бакет не пуст, то это коллизия</w:t>
      </w:r>
    </w:p>
    <w:p w14:paraId="2CA4E10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 xml:space="preserve">    </w:t>
      </w:r>
      <w:r w:rsidRPr="005359D9">
        <w:rPr>
          <w:lang w:eastAsia="ru-RU"/>
        </w:rPr>
        <w:t>if (ht-&gt;buckets[idx] != NULL) {</w:t>
      </w:r>
    </w:p>
    <w:p w14:paraId="4C5A6C5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ht-&gt;collisions++;</w:t>
      </w:r>
    </w:p>
    <w:p w14:paraId="43FB1D6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13A48D95" w14:textId="77777777" w:rsidR="005359D9" w:rsidRPr="005359D9" w:rsidRDefault="005359D9" w:rsidP="005359D9">
      <w:pPr>
        <w:pStyle w:val="a9"/>
        <w:rPr>
          <w:lang w:eastAsia="ru-RU"/>
        </w:rPr>
      </w:pPr>
    </w:p>
    <w:p w14:paraId="2AD83C5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HashNode *new_node = create_node(key, value);</w:t>
      </w:r>
    </w:p>
    <w:p w14:paraId="448F735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    // </w:t>
      </w:r>
      <w:r w:rsidRPr="005359D9">
        <w:rPr>
          <w:lang w:val="ru-RU" w:eastAsia="ru-RU"/>
        </w:rPr>
        <w:t>Вставка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в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начало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цепочки</w:t>
      </w:r>
    </w:p>
    <w:p w14:paraId="4E4921C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new_node-&gt;next = ht-&gt;buckets[idx];</w:t>
      </w:r>
    </w:p>
    <w:p w14:paraId="66A2BB1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ht-&gt;buckets[idx] = new_node;</w:t>
      </w:r>
    </w:p>
    <w:p w14:paraId="0BEF763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ht-&gt;size++;</w:t>
      </w:r>
    </w:p>
    <w:p w14:paraId="7C96B2D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3C577E94" w14:textId="77777777" w:rsidR="005359D9" w:rsidRPr="005359D9" w:rsidRDefault="005359D9" w:rsidP="005359D9">
      <w:pPr>
        <w:pStyle w:val="a9"/>
        <w:rPr>
          <w:lang w:eastAsia="ru-RU"/>
        </w:rPr>
      </w:pPr>
    </w:p>
    <w:p w14:paraId="039FCE8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const char* ht_get(HashTable *ht, const char *key) {</w:t>
      </w:r>
    </w:p>
    <w:p w14:paraId="24C2036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 || !key) return NULL;</w:t>
      </w:r>
    </w:p>
    <w:p w14:paraId="420A614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unsigned int hash = SDBMHash(key, strlen(key));</w:t>
      </w:r>
    </w:p>
    <w:p w14:paraId="23421A1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size_t idx = hash % ht-&gt;capacity;</w:t>
      </w:r>
    </w:p>
    <w:p w14:paraId="39EE9FA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HashNode *node = ht-&gt;buckets[idx];</w:t>
      </w:r>
    </w:p>
    <w:p w14:paraId="1270446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while (node) {</w:t>
      </w:r>
    </w:p>
    <w:p w14:paraId="77FC0E3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if (strcmp(node-&gt;key, key) == 0)</w:t>
      </w:r>
    </w:p>
    <w:p w14:paraId="1BBAFB3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return node-&gt;value;</w:t>
      </w:r>
    </w:p>
    <w:p w14:paraId="6F43A07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node = node-&gt;next;</w:t>
      </w:r>
    </w:p>
    <w:p w14:paraId="1070571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40C8ECA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NULL;</w:t>
      </w:r>
    </w:p>
    <w:p w14:paraId="772AEB4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4491CAC1" w14:textId="77777777" w:rsidR="005359D9" w:rsidRPr="005359D9" w:rsidRDefault="005359D9" w:rsidP="005359D9">
      <w:pPr>
        <w:pStyle w:val="a9"/>
        <w:rPr>
          <w:lang w:eastAsia="ru-RU"/>
        </w:rPr>
      </w:pPr>
    </w:p>
    <w:p w14:paraId="281C299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char* ht_del(HashTable *ht, const char *key) {</w:t>
      </w:r>
    </w:p>
    <w:p w14:paraId="5B74CA7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 || !key) return NULL;</w:t>
      </w:r>
    </w:p>
    <w:p w14:paraId="2A88290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unsigned int hash = SDBMHash(key, strlen(key));</w:t>
      </w:r>
    </w:p>
    <w:p w14:paraId="449B87D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size_t idx = hash % ht-&gt;capacity;</w:t>
      </w:r>
    </w:p>
    <w:p w14:paraId="1DB69B0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HashNode *prev = NULL;</w:t>
      </w:r>
    </w:p>
    <w:p w14:paraId="0165E1D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HashNode *curr = ht-&gt;buckets[idx];</w:t>
      </w:r>
    </w:p>
    <w:p w14:paraId="3C95B27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while (curr) {</w:t>
      </w:r>
    </w:p>
    <w:p w14:paraId="55EC9CB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lastRenderedPageBreak/>
        <w:t>        if (strcmp(curr-&gt;key, key) == 0) {</w:t>
      </w:r>
    </w:p>
    <w:p w14:paraId="71458FE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if (prev == NULL)</w:t>
      </w:r>
    </w:p>
    <w:p w14:paraId="14AE157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ht-&gt;buckets[idx] = curr-&gt;next;</w:t>
      </w:r>
    </w:p>
    <w:p w14:paraId="757B396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else</w:t>
      </w:r>
    </w:p>
    <w:p w14:paraId="1355C17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prev-&gt;next = curr-&gt;next;</w:t>
      </w:r>
    </w:p>
    <w:p w14:paraId="5BECC48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            char *val = curr-&gt;value; // </w:t>
      </w:r>
      <w:r w:rsidRPr="005359D9">
        <w:rPr>
          <w:lang w:val="ru-RU" w:eastAsia="ru-RU"/>
        </w:rPr>
        <w:t>нужно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вернуть</w:t>
      </w:r>
    </w:p>
    <w:p w14:paraId="253C735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free(curr-&gt;key);</w:t>
      </w:r>
    </w:p>
    <w:p w14:paraId="1B22AE7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free(curr);</w:t>
      </w:r>
    </w:p>
    <w:p w14:paraId="1C8B285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ht-&gt;size--;</w:t>
      </w:r>
    </w:p>
    <w:p w14:paraId="2196DAF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return val;</w:t>
      </w:r>
    </w:p>
    <w:p w14:paraId="335BBF6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}</w:t>
      </w:r>
    </w:p>
    <w:p w14:paraId="61CB962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prev = curr;</w:t>
      </w:r>
    </w:p>
    <w:p w14:paraId="5A4D5DE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curr = curr-&gt;next;</w:t>
      </w:r>
    </w:p>
    <w:p w14:paraId="6517E55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60C641E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NULL;</w:t>
      </w:r>
    </w:p>
    <w:p w14:paraId="30DBFC9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0275D805" w14:textId="77777777" w:rsidR="005359D9" w:rsidRPr="005359D9" w:rsidRDefault="005359D9" w:rsidP="005359D9">
      <w:pPr>
        <w:pStyle w:val="a9"/>
        <w:rPr>
          <w:lang w:eastAsia="ru-RU"/>
        </w:rPr>
      </w:pPr>
    </w:p>
    <w:p w14:paraId="7DECDCE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double ht_current_load_factor(const HashTable *ht) {</w:t>
      </w:r>
    </w:p>
    <w:p w14:paraId="02E386C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(double)ht-&gt;size / ht-&gt;capacity;</w:t>
      </w:r>
    </w:p>
    <w:p w14:paraId="6DB555D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60AA9D4D" w14:textId="77777777" w:rsidR="005359D9" w:rsidRPr="005359D9" w:rsidRDefault="005359D9" w:rsidP="005359D9">
      <w:pPr>
        <w:pStyle w:val="a9"/>
        <w:rPr>
          <w:lang w:eastAsia="ru-RU"/>
        </w:rPr>
      </w:pPr>
    </w:p>
    <w:p w14:paraId="0C618A7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size_t ht_collisions(const HashTable *ht) {</w:t>
      </w:r>
    </w:p>
    <w:p w14:paraId="150A860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return ht-&gt;collisions;</w:t>
      </w:r>
    </w:p>
    <w:p w14:paraId="4FC458E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</w:t>
      </w:r>
    </w:p>
    <w:p w14:paraId="3A92EBF5" w14:textId="77777777" w:rsidR="005359D9" w:rsidRPr="005359D9" w:rsidRDefault="005359D9" w:rsidP="005359D9">
      <w:pPr>
        <w:pStyle w:val="a9"/>
        <w:rPr>
          <w:lang w:eastAsia="ru-RU"/>
        </w:rPr>
      </w:pPr>
    </w:p>
    <w:p w14:paraId="3172FAA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void ht_print(const HashTable *ht) {</w:t>
      </w:r>
    </w:p>
    <w:p w14:paraId="2305F08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(!ht) return;</w:t>
      </w:r>
    </w:p>
    <w:p w14:paraId="35E8E5B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for (size_t i = 0; i &lt; ht-&gt;capacity; ++i) {</w:t>
      </w:r>
    </w:p>
    <w:p w14:paraId="42C1C80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printf("[%zu] -&gt; ", i);</w:t>
      </w:r>
    </w:p>
    <w:p w14:paraId="1F232B2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HashNode *node = ht-&gt;buckets[i];</w:t>
      </w:r>
    </w:p>
    <w:p w14:paraId="233C428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while (node) {</w:t>
      </w:r>
    </w:p>
    <w:p w14:paraId="59D00A9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printf("(%s:%s) ", node-&gt;key, node-&gt;value);</w:t>
      </w:r>
    </w:p>
    <w:p w14:paraId="1D32C70E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        </w:t>
      </w:r>
      <w:r w:rsidRPr="005359D9">
        <w:rPr>
          <w:lang w:val="ru-RU" w:eastAsia="ru-RU"/>
        </w:rPr>
        <w:t>node = node-&gt;next;</w:t>
      </w:r>
    </w:p>
    <w:p w14:paraId="400B1E28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    }</w:t>
      </w:r>
    </w:p>
    <w:p w14:paraId="0590B59C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    printf("\n");</w:t>
      </w:r>
    </w:p>
    <w:p w14:paraId="1B93C351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}</w:t>
      </w:r>
    </w:p>
    <w:p w14:paraId="0EB8C342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}</w:t>
      </w:r>
    </w:p>
    <w:p w14:paraId="1F97D57C" w14:textId="65119678" w:rsidR="005359D9" w:rsidRDefault="005359D9" w:rsidP="005359D9">
      <w:pPr>
        <w:pStyle w:val="a4"/>
        <w:rPr>
          <w:lang w:val="en-US"/>
        </w:rPr>
      </w:pPr>
      <w:bookmarkStart w:id="20" w:name="_Toc229326469"/>
      <w:r>
        <w:rPr>
          <w:lang w:val="en-US"/>
        </w:rPr>
        <w:t>hash_table.h</w:t>
      </w:r>
      <w:bookmarkEnd w:id="20"/>
    </w:p>
    <w:p w14:paraId="34EC289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#ifndef HASH_TABLE_H</w:t>
      </w:r>
    </w:p>
    <w:p w14:paraId="62DE8BA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#define HASH_TABLE_H</w:t>
      </w:r>
    </w:p>
    <w:p w14:paraId="0EA0CBEE" w14:textId="77777777" w:rsidR="005359D9" w:rsidRPr="005359D9" w:rsidRDefault="005359D9" w:rsidP="005359D9">
      <w:pPr>
        <w:pStyle w:val="a9"/>
        <w:rPr>
          <w:lang w:eastAsia="ru-RU"/>
        </w:rPr>
      </w:pPr>
    </w:p>
    <w:p w14:paraId="49BC34C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&lt;stddef.h&gt;  // size_t</w:t>
      </w:r>
    </w:p>
    <w:p w14:paraId="54410BBC" w14:textId="77777777" w:rsidR="005359D9" w:rsidRPr="005359D9" w:rsidRDefault="005359D9" w:rsidP="005359D9">
      <w:pPr>
        <w:pStyle w:val="a9"/>
        <w:rPr>
          <w:lang w:eastAsia="ru-RU"/>
        </w:rPr>
      </w:pPr>
    </w:p>
    <w:p w14:paraId="5E6BFE8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Узел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цепочки</w:t>
      </w:r>
      <w:r w:rsidRPr="005359D9">
        <w:rPr>
          <w:lang w:eastAsia="ru-RU"/>
        </w:rPr>
        <w:t xml:space="preserve"> (</w:t>
      </w:r>
      <w:r w:rsidRPr="005359D9">
        <w:rPr>
          <w:lang w:val="ru-RU" w:eastAsia="ru-RU"/>
        </w:rPr>
        <w:t>связный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список</w:t>
      </w:r>
      <w:r w:rsidRPr="005359D9">
        <w:rPr>
          <w:lang w:eastAsia="ru-RU"/>
        </w:rPr>
        <w:t>)</w:t>
      </w:r>
    </w:p>
    <w:p w14:paraId="7010ECC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typedef struct HashNode {</w:t>
      </w:r>
    </w:p>
    <w:p w14:paraId="545805F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lastRenderedPageBreak/>
        <w:t>    char *key;</w:t>
      </w:r>
    </w:p>
    <w:p w14:paraId="4FEA1B8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char *value;</w:t>
      </w:r>
    </w:p>
    <w:p w14:paraId="632E6CA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struct HashNode *next;</w:t>
      </w:r>
    </w:p>
    <w:p w14:paraId="070BD48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 HashNode;</w:t>
      </w:r>
    </w:p>
    <w:p w14:paraId="6BE53B46" w14:textId="77777777" w:rsidR="005359D9" w:rsidRPr="005359D9" w:rsidRDefault="005359D9" w:rsidP="005359D9">
      <w:pPr>
        <w:pStyle w:val="a9"/>
        <w:rPr>
          <w:lang w:eastAsia="ru-RU"/>
        </w:rPr>
      </w:pPr>
    </w:p>
    <w:p w14:paraId="541FCC6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Хэш</w:t>
      </w:r>
      <w:r w:rsidRPr="005359D9">
        <w:rPr>
          <w:lang w:eastAsia="ru-RU"/>
        </w:rPr>
        <w:t>-</w:t>
      </w:r>
      <w:r w:rsidRPr="005359D9">
        <w:rPr>
          <w:lang w:val="ru-RU" w:eastAsia="ru-RU"/>
        </w:rPr>
        <w:t>таблица</w:t>
      </w:r>
    </w:p>
    <w:p w14:paraId="62F1CC3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typedef struct HashTable {</w:t>
      </w:r>
    </w:p>
    <w:p w14:paraId="7133F4F4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> </w:t>
      </w:r>
      <w:r w:rsidRPr="00485286">
        <w:rPr>
          <w:lang w:val="ru-RU" w:eastAsia="ru-RU"/>
        </w:rPr>
        <w:t xml:space="preserve"> </w:t>
      </w:r>
      <w:r w:rsidRPr="005359D9">
        <w:rPr>
          <w:lang w:eastAsia="ru-RU"/>
        </w:rPr>
        <w:t> </w:t>
      </w:r>
      <w:r w:rsidRPr="00485286">
        <w:rPr>
          <w:lang w:val="ru-RU" w:eastAsia="ru-RU"/>
        </w:rPr>
        <w:t xml:space="preserve"> </w:t>
      </w:r>
      <w:r w:rsidRPr="005359D9">
        <w:rPr>
          <w:lang w:val="ru-RU" w:eastAsia="ru-RU"/>
        </w:rPr>
        <w:t>HashNode **buckets;   // массив указателей на списки</w:t>
      </w:r>
    </w:p>
    <w:p w14:paraId="71491D76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size_t capacity;      // размер массива</w:t>
      </w:r>
    </w:p>
    <w:p w14:paraId="1CFC3C91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size_t size;          // количество элементов</w:t>
      </w:r>
    </w:p>
    <w:p w14:paraId="13AC5488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double load_factor;   // пороговый коэффициент заполнения</w:t>
      </w:r>
    </w:p>
    <w:p w14:paraId="55338E5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 xml:space="preserve">    </w:t>
      </w:r>
      <w:r w:rsidRPr="005359D9">
        <w:rPr>
          <w:lang w:eastAsia="ru-RU"/>
        </w:rPr>
        <w:t>size_t threshold;     // capacity * load_factor</w:t>
      </w:r>
    </w:p>
    <w:p w14:paraId="35E79A02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</w:t>
      </w:r>
      <w:r w:rsidRPr="005359D9">
        <w:rPr>
          <w:lang w:val="ru-RU" w:eastAsia="ru-RU"/>
        </w:rPr>
        <w:t>size_t collisions;    // счётчик коллизий (для эксперимента)</w:t>
      </w:r>
    </w:p>
    <w:p w14:paraId="110C1DB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} HashTable;</w:t>
      </w:r>
    </w:p>
    <w:p w14:paraId="18DD9B6D" w14:textId="77777777" w:rsidR="005359D9" w:rsidRPr="005359D9" w:rsidRDefault="005359D9" w:rsidP="005359D9">
      <w:pPr>
        <w:pStyle w:val="a9"/>
        <w:rPr>
          <w:lang w:eastAsia="ru-RU"/>
        </w:rPr>
      </w:pPr>
    </w:p>
    <w:p w14:paraId="08A06E2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Создание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таблицы</w:t>
      </w:r>
    </w:p>
    <w:p w14:paraId="0DAF9C6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HashTable* ht_create(size_t capacity, double load_factor);</w:t>
      </w:r>
    </w:p>
    <w:p w14:paraId="2510C08A" w14:textId="77777777" w:rsidR="005359D9" w:rsidRPr="005359D9" w:rsidRDefault="005359D9" w:rsidP="005359D9">
      <w:pPr>
        <w:pStyle w:val="a9"/>
        <w:rPr>
          <w:lang w:eastAsia="ru-RU"/>
        </w:rPr>
      </w:pPr>
    </w:p>
    <w:p w14:paraId="0EB737C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Уничтожение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таблицы</w:t>
      </w:r>
    </w:p>
    <w:p w14:paraId="25E4091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void ht_destroy(HashTable *ht);</w:t>
      </w:r>
    </w:p>
    <w:p w14:paraId="383C8BFF" w14:textId="77777777" w:rsidR="005359D9" w:rsidRPr="005359D9" w:rsidRDefault="005359D9" w:rsidP="005359D9">
      <w:pPr>
        <w:pStyle w:val="a9"/>
        <w:rPr>
          <w:lang w:eastAsia="ru-RU"/>
        </w:rPr>
      </w:pPr>
    </w:p>
    <w:p w14:paraId="05D37FA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Вставка</w:t>
      </w:r>
      <w:r w:rsidRPr="005359D9">
        <w:rPr>
          <w:lang w:eastAsia="ru-RU"/>
        </w:rPr>
        <w:t>/</w:t>
      </w:r>
      <w:r w:rsidRPr="005359D9">
        <w:rPr>
          <w:lang w:val="ru-RU" w:eastAsia="ru-RU"/>
        </w:rPr>
        <w:t>обновление</w:t>
      </w:r>
    </w:p>
    <w:p w14:paraId="1DD5884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void ht_put(HashTable *ht, const char *key, const char *value);</w:t>
      </w:r>
    </w:p>
    <w:p w14:paraId="23D9FEBC" w14:textId="77777777" w:rsidR="005359D9" w:rsidRPr="005359D9" w:rsidRDefault="005359D9" w:rsidP="005359D9">
      <w:pPr>
        <w:pStyle w:val="a9"/>
        <w:rPr>
          <w:lang w:eastAsia="ru-RU"/>
        </w:rPr>
      </w:pPr>
    </w:p>
    <w:p w14:paraId="7D0E3E3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Поиск</w:t>
      </w:r>
    </w:p>
    <w:p w14:paraId="2675047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const char* ht_get(HashTable *ht, const char *key);</w:t>
      </w:r>
    </w:p>
    <w:p w14:paraId="72383BB0" w14:textId="77777777" w:rsidR="005359D9" w:rsidRPr="005359D9" w:rsidRDefault="005359D9" w:rsidP="005359D9">
      <w:pPr>
        <w:pStyle w:val="a9"/>
        <w:rPr>
          <w:lang w:eastAsia="ru-RU"/>
        </w:rPr>
      </w:pPr>
    </w:p>
    <w:p w14:paraId="7256CA91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// Удаление (возвращает значение или NULL)</w:t>
      </w:r>
    </w:p>
    <w:p w14:paraId="06A611C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char* ht_del(HashTable *ht, const char *key);</w:t>
      </w:r>
    </w:p>
    <w:p w14:paraId="2C0548A0" w14:textId="77777777" w:rsidR="005359D9" w:rsidRPr="005359D9" w:rsidRDefault="005359D9" w:rsidP="005359D9">
      <w:pPr>
        <w:pStyle w:val="a9"/>
        <w:rPr>
          <w:lang w:eastAsia="ru-RU"/>
        </w:rPr>
      </w:pPr>
    </w:p>
    <w:p w14:paraId="61BFFE9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Печать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таблицы</w:t>
      </w:r>
      <w:r w:rsidRPr="005359D9">
        <w:rPr>
          <w:lang w:eastAsia="ru-RU"/>
        </w:rPr>
        <w:t xml:space="preserve"> (</w:t>
      </w:r>
      <w:r w:rsidRPr="005359D9">
        <w:rPr>
          <w:lang w:val="ru-RU" w:eastAsia="ru-RU"/>
        </w:rPr>
        <w:t>для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отладки</w:t>
      </w:r>
      <w:r w:rsidRPr="005359D9">
        <w:rPr>
          <w:lang w:eastAsia="ru-RU"/>
        </w:rPr>
        <w:t>)</w:t>
      </w:r>
    </w:p>
    <w:p w14:paraId="1D969FE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void ht_print(const HashTable *ht);</w:t>
      </w:r>
    </w:p>
    <w:p w14:paraId="368036FB" w14:textId="77777777" w:rsidR="005359D9" w:rsidRPr="005359D9" w:rsidRDefault="005359D9" w:rsidP="005359D9">
      <w:pPr>
        <w:pStyle w:val="a9"/>
        <w:rPr>
          <w:lang w:eastAsia="ru-RU"/>
        </w:rPr>
      </w:pPr>
    </w:p>
    <w:p w14:paraId="6FCA168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Получить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текущий</w:t>
      </w:r>
      <w:r w:rsidRPr="005359D9">
        <w:rPr>
          <w:lang w:eastAsia="ru-RU"/>
        </w:rPr>
        <w:t xml:space="preserve"> load_factor (size/capacity)</w:t>
      </w:r>
    </w:p>
    <w:p w14:paraId="36CED64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double ht_current_load_factor(const HashTable *ht);</w:t>
      </w:r>
    </w:p>
    <w:p w14:paraId="37FEC28C" w14:textId="77777777" w:rsidR="005359D9" w:rsidRPr="005359D9" w:rsidRDefault="005359D9" w:rsidP="005359D9">
      <w:pPr>
        <w:pStyle w:val="a9"/>
        <w:rPr>
          <w:lang w:eastAsia="ru-RU"/>
        </w:rPr>
      </w:pPr>
    </w:p>
    <w:p w14:paraId="437A588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// </w:t>
      </w:r>
      <w:r w:rsidRPr="005359D9">
        <w:rPr>
          <w:lang w:val="ru-RU" w:eastAsia="ru-RU"/>
        </w:rPr>
        <w:t>Получить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количество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коллизий</w:t>
      </w:r>
    </w:p>
    <w:p w14:paraId="47A289C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size_t ht_collisions(const HashTable *ht);</w:t>
      </w:r>
    </w:p>
    <w:p w14:paraId="418BAE18" w14:textId="77777777" w:rsidR="005359D9" w:rsidRPr="005359D9" w:rsidRDefault="005359D9" w:rsidP="005359D9">
      <w:pPr>
        <w:pStyle w:val="a9"/>
        <w:rPr>
          <w:lang w:eastAsia="ru-RU"/>
        </w:rPr>
      </w:pPr>
    </w:p>
    <w:p w14:paraId="26A2A7A9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#endif</w:t>
      </w:r>
    </w:p>
    <w:p w14:paraId="03EFDDBB" w14:textId="4859A1C1" w:rsidR="005359D9" w:rsidRDefault="005359D9" w:rsidP="005359D9">
      <w:pPr>
        <w:pStyle w:val="a4"/>
        <w:rPr>
          <w:lang w:val="en-US"/>
        </w:rPr>
      </w:pPr>
      <w:bookmarkStart w:id="21" w:name="_Toc229326470"/>
      <w:r>
        <w:rPr>
          <w:lang w:val="en-US"/>
        </w:rPr>
        <w:t>main.c</w:t>
      </w:r>
      <w:bookmarkEnd w:id="21"/>
    </w:p>
    <w:p w14:paraId="3424AAD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&lt;stdio.h&gt;</w:t>
      </w:r>
    </w:p>
    <w:p w14:paraId="7DB9C7F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&lt;stdlib.h&gt;</w:t>
      </w:r>
    </w:p>
    <w:p w14:paraId="5B3A8B0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&lt;string.h&gt;</w:t>
      </w:r>
    </w:p>
    <w:p w14:paraId="6FF5770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#include "hash_table.h"</w:t>
      </w:r>
    </w:p>
    <w:p w14:paraId="36E3D9FA" w14:textId="77777777" w:rsidR="005359D9" w:rsidRPr="005359D9" w:rsidRDefault="005359D9" w:rsidP="005359D9">
      <w:pPr>
        <w:pStyle w:val="a9"/>
        <w:rPr>
          <w:lang w:eastAsia="ru-RU"/>
        </w:rPr>
      </w:pPr>
    </w:p>
    <w:p w14:paraId="5E2E19A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#define MAX_LINE 1024</w:t>
      </w:r>
    </w:p>
    <w:p w14:paraId="299BAAC3" w14:textId="77777777" w:rsidR="005359D9" w:rsidRPr="005359D9" w:rsidRDefault="005359D9" w:rsidP="005359D9">
      <w:pPr>
        <w:pStyle w:val="a9"/>
        <w:rPr>
          <w:lang w:eastAsia="ru-RU"/>
        </w:rPr>
      </w:pPr>
    </w:p>
    <w:p w14:paraId="53F2B50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int main(void) {</w:t>
      </w:r>
    </w:p>
    <w:p w14:paraId="2118DF7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    HashTable *ht = ht_create(16, 0.75); // </w:t>
      </w:r>
      <w:r w:rsidRPr="005359D9">
        <w:rPr>
          <w:lang w:val="ru-RU" w:eastAsia="ru-RU"/>
        </w:rPr>
        <w:t>Стартовый</w:t>
      </w:r>
      <w:r w:rsidRPr="005359D9">
        <w:rPr>
          <w:lang w:eastAsia="ru-RU"/>
        </w:rPr>
        <w:t xml:space="preserve"> capacity 16, load_factor 0.75</w:t>
      </w:r>
    </w:p>
    <w:p w14:paraId="524171A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if (!ht) {</w:t>
      </w:r>
    </w:p>
    <w:p w14:paraId="33B11D6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fprintf(stderr, "Failed to create hash table\n");</w:t>
      </w:r>
    </w:p>
    <w:p w14:paraId="2CC2ED0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return 1;</w:t>
      </w:r>
    </w:p>
    <w:p w14:paraId="4D0C579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}</w:t>
      </w:r>
    </w:p>
    <w:p w14:paraId="6D886C0E" w14:textId="77777777" w:rsidR="005359D9" w:rsidRPr="005359D9" w:rsidRDefault="005359D9" w:rsidP="005359D9">
      <w:pPr>
        <w:pStyle w:val="a9"/>
        <w:rPr>
          <w:lang w:eastAsia="ru-RU"/>
        </w:rPr>
      </w:pPr>
    </w:p>
    <w:p w14:paraId="25A6442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char line[MAX_LINE];</w:t>
      </w:r>
    </w:p>
    <w:p w14:paraId="7690875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while (fgets(line, sizeof(line), stdin)) {</w:t>
      </w:r>
    </w:p>
    <w:p w14:paraId="21A42CC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        // </w:t>
      </w:r>
      <w:r w:rsidRPr="005359D9">
        <w:rPr>
          <w:lang w:val="ru-RU" w:eastAsia="ru-RU"/>
        </w:rPr>
        <w:t>Удаляем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перевод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строки</w:t>
      </w:r>
    </w:p>
    <w:p w14:paraId="3255CB8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line[strcspn(line, "\n")] = '\0';</w:t>
      </w:r>
    </w:p>
    <w:p w14:paraId="206E6EC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char *cmd = strtok(line, " ");</w:t>
      </w:r>
    </w:p>
    <w:p w14:paraId="479BEB7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if (!cmd) continue;</w:t>
      </w:r>
    </w:p>
    <w:p w14:paraId="43A4BF52" w14:textId="77777777" w:rsidR="005359D9" w:rsidRPr="005359D9" w:rsidRDefault="005359D9" w:rsidP="005359D9">
      <w:pPr>
        <w:pStyle w:val="a9"/>
        <w:rPr>
          <w:lang w:eastAsia="ru-RU"/>
        </w:rPr>
      </w:pPr>
    </w:p>
    <w:p w14:paraId="224C8222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if (strcmp(cmd, "put") == 0) {</w:t>
      </w:r>
    </w:p>
    <w:p w14:paraId="6C2927E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char *key = strtok(NULL, " ");</w:t>
      </w:r>
    </w:p>
    <w:p w14:paraId="01ED4CD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char *val = strtok(NULL, " ");</w:t>
      </w:r>
    </w:p>
    <w:p w14:paraId="07A9D8A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if (key &amp;&amp; val) {</w:t>
      </w:r>
    </w:p>
    <w:p w14:paraId="19E964E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ht_put(ht, key, val);</w:t>
      </w:r>
    </w:p>
    <w:p w14:paraId="29CFA68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printf("OK\n");</w:t>
      </w:r>
    </w:p>
    <w:p w14:paraId="1E35613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} else {</w:t>
      </w:r>
    </w:p>
    <w:p w14:paraId="00DFC2C8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printf("ERROR: put requires key and value\n");</w:t>
      </w:r>
    </w:p>
    <w:p w14:paraId="2340202D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}</w:t>
      </w:r>
    </w:p>
    <w:p w14:paraId="6E1F324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}</w:t>
      </w:r>
    </w:p>
    <w:p w14:paraId="3DD9C0C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else if (strcmp(cmd, "get") == 0) {</w:t>
      </w:r>
    </w:p>
    <w:p w14:paraId="65C4DE5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char *key = strtok(NULL, " ");</w:t>
      </w:r>
    </w:p>
    <w:p w14:paraId="4C939AB5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if (key) {</w:t>
      </w:r>
    </w:p>
    <w:p w14:paraId="55A2F46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const char *val = ht_get(ht, key);</w:t>
      </w:r>
    </w:p>
    <w:p w14:paraId="678828A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if (val) printf("%s\n", val);</w:t>
      </w:r>
    </w:p>
    <w:p w14:paraId="6D8B8E5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else printf("NOT FOUND\n");</w:t>
      </w:r>
    </w:p>
    <w:p w14:paraId="1DDF8D7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} else {</w:t>
      </w:r>
    </w:p>
    <w:p w14:paraId="2444137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printf("ERROR: get requires key\n");</w:t>
      </w:r>
    </w:p>
    <w:p w14:paraId="62AC476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}</w:t>
      </w:r>
    </w:p>
    <w:p w14:paraId="063CF01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}</w:t>
      </w:r>
    </w:p>
    <w:p w14:paraId="6AD3BE3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else if (strcmp(cmd, "del") == 0) {</w:t>
      </w:r>
    </w:p>
    <w:p w14:paraId="5834C9E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char *key = strtok(NULL, " ");</w:t>
      </w:r>
    </w:p>
    <w:p w14:paraId="7C3263E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if (key) {</w:t>
      </w:r>
    </w:p>
    <w:p w14:paraId="342E9B16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char *val = ht_del(ht, key);</w:t>
      </w:r>
    </w:p>
    <w:p w14:paraId="7B0067A4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if (val) {</w:t>
      </w:r>
    </w:p>
    <w:p w14:paraId="5994F7D0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    printf("%s\n", val);</w:t>
      </w:r>
    </w:p>
    <w:p w14:paraId="42F3BC8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 xml:space="preserve">                    free(val); // </w:t>
      </w:r>
      <w:r w:rsidRPr="005359D9">
        <w:rPr>
          <w:lang w:val="ru-RU" w:eastAsia="ru-RU"/>
        </w:rPr>
        <w:t>освобождаем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возвращённую</w:t>
      </w:r>
      <w:r w:rsidRPr="005359D9">
        <w:rPr>
          <w:lang w:eastAsia="ru-RU"/>
        </w:rPr>
        <w:t xml:space="preserve"> </w:t>
      </w:r>
      <w:r w:rsidRPr="005359D9">
        <w:rPr>
          <w:lang w:val="ru-RU" w:eastAsia="ru-RU"/>
        </w:rPr>
        <w:t>строку</w:t>
      </w:r>
    </w:p>
    <w:p w14:paraId="1B9387D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lastRenderedPageBreak/>
        <w:t>                } else {</w:t>
      </w:r>
    </w:p>
    <w:p w14:paraId="05CE266F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    printf("NOT FOUND\n");</w:t>
      </w:r>
    </w:p>
    <w:p w14:paraId="50A52B1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}</w:t>
      </w:r>
    </w:p>
    <w:p w14:paraId="6B72149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} else {</w:t>
      </w:r>
    </w:p>
    <w:p w14:paraId="128D213A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    printf("ERROR: del requires key\n");</w:t>
      </w:r>
    </w:p>
    <w:p w14:paraId="4B407A6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}</w:t>
      </w:r>
    </w:p>
    <w:p w14:paraId="03A55E99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}</w:t>
      </w:r>
    </w:p>
    <w:p w14:paraId="7A2AD37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else if (strcmp(cmd, "print") == 0) {</w:t>
      </w:r>
    </w:p>
    <w:p w14:paraId="580086A7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ht_print(ht);</w:t>
      </w:r>
    </w:p>
    <w:p w14:paraId="273A9481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}</w:t>
      </w:r>
    </w:p>
    <w:p w14:paraId="0D5FD88E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else if (strcmp(cmd, "exit") == 0) {</w:t>
      </w:r>
    </w:p>
    <w:p w14:paraId="3103823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break;</w:t>
      </w:r>
    </w:p>
    <w:p w14:paraId="6EA6A45C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}</w:t>
      </w:r>
    </w:p>
    <w:p w14:paraId="09FC425B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else {</w:t>
      </w:r>
    </w:p>
    <w:p w14:paraId="2D8A43F3" w14:textId="77777777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eastAsia="ru-RU"/>
        </w:rPr>
        <w:t>            printf("Unknown command: %s\n", cmd);</w:t>
      </w:r>
    </w:p>
    <w:p w14:paraId="2C5D7F2B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eastAsia="ru-RU"/>
        </w:rPr>
        <w:t xml:space="preserve">        </w:t>
      </w:r>
      <w:r w:rsidRPr="005359D9">
        <w:rPr>
          <w:lang w:val="ru-RU" w:eastAsia="ru-RU"/>
        </w:rPr>
        <w:t>}</w:t>
      </w:r>
    </w:p>
    <w:p w14:paraId="19E46FD0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}</w:t>
      </w:r>
    </w:p>
    <w:p w14:paraId="6BA23435" w14:textId="77777777" w:rsidR="005359D9" w:rsidRPr="005359D9" w:rsidRDefault="005359D9" w:rsidP="005359D9">
      <w:pPr>
        <w:pStyle w:val="a9"/>
        <w:rPr>
          <w:lang w:val="ru-RU" w:eastAsia="ru-RU"/>
        </w:rPr>
      </w:pPr>
    </w:p>
    <w:p w14:paraId="48B9D78E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ht_destroy(ht);</w:t>
      </w:r>
    </w:p>
    <w:p w14:paraId="1C8F37A2" w14:textId="77777777" w:rsidR="005359D9" w:rsidRPr="005359D9" w:rsidRDefault="005359D9" w:rsidP="005359D9">
      <w:pPr>
        <w:pStyle w:val="a9"/>
        <w:rPr>
          <w:lang w:val="ru-RU" w:eastAsia="ru-RU"/>
        </w:rPr>
      </w:pPr>
      <w:r w:rsidRPr="005359D9">
        <w:rPr>
          <w:lang w:val="ru-RU" w:eastAsia="ru-RU"/>
        </w:rPr>
        <w:t>    return 0;</w:t>
      </w:r>
    </w:p>
    <w:p w14:paraId="6EE9B40F" w14:textId="19DC1514" w:rsidR="005359D9" w:rsidRPr="005359D9" w:rsidRDefault="005359D9" w:rsidP="005359D9">
      <w:pPr>
        <w:pStyle w:val="a9"/>
        <w:rPr>
          <w:lang w:eastAsia="ru-RU"/>
        </w:rPr>
      </w:pPr>
      <w:r w:rsidRPr="005359D9">
        <w:rPr>
          <w:lang w:val="ru-RU" w:eastAsia="ru-RU"/>
        </w:rPr>
        <w:t>}</w:t>
      </w:r>
    </w:p>
    <w:sectPr w:rsidR="005359D9" w:rsidRPr="00535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C8683" w14:textId="77777777" w:rsidR="00DF7FB7" w:rsidRDefault="00DF7FB7" w:rsidP="00697D0C">
      <w:pPr>
        <w:spacing w:after="0" w:line="240" w:lineRule="auto"/>
      </w:pPr>
      <w:r>
        <w:separator/>
      </w:r>
    </w:p>
  </w:endnote>
  <w:endnote w:type="continuationSeparator" w:id="0">
    <w:p w14:paraId="29D2AFFE" w14:textId="77777777" w:rsidR="00DF7FB7" w:rsidRDefault="00DF7FB7" w:rsidP="0069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81844" w14:textId="77777777" w:rsidR="00DF7FB7" w:rsidRDefault="00DF7FB7" w:rsidP="00697D0C">
      <w:pPr>
        <w:spacing w:after="0" w:line="240" w:lineRule="auto"/>
      </w:pPr>
      <w:r>
        <w:separator/>
      </w:r>
    </w:p>
  </w:footnote>
  <w:footnote w:type="continuationSeparator" w:id="0">
    <w:p w14:paraId="756B87DA" w14:textId="77777777" w:rsidR="00DF7FB7" w:rsidRDefault="00DF7FB7" w:rsidP="0069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310"/>
    <w:multiLevelType w:val="multilevel"/>
    <w:tmpl w:val="244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39A"/>
    <w:multiLevelType w:val="multilevel"/>
    <w:tmpl w:val="DFD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7301"/>
    <w:multiLevelType w:val="multilevel"/>
    <w:tmpl w:val="7B2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02B9E"/>
    <w:multiLevelType w:val="multilevel"/>
    <w:tmpl w:val="F00E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235E8"/>
    <w:multiLevelType w:val="hybridMultilevel"/>
    <w:tmpl w:val="6BA869C4"/>
    <w:lvl w:ilvl="0" w:tplc="1B40BF76">
      <w:start w:val="1"/>
      <w:numFmt w:val="decimal"/>
      <w:pStyle w:val="a"/>
      <w:suff w:val="space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A18C7"/>
    <w:multiLevelType w:val="multilevel"/>
    <w:tmpl w:val="669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14C2B"/>
    <w:multiLevelType w:val="hybridMultilevel"/>
    <w:tmpl w:val="BCBCF476"/>
    <w:lvl w:ilvl="0" w:tplc="6074B8D8">
      <w:start w:val="1"/>
      <w:numFmt w:val="decimal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26BF1"/>
    <w:multiLevelType w:val="multilevel"/>
    <w:tmpl w:val="26B2CB02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B0E82"/>
    <w:multiLevelType w:val="multilevel"/>
    <w:tmpl w:val="FEF45E3A"/>
    <w:lvl w:ilvl="0">
      <w:start w:val="1"/>
      <w:numFmt w:val="decimal"/>
      <w:suff w:val="space"/>
      <w:lvlText w:val="Рисунок %1 - 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3EA16AFB"/>
    <w:multiLevelType w:val="multilevel"/>
    <w:tmpl w:val="C164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F2011"/>
    <w:multiLevelType w:val="multilevel"/>
    <w:tmpl w:val="D932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466B1"/>
    <w:multiLevelType w:val="multilevel"/>
    <w:tmpl w:val="E1BE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F1E0770"/>
    <w:multiLevelType w:val="multilevel"/>
    <w:tmpl w:val="E2C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801DF"/>
    <w:multiLevelType w:val="multilevel"/>
    <w:tmpl w:val="D6E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065DA"/>
    <w:multiLevelType w:val="multilevel"/>
    <w:tmpl w:val="60842DEC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5F6C08B7"/>
    <w:multiLevelType w:val="multilevel"/>
    <w:tmpl w:val="F65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A2065E"/>
    <w:multiLevelType w:val="multilevel"/>
    <w:tmpl w:val="6D4C7A4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9" w15:restartNumberingAfterBreak="0">
    <w:nsid w:val="65801986"/>
    <w:multiLevelType w:val="hybridMultilevel"/>
    <w:tmpl w:val="E4869392"/>
    <w:lvl w:ilvl="0" w:tplc="1662FF0A">
      <w:start w:val="1"/>
      <w:numFmt w:val="bullet"/>
      <w:lvlText w:val="‑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6C31CDE"/>
    <w:multiLevelType w:val="multilevel"/>
    <w:tmpl w:val="5EE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67899"/>
    <w:multiLevelType w:val="multilevel"/>
    <w:tmpl w:val="9486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D25BA4"/>
    <w:multiLevelType w:val="hybridMultilevel"/>
    <w:tmpl w:val="797044CE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39A1F29"/>
    <w:multiLevelType w:val="multilevel"/>
    <w:tmpl w:val="2B42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61D93"/>
    <w:multiLevelType w:val="multilevel"/>
    <w:tmpl w:val="AB0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68802">
    <w:abstractNumId w:val="18"/>
  </w:num>
  <w:num w:numId="2" w16cid:durableId="1940600739">
    <w:abstractNumId w:val="18"/>
  </w:num>
  <w:num w:numId="3" w16cid:durableId="949510460">
    <w:abstractNumId w:val="16"/>
  </w:num>
  <w:num w:numId="4" w16cid:durableId="304240923">
    <w:abstractNumId w:val="13"/>
  </w:num>
  <w:num w:numId="5" w16cid:durableId="465125829">
    <w:abstractNumId w:val="22"/>
  </w:num>
  <w:num w:numId="6" w16cid:durableId="1546142593">
    <w:abstractNumId w:val="7"/>
  </w:num>
  <w:num w:numId="7" w16cid:durableId="1991211520">
    <w:abstractNumId w:val="11"/>
  </w:num>
  <w:num w:numId="8" w16cid:durableId="457455717">
    <w:abstractNumId w:val="6"/>
  </w:num>
  <w:num w:numId="9" w16cid:durableId="705179767">
    <w:abstractNumId w:val="4"/>
  </w:num>
  <w:num w:numId="10" w16cid:durableId="1801916543">
    <w:abstractNumId w:val="24"/>
  </w:num>
  <w:num w:numId="11" w16cid:durableId="1220097237">
    <w:abstractNumId w:val="2"/>
  </w:num>
  <w:num w:numId="12" w16cid:durableId="1652560386">
    <w:abstractNumId w:val="5"/>
  </w:num>
  <w:num w:numId="13" w16cid:durableId="368147709">
    <w:abstractNumId w:val="0"/>
  </w:num>
  <w:num w:numId="14" w16cid:durableId="2008509439">
    <w:abstractNumId w:val="14"/>
  </w:num>
  <w:num w:numId="15" w16cid:durableId="1220557887">
    <w:abstractNumId w:val="21"/>
  </w:num>
  <w:num w:numId="16" w16cid:durableId="429816955">
    <w:abstractNumId w:val="1"/>
  </w:num>
  <w:num w:numId="17" w16cid:durableId="1382095161">
    <w:abstractNumId w:val="12"/>
  </w:num>
  <w:num w:numId="18" w16cid:durableId="997532993">
    <w:abstractNumId w:val="11"/>
    <w:lvlOverride w:ilvl="0">
      <w:startOverride w:val="1"/>
    </w:lvlOverride>
  </w:num>
  <w:num w:numId="19" w16cid:durableId="590237327">
    <w:abstractNumId w:val="18"/>
  </w:num>
  <w:num w:numId="20" w16cid:durableId="1716388139">
    <w:abstractNumId w:val="18"/>
  </w:num>
  <w:num w:numId="21" w16cid:durableId="362101189">
    <w:abstractNumId w:val="16"/>
  </w:num>
  <w:num w:numId="22" w16cid:durableId="685398728">
    <w:abstractNumId w:val="13"/>
  </w:num>
  <w:num w:numId="23" w16cid:durableId="1966083101">
    <w:abstractNumId w:val="22"/>
  </w:num>
  <w:num w:numId="24" w16cid:durableId="5520966">
    <w:abstractNumId w:val="7"/>
  </w:num>
  <w:num w:numId="25" w16cid:durableId="886841933">
    <w:abstractNumId w:val="11"/>
  </w:num>
  <w:num w:numId="26" w16cid:durableId="198057032">
    <w:abstractNumId w:val="4"/>
  </w:num>
  <w:num w:numId="27" w16cid:durableId="1328481958">
    <w:abstractNumId w:val="18"/>
  </w:num>
  <w:num w:numId="28" w16cid:durableId="1007488935">
    <w:abstractNumId w:val="18"/>
  </w:num>
  <w:num w:numId="29" w16cid:durableId="775292675">
    <w:abstractNumId w:val="16"/>
  </w:num>
  <w:num w:numId="30" w16cid:durableId="483355232">
    <w:abstractNumId w:val="13"/>
  </w:num>
  <w:num w:numId="31" w16cid:durableId="996567201">
    <w:abstractNumId w:val="22"/>
  </w:num>
  <w:num w:numId="32" w16cid:durableId="2036879360">
    <w:abstractNumId w:val="7"/>
  </w:num>
  <w:num w:numId="33" w16cid:durableId="1975523202">
    <w:abstractNumId w:val="11"/>
  </w:num>
  <w:num w:numId="34" w16cid:durableId="40716210">
    <w:abstractNumId w:val="4"/>
  </w:num>
  <w:num w:numId="35" w16cid:durableId="1568492396">
    <w:abstractNumId w:val="8"/>
  </w:num>
  <w:num w:numId="36" w16cid:durableId="666371804">
    <w:abstractNumId w:val="19"/>
  </w:num>
  <w:num w:numId="37" w16cid:durableId="28920932">
    <w:abstractNumId w:val="17"/>
  </w:num>
  <w:num w:numId="38" w16cid:durableId="875198983">
    <w:abstractNumId w:val="20"/>
  </w:num>
  <w:num w:numId="39" w16cid:durableId="1233739203">
    <w:abstractNumId w:val="10"/>
  </w:num>
  <w:num w:numId="40" w16cid:durableId="1793818030">
    <w:abstractNumId w:val="15"/>
  </w:num>
  <w:num w:numId="41" w16cid:durableId="904684969">
    <w:abstractNumId w:val="23"/>
  </w:num>
  <w:num w:numId="42" w16cid:durableId="987249628">
    <w:abstractNumId w:val="9"/>
  </w:num>
  <w:num w:numId="43" w16cid:durableId="849640210">
    <w:abstractNumId w:val="3"/>
  </w:num>
  <w:num w:numId="44" w16cid:durableId="902450079">
    <w:abstractNumId w:val="11"/>
    <w:lvlOverride w:ilvl="0">
      <w:startOverride w:val="1"/>
    </w:lvlOverride>
  </w:num>
  <w:num w:numId="45" w16cid:durableId="843201910">
    <w:abstractNumId w:val="11"/>
    <w:lvlOverride w:ilvl="0">
      <w:startOverride w:val="1"/>
    </w:lvlOverride>
  </w:num>
  <w:num w:numId="46" w16cid:durableId="2042975491">
    <w:abstractNumId w:val="11"/>
    <w:lvlOverride w:ilvl="0">
      <w:startOverride w:val="1"/>
    </w:lvlOverride>
  </w:num>
  <w:num w:numId="47" w16cid:durableId="713391240">
    <w:abstractNumId w:val="11"/>
    <w:lvlOverride w:ilvl="0">
      <w:startOverride w:val="1"/>
    </w:lvlOverride>
  </w:num>
  <w:num w:numId="48" w16cid:durableId="207173321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C7"/>
    <w:rsid w:val="000E746F"/>
    <w:rsid w:val="00112DC7"/>
    <w:rsid w:val="001B1AEC"/>
    <w:rsid w:val="001E7750"/>
    <w:rsid w:val="00211CE3"/>
    <w:rsid w:val="002D3D04"/>
    <w:rsid w:val="002E3A49"/>
    <w:rsid w:val="00306041"/>
    <w:rsid w:val="003277F3"/>
    <w:rsid w:val="00363B12"/>
    <w:rsid w:val="003A49A1"/>
    <w:rsid w:val="003B711B"/>
    <w:rsid w:val="003F4638"/>
    <w:rsid w:val="00450860"/>
    <w:rsid w:val="00452730"/>
    <w:rsid w:val="004711FE"/>
    <w:rsid w:val="0047152A"/>
    <w:rsid w:val="00485286"/>
    <w:rsid w:val="004C3540"/>
    <w:rsid w:val="005359D9"/>
    <w:rsid w:val="00682EF1"/>
    <w:rsid w:val="00692F4F"/>
    <w:rsid w:val="00697D0C"/>
    <w:rsid w:val="006B3B5B"/>
    <w:rsid w:val="006C6003"/>
    <w:rsid w:val="008151E8"/>
    <w:rsid w:val="008950C7"/>
    <w:rsid w:val="008A381B"/>
    <w:rsid w:val="009378D6"/>
    <w:rsid w:val="009815AF"/>
    <w:rsid w:val="009C2F22"/>
    <w:rsid w:val="00A22140"/>
    <w:rsid w:val="00A500E1"/>
    <w:rsid w:val="00A77BA7"/>
    <w:rsid w:val="00A83D39"/>
    <w:rsid w:val="00B66A77"/>
    <w:rsid w:val="00BB0152"/>
    <w:rsid w:val="00BC1A3E"/>
    <w:rsid w:val="00BF28B1"/>
    <w:rsid w:val="00C0767F"/>
    <w:rsid w:val="00C4102B"/>
    <w:rsid w:val="00C50FC3"/>
    <w:rsid w:val="00CB1422"/>
    <w:rsid w:val="00D17DE6"/>
    <w:rsid w:val="00D63442"/>
    <w:rsid w:val="00D75A08"/>
    <w:rsid w:val="00DF7FB7"/>
    <w:rsid w:val="00E02DFC"/>
    <w:rsid w:val="00E1314D"/>
    <w:rsid w:val="00F25DE8"/>
    <w:rsid w:val="00F62600"/>
    <w:rsid w:val="00F8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C4CDC"/>
  <w15:chartTrackingRefBased/>
  <w15:docId w15:val="{AB0F04D8-C266-4E9F-BCB1-3504F191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112DC7"/>
  </w:style>
  <w:style w:type="paragraph" w:styleId="10">
    <w:name w:val="heading 1"/>
    <w:basedOn w:val="a5"/>
    <w:next w:val="a5"/>
    <w:link w:val="11"/>
    <w:uiPriority w:val="9"/>
    <w:qFormat/>
    <w:rsid w:val="00B6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semiHidden/>
    <w:unhideWhenUsed/>
    <w:qFormat/>
    <w:rsid w:val="00B6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unhideWhenUsed/>
    <w:qFormat/>
    <w:rsid w:val="00B6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B6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B6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B6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B6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B6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B6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ОТЧЕТ_Заголовок 1"/>
    <w:next w:val="a5"/>
    <w:link w:val="12"/>
    <w:rsid w:val="008950C7"/>
    <w:pPr>
      <w:numPr>
        <w:numId w:val="28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2"/>
    <w:qFormat/>
    <w:rsid w:val="008950C7"/>
    <w:pPr>
      <w:numPr>
        <w:ilvl w:val="1"/>
        <w:numId w:val="28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8950C7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9">
    <w:name w:val="ОТЧЕТ_Листинг"/>
    <w:qFormat/>
    <w:rsid w:val="008950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9"/>
    <w:next w:val="a5"/>
    <w:qFormat/>
    <w:rsid w:val="008950C7"/>
    <w:pPr>
      <w:numPr>
        <w:numId w:val="29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a">
    <w:name w:val="ОТЧЕТ_Заголовок_БН"/>
    <w:basedOn w:val="a5"/>
    <w:next w:val="a5"/>
    <w:link w:val="ab"/>
    <w:qFormat/>
    <w:rsid w:val="008950C7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b">
    <w:name w:val="ОТЧЕТ_Заголовок_БН Знак"/>
    <w:basedOn w:val="a6"/>
    <w:link w:val="aa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8950C7"/>
    <w:pPr>
      <w:numPr>
        <w:numId w:val="4"/>
      </w:numPr>
    </w:pPr>
  </w:style>
  <w:style w:type="paragraph" w:customStyle="1" w:styleId="a4">
    <w:name w:val="ОТЧЕТ_Листинг_подпись"/>
    <w:basedOn w:val="a5"/>
    <w:next w:val="a9"/>
    <w:qFormat/>
    <w:rsid w:val="008950C7"/>
    <w:pPr>
      <w:numPr>
        <w:numId w:val="31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1E7750"/>
    <w:pPr>
      <w:numPr>
        <w:numId w:val="32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eastAsia="en-US"/>
      <w14:ligatures w14:val="none"/>
    </w:rPr>
  </w:style>
  <w:style w:type="paragraph" w:customStyle="1" w:styleId="a1">
    <w:name w:val="ОТЧЕТ_Нумерованный список"/>
    <w:basedOn w:val="ac"/>
    <w:link w:val="ad"/>
    <w:qFormat/>
    <w:rsid w:val="008950C7"/>
    <w:pPr>
      <w:numPr>
        <w:numId w:val="33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d">
    <w:name w:val="ОТЧЕТ_Нумерованный список Знак"/>
    <w:basedOn w:val="a6"/>
    <w:link w:val="a1"/>
    <w:rsid w:val="008950C7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c">
    <w:name w:val="List"/>
    <w:basedOn w:val="a5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e">
    <w:name w:val="ОТЧЕТ_Рисунок"/>
    <w:next w:val="af"/>
    <w:qFormat/>
    <w:rsid w:val="008950C7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">
    <w:name w:val="ОТЧЕТ_Рисунок_подпись"/>
    <w:basedOn w:val="af0"/>
    <w:next w:val="a5"/>
    <w:qFormat/>
    <w:rsid w:val="00682EF1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customStyle="1" w:styleId="af1">
    <w:name w:val="ОТЧЕТ_Таблица"/>
    <w:qFormat/>
    <w:rsid w:val="008950C7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8950C7"/>
    <w:pPr>
      <w:numPr>
        <w:numId w:val="34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8950C7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6"/>
    <w:link w:val="1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semiHidden/>
    <w:rsid w:val="00B6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rsid w:val="00B6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semiHidden/>
    <w:rsid w:val="00B66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B66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B66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B66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B66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B66A77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5"/>
    <w:next w:val="a5"/>
    <w:link w:val="af3"/>
    <w:uiPriority w:val="10"/>
    <w:qFormat/>
    <w:rsid w:val="00B6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6"/>
    <w:link w:val="af2"/>
    <w:uiPriority w:val="10"/>
    <w:rsid w:val="00B6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5"/>
    <w:next w:val="a5"/>
    <w:link w:val="af5"/>
    <w:uiPriority w:val="11"/>
    <w:qFormat/>
    <w:rsid w:val="00B6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6"/>
    <w:link w:val="af4"/>
    <w:uiPriority w:val="11"/>
    <w:rsid w:val="00B6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5"/>
    <w:next w:val="a5"/>
    <w:link w:val="24"/>
    <w:uiPriority w:val="29"/>
    <w:qFormat/>
    <w:rsid w:val="00B6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6"/>
    <w:link w:val="23"/>
    <w:uiPriority w:val="29"/>
    <w:rsid w:val="00B66A77"/>
    <w:rPr>
      <w:i/>
      <w:iCs/>
      <w:color w:val="404040" w:themeColor="text1" w:themeTint="BF"/>
    </w:rPr>
  </w:style>
  <w:style w:type="paragraph" w:styleId="af6">
    <w:name w:val="List Paragraph"/>
    <w:basedOn w:val="a5"/>
    <w:uiPriority w:val="34"/>
    <w:qFormat/>
    <w:rsid w:val="00B66A77"/>
    <w:pPr>
      <w:ind w:left="720"/>
      <w:contextualSpacing/>
    </w:pPr>
  </w:style>
  <w:style w:type="character" w:styleId="af7">
    <w:name w:val="Intense Emphasis"/>
    <w:basedOn w:val="a6"/>
    <w:uiPriority w:val="21"/>
    <w:qFormat/>
    <w:rsid w:val="00B66A77"/>
    <w:rPr>
      <w:i/>
      <w:iCs/>
      <w:color w:val="0F4761" w:themeColor="accent1" w:themeShade="BF"/>
    </w:rPr>
  </w:style>
  <w:style w:type="paragraph" w:styleId="af8">
    <w:name w:val="Intense Quote"/>
    <w:basedOn w:val="a5"/>
    <w:next w:val="a5"/>
    <w:link w:val="af9"/>
    <w:uiPriority w:val="30"/>
    <w:qFormat/>
    <w:rsid w:val="00B6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6"/>
    <w:link w:val="af8"/>
    <w:uiPriority w:val="30"/>
    <w:rsid w:val="00B66A77"/>
    <w:rPr>
      <w:i/>
      <w:iCs/>
      <w:color w:val="0F4761" w:themeColor="accent1" w:themeShade="BF"/>
    </w:rPr>
  </w:style>
  <w:style w:type="character" w:styleId="afa">
    <w:name w:val="Intense Reference"/>
    <w:basedOn w:val="a6"/>
    <w:uiPriority w:val="32"/>
    <w:qFormat/>
    <w:rsid w:val="00B66A77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8950C7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8950C7"/>
    <w:rPr>
      <w:sz w:val="28"/>
    </w:rPr>
  </w:style>
  <w:style w:type="paragraph" w:customStyle="1" w:styleId="afb">
    <w:name w:val="ОТЧЕТ_Нумерация формулы"/>
    <w:basedOn w:val="a5"/>
    <w:qFormat/>
    <w:rsid w:val="008950C7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styleId="af0">
    <w:name w:val="caption"/>
    <w:basedOn w:val="a5"/>
    <w:next w:val="a5"/>
    <w:uiPriority w:val="35"/>
    <w:unhideWhenUsed/>
    <w:qFormat/>
    <w:rsid w:val="008950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c">
    <w:name w:val="header"/>
    <w:basedOn w:val="a5"/>
    <w:link w:val="afd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6"/>
    <w:link w:val="afc"/>
    <w:uiPriority w:val="99"/>
    <w:rsid w:val="00697D0C"/>
  </w:style>
  <w:style w:type="paragraph" w:styleId="afe">
    <w:name w:val="footer"/>
    <w:basedOn w:val="a5"/>
    <w:link w:val="aff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6"/>
    <w:link w:val="afe"/>
    <w:uiPriority w:val="99"/>
    <w:rsid w:val="00697D0C"/>
  </w:style>
  <w:style w:type="paragraph" w:styleId="13">
    <w:name w:val="toc 1"/>
    <w:basedOn w:val="a5"/>
    <w:next w:val="a5"/>
    <w:autoRedefine/>
    <w:uiPriority w:val="39"/>
    <w:unhideWhenUsed/>
    <w:rsid w:val="00697D0C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697D0C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697D0C"/>
    <w:pPr>
      <w:spacing w:after="100"/>
      <w:ind w:left="480"/>
    </w:pPr>
  </w:style>
  <w:style w:type="character" w:styleId="aff0">
    <w:name w:val="Hyperlink"/>
    <w:basedOn w:val="a6"/>
    <w:uiPriority w:val="99"/>
    <w:unhideWhenUsed/>
    <w:rsid w:val="00697D0C"/>
    <w:rPr>
      <w:color w:val="467886" w:themeColor="hyperlink"/>
      <w:u w:val="single"/>
    </w:rPr>
  </w:style>
  <w:style w:type="character" w:styleId="aff1">
    <w:name w:val="Unresolved Mention"/>
    <w:basedOn w:val="a6"/>
    <w:uiPriority w:val="99"/>
    <w:semiHidden/>
    <w:unhideWhenUsed/>
    <w:rsid w:val="00471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rc.ifmo.ru/wiki/index.php?title=%D0%A0%D0%B0%D0%B7%D1%80%D0%B5%D1%88%D0%B5%D0%BD%D0%B8%D0%B5_%D0%BA%D0%BE%D0%BB%D0%BB%D0%B8%D0%B7%D0%B8%D0%B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se.yorku.ca/~oz/hash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OneDrive\&#1044;&#1086;&#1082;&#1091;&#1084;&#1077;&#1085;&#1090;&#1099;\&#1053;&#1072;&#1089;&#1090;&#1088;&#1072;&#1080;&#1074;&#1072;&#1077;&#1084;&#1099;&#1077;%20&#1096;&#1072;&#1073;&#1083;&#1086;&#1085;&#1099;%20Office\&#1051;&#1072;&#1073;&#1086;&#1088;&#1072;&#1090;&#1086;&#1088;&#1085;&#1072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47D62-9E80-4BA6-BB2F-7DEAC8A84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Лабораторная.dotx</Template>
  <TotalTime>485</TotalTime>
  <Pages>18</Pages>
  <Words>2687</Words>
  <Characters>15322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5</cp:revision>
  <dcterms:created xsi:type="dcterms:W3CDTF">2026-05-10T14:08:00Z</dcterms:created>
  <dcterms:modified xsi:type="dcterms:W3CDTF">2026-05-11T08:20:00Z</dcterms:modified>
</cp:coreProperties>
</file>