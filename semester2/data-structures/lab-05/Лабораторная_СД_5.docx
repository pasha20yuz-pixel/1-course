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2A86" w14:textId="77777777" w:rsidR="00B66A77" w:rsidRPr="004957A9" w:rsidRDefault="00B66A77" w:rsidP="00B66A77">
      <w:pPr>
        <w:pStyle w:val="16"/>
      </w:pPr>
      <w:r w:rsidRPr="004957A9">
        <w:t>Министерство науки и высшего образования Российской Федерации</w:t>
      </w:r>
    </w:p>
    <w:p w14:paraId="3C9F0C2E" w14:textId="77777777" w:rsidR="00B66A77" w:rsidRPr="00043C59" w:rsidRDefault="00B66A77" w:rsidP="00B66A77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3CA30EB6" w14:textId="77777777" w:rsidR="00B66A77" w:rsidRPr="00043C59" w:rsidRDefault="00B66A77" w:rsidP="00B66A77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56783954" w14:textId="77777777" w:rsidR="00B66A77" w:rsidRDefault="00B66A77" w:rsidP="00B66A77">
      <w:pPr>
        <w:pStyle w:val="142"/>
      </w:pPr>
      <w:r w:rsidRPr="00043C59">
        <w:t>—</w:t>
      </w:r>
    </w:p>
    <w:p w14:paraId="5D3C23DB" w14:textId="77777777" w:rsidR="00B66A77" w:rsidRPr="00043C59" w:rsidRDefault="00B66A77" w:rsidP="00B66A77">
      <w:pPr>
        <w:pStyle w:val="142"/>
      </w:pPr>
      <w:r>
        <w:t>Институт компьютерных наук и кибербезопасности</w:t>
      </w:r>
    </w:p>
    <w:p w14:paraId="67386851" w14:textId="77777777" w:rsidR="00B66A77" w:rsidRPr="00043C59" w:rsidRDefault="00B66A77" w:rsidP="00B66A77">
      <w:pPr>
        <w:pStyle w:val="142"/>
      </w:pPr>
      <w:r>
        <w:t>Высшая школа кибербезопасности</w:t>
      </w:r>
    </w:p>
    <w:p w14:paraId="7A06CA82" w14:textId="77777777" w:rsidR="00B66A77" w:rsidRDefault="00B66A77" w:rsidP="00B66A77"/>
    <w:p w14:paraId="7193CA52" w14:textId="77777777" w:rsidR="00B66A77" w:rsidRDefault="00B66A77" w:rsidP="00B66A77"/>
    <w:p w14:paraId="4DC5979C" w14:textId="77777777" w:rsidR="00B66A77" w:rsidRDefault="00B66A77" w:rsidP="00B66A77"/>
    <w:p w14:paraId="30562433" w14:textId="77777777" w:rsidR="00B66A77" w:rsidRDefault="00B66A77" w:rsidP="00B66A77"/>
    <w:p w14:paraId="73B77AE9" w14:textId="13A3EA45" w:rsidR="00B66A77" w:rsidRDefault="00B66A77" w:rsidP="00B66A77">
      <w:pPr>
        <w:pStyle w:val="16"/>
      </w:pPr>
      <w:r w:rsidRPr="007355EA">
        <w:t>ЛАБОРАТОРНАЯ РАБОТА №</w:t>
      </w:r>
      <w:r w:rsidR="00B20FE7">
        <w:t>5</w:t>
      </w:r>
    </w:p>
    <w:p w14:paraId="64A77433" w14:textId="77777777" w:rsidR="00B20FE7" w:rsidRDefault="00B20FE7" w:rsidP="00B66A77">
      <w:pPr>
        <w:pStyle w:val="16"/>
      </w:pPr>
    </w:p>
    <w:p w14:paraId="60F33A4C" w14:textId="2897AD2F" w:rsidR="00B66A77" w:rsidRDefault="00B20FE7" w:rsidP="00B20FE7">
      <w:pPr>
        <w:pStyle w:val="140"/>
      </w:pPr>
      <w:r w:rsidRPr="002A770E">
        <w:t>«</w:t>
      </w:r>
      <w:r w:rsidRPr="00B20FE7">
        <w:t>Использование сбалансированных деревьев</w:t>
      </w:r>
      <w:r w:rsidRPr="002A770E">
        <w:t>»</w:t>
      </w:r>
      <w:r w:rsidRPr="002A770E">
        <w:br/>
        <w:t>по дисциплине «Структуры данных»</w:t>
      </w:r>
    </w:p>
    <w:p w14:paraId="6E1066F9" w14:textId="77777777" w:rsidR="00B66A77" w:rsidRDefault="00B66A77" w:rsidP="00B66A77">
      <w:pPr>
        <w:pStyle w:val="140"/>
      </w:pPr>
    </w:p>
    <w:p w14:paraId="064B57D8" w14:textId="77777777" w:rsidR="00B66A77" w:rsidRDefault="00B66A77" w:rsidP="00B66A77">
      <w:pPr>
        <w:pStyle w:val="140"/>
      </w:pPr>
    </w:p>
    <w:p w14:paraId="1375B6D7" w14:textId="77777777" w:rsidR="00B66A77" w:rsidRPr="007355EA" w:rsidRDefault="00B66A77" w:rsidP="00B66A77">
      <w:pPr>
        <w:pStyle w:val="140"/>
      </w:pPr>
    </w:p>
    <w:p w14:paraId="25F40084" w14:textId="77777777" w:rsidR="00B66A77" w:rsidRPr="00197BB2" w:rsidRDefault="00B66A77" w:rsidP="00B66A77">
      <w:pPr>
        <w:pStyle w:val="141"/>
      </w:pPr>
      <w:r w:rsidRPr="00197BB2">
        <w:t>Выполнил</w:t>
      </w:r>
      <w:r>
        <w:t>и</w:t>
      </w:r>
    </w:p>
    <w:p w14:paraId="1CC49A74" w14:textId="558CE680" w:rsidR="00B66A77" w:rsidRDefault="00B66A77" w:rsidP="00ED64BB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="00ED64BB">
        <w:t xml:space="preserve">              </w:t>
      </w:r>
      <w:r w:rsidRPr="00197BB2">
        <w:t>Южалки</w:t>
      </w:r>
      <w:r w:rsidR="00ED64BB">
        <w:t xml:space="preserve">н </w:t>
      </w:r>
      <w:r w:rsidRPr="00197BB2">
        <w:t>П.А.</w:t>
      </w:r>
      <w:r w:rsidR="00ED64BB">
        <w:t>, Дубицкий Ф.А.</w:t>
      </w:r>
    </w:p>
    <w:p w14:paraId="3D660718" w14:textId="77777777" w:rsidR="00B66A77" w:rsidRPr="0094689A" w:rsidRDefault="00B66A77" w:rsidP="00B66A77">
      <w:pPr>
        <w:pStyle w:val="141"/>
      </w:pPr>
    </w:p>
    <w:p w14:paraId="0E2AEAFB" w14:textId="77777777" w:rsidR="00B66A77" w:rsidRPr="00450BE4" w:rsidRDefault="00B66A77" w:rsidP="00B66A77">
      <w:pPr>
        <w:pStyle w:val="140"/>
        <w:jc w:val="left"/>
      </w:pPr>
    </w:p>
    <w:p w14:paraId="1F8548B2" w14:textId="77777777" w:rsidR="00B66A77" w:rsidRPr="00043C59" w:rsidRDefault="006B3B5B" w:rsidP="00B66A77">
      <w:pPr>
        <w:pStyle w:val="141"/>
      </w:pPr>
      <w:r>
        <w:t>Проверил</w:t>
      </w:r>
    </w:p>
    <w:p w14:paraId="5742A044" w14:textId="5C7356C8" w:rsidR="00B66A77" w:rsidRPr="00043C59" w:rsidRDefault="00ED64BB" w:rsidP="00B66A77">
      <w:pPr>
        <w:pStyle w:val="141"/>
      </w:pPr>
      <w:r>
        <w:t>Старший преподаватель</w:t>
      </w:r>
      <w:r w:rsidR="00B66A77">
        <w:tab/>
      </w:r>
      <w:r w:rsidR="00B66A77">
        <w:tab/>
      </w:r>
      <w:r w:rsidR="00B66A77">
        <w:tab/>
      </w:r>
      <w:r w:rsidR="00B66A77">
        <w:tab/>
      </w:r>
      <w:r w:rsidR="00B66A77">
        <w:tab/>
      </w:r>
      <w:r>
        <w:t xml:space="preserve">        Завадский Е.В.</w:t>
      </w:r>
    </w:p>
    <w:p w14:paraId="320B351C" w14:textId="77777777" w:rsidR="00B66A77" w:rsidRPr="00450BE4" w:rsidRDefault="00B66A77" w:rsidP="00B66A77">
      <w:pPr>
        <w:pStyle w:val="140"/>
      </w:pPr>
    </w:p>
    <w:p w14:paraId="730135EE" w14:textId="77777777" w:rsidR="00B66A77" w:rsidRDefault="00B66A77" w:rsidP="00B66A77">
      <w:pPr>
        <w:pStyle w:val="afb"/>
        <w:rPr>
          <w:lang w:eastAsia="ru-RU"/>
        </w:rPr>
      </w:pPr>
    </w:p>
    <w:p w14:paraId="107EE599" w14:textId="77777777" w:rsidR="00B66A77" w:rsidRDefault="00B66A77" w:rsidP="00B66A77">
      <w:pPr>
        <w:pStyle w:val="afb"/>
        <w:rPr>
          <w:lang w:eastAsia="ru-RU"/>
        </w:rPr>
      </w:pPr>
    </w:p>
    <w:p w14:paraId="08B45509" w14:textId="77777777" w:rsidR="00B20FE7" w:rsidRDefault="00B20FE7" w:rsidP="00B66A77">
      <w:pPr>
        <w:pStyle w:val="afb"/>
        <w:rPr>
          <w:lang w:eastAsia="ru-RU"/>
        </w:rPr>
      </w:pPr>
    </w:p>
    <w:p w14:paraId="3F0C55F3" w14:textId="77777777" w:rsidR="00B66A77" w:rsidRDefault="00B66A77" w:rsidP="00B66A77">
      <w:pPr>
        <w:pStyle w:val="afb"/>
        <w:rPr>
          <w:lang w:eastAsia="ru-RU"/>
        </w:rPr>
      </w:pPr>
    </w:p>
    <w:p w14:paraId="574A196D" w14:textId="77777777" w:rsidR="00B66A77" w:rsidRDefault="00B66A77" w:rsidP="00B66A77">
      <w:pPr>
        <w:pStyle w:val="afb"/>
        <w:rPr>
          <w:lang w:eastAsia="ru-RU"/>
        </w:rPr>
      </w:pPr>
    </w:p>
    <w:p w14:paraId="50BE55BF" w14:textId="77777777" w:rsidR="00B66A77" w:rsidRDefault="00B66A77" w:rsidP="00B66A77">
      <w:pPr>
        <w:pStyle w:val="afb"/>
        <w:rPr>
          <w:lang w:eastAsia="ru-RU"/>
        </w:rPr>
      </w:pPr>
    </w:p>
    <w:p w14:paraId="30EC507C" w14:textId="77777777" w:rsidR="00B66A77" w:rsidRDefault="00B66A77" w:rsidP="00B66A77">
      <w:pPr>
        <w:pStyle w:val="afb"/>
        <w:rPr>
          <w:lang w:eastAsia="ru-RU"/>
        </w:rPr>
      </w:pPr>
    </w:p>
    <w:p w14:paraId="74D8858D" w14:textId="77777777" w:rsidR="00B66A77" w:rsidRPr="00697D0C" w:rsidRDefault="00B66A77" w:rsidP="008950C7">
      <w:pPr>
        <w:pStyle w:val="14"/>
        <w:rPr>
          <w:lang w:val="ru-RU"/>
        </w:rPr>
      </w:pPr>
    </w:p>
    <w:p w14:paraId="318870A1" w14:textId="77777777" w:rsidR="00B66A77" w:rsidRDefault="00B66A77" w:rsidP="00B66A77">
      <w:pPr>
        <w:pStyle w:val="140"/>
        <w:ind w:left="0"/>
        <w:jc w:val="left"/>
      </w:pPr>
    </w:p>
    <w:p w14:paraId="5A559472" w14:textId="77777777" w:rsidR="00B66A77" w:rsidRDefault="00B66A77" w:rsidP="009815AF">
      <w:pPr>
        <w:pStyle w:val="140"/>
      </w:pPr>
      <w:r w:rsidRPr="009A1036">
        <w:t>Санкт-Петербург</w:t>
      </w:r>
      <w:r w:rsidRPr="009A1036">
        <w:br/>
        <w:t>202</w:t>
      </w:r>
      <w:r>
        <w:t>6</w:t>
      </w:r>
    </w:p>
    <w:p w14:paraId="22D01793" w14:textId="77777777" w:rsidR="00B458E7" w:rsidRDefault="00B458E7" w:rsidP="00B458E7">
      <w:pPr>
        <w:pStyle w:val="aa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647451E7" w14:textId="1FB95753" w:rsidR="00B458E7" w:rsidRDefault="00B458E7">
      <w:pPr>
        <w:pStyle w:val="13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\t "ОТЧЕТ_Заголовок 1;1;ОТЧЕТ_Заголовок 2;2;ОТЧЕТ_Листинг_подпись;3;ОТЧЕТ_Рисунок_подпись;3;ОТЧЕТ_Таблица_подпись;3" </w:instrText>
      </w:r>
      <w:r>
        <w:fldChar w:fldCharType="separate"/>
      </w:r>
      <w:hyperlink w:anchor="_Toc229391588" w:history="1">
        <w:r w:rsidRPr="009525DC">
          <w:rPr>
            <w:rStyle w:val="aff0"/>
            <w:noProof/>
          </w:rPr>
          <w:t>1. Цели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77038D" w14:textId="54D17CD1" w:rsidR="00B458E7" w:rsidRDefault="00B458E7">
      <w:pPr>
        <w:pStyle w:val="13"/>
        <w:tabs>
          <w:tab w:val="right" w:leader="dot" w:pos="9345"/>
        </w:tabs>
        <w:rPr>
          <w:noProof/>
        </w:rPr>
      </w:pPr>
      <w:hyperlink w:anchor="_Toc229391589" w:history="1">
        <w:r w:rsidRPr="009525DC">
          <w:rPr>
            <w:rStyle w:val="aff0"/>
            <w:noProof/>
          </w:rPr>
          <w:t>2. Описание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D022FF" w14:textId="4CC97572" w:rsidR="00B458E7" w:rsidRDefault="00B458E7">
      <w:pPr>
        <w:pStyle w:val="13"/>
        <w:tabs>
          <w:tab w:val="right" w:leader="dot" w:pos="9345"/>
        </w:tabs>
        <w:rPr>
          <w:noProof/>
        </w:rPr>
      </w:pPr>
      <w:hyperlink w:anchor="_Toc229391590" w:history="1">
        <w:r w:rsidRPr="009525DC">
          <w:rPr>
            <w:rStyle w:val="aff0"/>
            <w:noProof/>
          </w:rPr>
          <w:t>3. Структуры данных и алгоритмы (подробно)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DB6443" w14:textId="36A2436D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591" w:history="1">
        <w:r w:rsidRPr="009525DC">
          <w:rPr>
            <w:rStyle w:val="aff0"/>
            <w:noProof/>
          </w:rPr>
          <w:t>3.1. Структура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206B9" w14:textId="74422E61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592" w:history="1">
        <w:r w:rsidRPr="009525DC">
          <w:rPr>
            <w:rStyle w:val="aff0"/>
            <w:noProof/>
          </w:rPr>
          <w:t>Листинг 1 Структура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E8E3BE" w14:textId="7DE8403F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593" w:history="1">
        <w:r w:rsidRPr="009525DC">
          <w:rPr>
            <w:rStyle w:val="aff0"/>
            <w:noProof/>
          </w:rPr>
          <w:t>3.2. Вспомогательные функции (высоты, размера, обновления)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5AAB2" w14:textId="58753E3D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594" w:history="1">
        <w:r w:rsidRPr="009525DC">
          <w:rPr>
            <w:rStyle w:val="aff0"/>
            <w:noProof/>
          </w:rPr>
          <w:t>Листинг 2 update_node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222AC1" w14:textId="7BB9D859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595" w:history="1">
        <w:r w:rsidRPr="009525DC">
          <w:rPr>
            <w:rStyle w:val="aff0"/>
            <w:noProof/>
          </w:rPr>
          <w:t>3.3. Повороты (четыре случая)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CF21E2" w14:textId="5D69147C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596" w:history="1">
        <w:r w:rsidRPr="009525DC">
          <w:rPr>
            <w:rStyle w:val="aff0"/>
            <w:noProof/>
          </w:rPr>
          <w:t>Листинг 3 Малый правый поворот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5380A5" w14:textId="7838145D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597" w:history="1">
        <w:r w:rsidRPr="009525DC">
          <w:rPr>
            <w:rStyle w:val="aff0"/>
            <w:noProof/>
          </w:rPr>
          <w:t>Листинг 4 Малый левый поворот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7AED7F" w14:textId="2B7A947D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598" w:history="1">
        <w:r w:rsidRPr="009525DC">
          <w:rPr>
            <w:rStyle w:val="aff0"/>
            <w:noProof/>
          </w:rPr>
          <w:t>Листинг 5 Реализация большого правого поворота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F5DEE9" w14:textId="300B0DA5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599" w:history="1">
        <w:r w:rsidRPr="009525DC">
          <w:rPr>
            <w:rStyle w:val="aff0"/>
            <w:noProof/>
          </w:rPr>
          <w:t>Листинг 6 Реализация большого левого поворота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759AEC" w14:textId="1DC45F08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00" w:history="1">
        <w:r w:rsidRPr="009525DC">
          <w:rPr>
            <w:rStyle w:val="aff0"/>
            <w:noProof/>
          </w:rPr>
          <w:t xml:space="preserve">Листинг 7 Функция </w:t>
        </w:r>
        <w:r w:rsidRPr="009525DC">
          <w:rPr>
            <w:rStyle w:val="aff0"/>
            <w:noProof/>
            <w:lang w:val="en-US"/>
          </w:rPr>
          <w:t>balance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C54527" w14:textId="3C8624C7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01" w:history="1">
        <w:r w:rsidRPr="009525DC">
          <w:rPr>
            <w:rStyle w:val="aff0"/>
            <w:noProof/>
          </w:rPr>
          <w:t>3.4. Вставка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FA8E7B" w14:textId="39F4FF08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02" w:history="1">
        <w:r w:rsidRPr="009525DC">
          <w:rPr>
            <w:rStyle w:val="aff0"/>
            <w:noProof/>
          </w:rPr>
          <w:t>Листинг 8 Вставка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38F00E" w14:textId="26D938F7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03" w:history="1">
        <w:r w:rsidRPr="009525DC">
          <w:rPr>
            <w:rStyle w:val="aff0"/>
            <w:noProof/>
          </w:rPr>
          <w:t>3.5. Удаление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5E4517" w14:textId="07C54CCE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04" w:history="1">
        <w:r w:rsidRPr="009525DC">
          <w:rPr>
            <w:rStyle w:val="aff0"/>
            <w:noProof/>
          </w:rPr>
          <w:t>Листинг 9 Удаление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8D74E0" w14:textId="67A0901D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05" w:history="1">
        <w:r w:rsidRPr="009525DC">
          <w:rPr>
            <w:rStyle w:val="aff0"/>
            <w:noProof/>
          </w:rPr>
          <w:t>3.6. Операция kth – порядковая статистика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C96FF9" w14:textId="57B11151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06" w:history="1">
        <w:r w:rsidRPr="009525DC">
          <w:rPr>
            <w:rStyle w:val="aff0"/>
            <w:noProof/>
          </w:rPr>
          <w:t xml:space="preserve">Листинг 10 Операция </w:t>
        </w:r>
        <w:r w:rsidRPr="009525DC">
          <w:rPr>
            <w:rStyle w:val="aff0"/>
            <w:noProof/>
            <w:lang w:val="en-US"/>
          </w:rPr>
          <w:t>kth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D95895" w14:textId="6F62954C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07" w:history="1">
        <w:r w:rsidRPr="009525DC">
          <w:rPr>
            <w:rStyle w:val="aff0"/>
            <w:noProof/>
          </w:rPr>
          <w:t>3.7. range_count – подсчёт элементов в интервале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281DA7" w14:textId="787B38CF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08" w:history="1">
        <w:r w:rsidRPr="009525DC">
          <w:rPr>
            <w:rStyle w:val="aff0"/>
            <w:noProof/>
          </w:rPr>
          <w:t>Листинг 11</w:t>
        </w:r>
        <w:r w:rsidRPr="009525DC">
          <w:rPr>
            <w:rStyle w:val="aff0"/>
            <w:noProof/>
            <w:lang w:val="en-US"/>
          </w:rPr>
          <w:t xml:space="preserve"> range_count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065B1F" w14:textId="587C91CB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09" w:history="1">
        <w:r w:rsidRPr="009525DC">
          <w:rPr>
            <w:rStyle w:val="aff0"/>
            <w:noProof/>
          </w:rPr>
          <w:t>3.8. prev и next – поиск предшественника/последователя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E28ABB" w14:textId="05C3585E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10" w:history="1">
        <w:r w:rsidRPr="009525DC">
          <w:rPr>
            <w:rStyle w:val="aff0"/>
            <w:noProof/>
          </w:rPr>
          <w:t>Листинг 12</w:t>
        </w:r>
        <w:r w:rsidRPr="009525DC">
          <w:rPr>
            <w:rStyle w:val="aff0"/>
            <w:noProof/>
            <w:lang w:val="en-US"/>
          </w:rPr>
          <w:t xml:space="preserve"> Prev </w:t>
        </w:r>
        <w:r w:rsidRPr="009525DC">
          <w:rPr>
            <w:rStyle w:val="aff0"/>
            <w:noProof/>
          </w:rPr>
          <w:t xml:space="preserve">и </w:t>
        </w:r>
        <w:r w:rsidRPr="009525DC">
          <w:rPr>
            <w:rStyle w:val="aff0"/>
            <w:noProof/>
            <w:lang w:val="en-US"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F0F2F0" w14:textId="52FCD515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11" w:history="1">
        <w:r w:rsidRPr="009525DC">
          <w:rPr>
            <w:rStyle w:val="aff0"/>
            <w:noProof/>
          </w:rPr>
          <w:t>3.9. Вывод 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A4B436" w14:textId="0DA94077" w:rsidR="00B458E7" w:rsidRDefault="00B458E7">
      <w:pPr>
        <w:pStyle w:val="13"/>
        <w:tabs>
          <w:tab w:val="right" w:leader="dot" w:pos="9345"/>
        </w:tabs>
        <w:rPr>
          <w:noProof/>
        </w:rPr>
      </w:pPr>
      <w:hyperlink w:anchor="_Toc229391612" w:history="1">
        <w:r w:rsidRPr="009525DC">
          <w:rPr>
            <w:rStyle w:val="aff0"/>
            <w:noProof/>
          </w:rPr>
          <w:t>4. Пошаговый разбор примера из таблицы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A238FC" w14:textId="6D9AE204" w:rsidR="00B458E7" w:rsidRDefault="00B458E7">
      <w:pPr>
        <w:pStyle w:val="13"/>
        <w:tabs>
          <w:tab w:val="right" w:leader="dot" w:pos="9345"/>
        </w:tabs>
        <w:rPr>
          <w:noProof/>
        </w:rPr>
      </w:pPr>
      <w:hyperlink w:anchor="_Toc229391613" w:history="1">
        <w:r w:rsidRPr="009525DC">
          <w:rPr>
            <w:rStyle w:val="aff0"/>
            <w:noProof/>
          </w:rPr>
          <w:t>5. Сравнительный анализ производительности АВЛ и красно-чёрного 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70EC52" w14:textId="76A443FC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14" w:history="1">
        <w:r w:rsidRPr="009525DC">
          <w:rPr>
            <w:rStyle w:val="aff0"/>
            <w:noProof/>
          </w:rPr>
          <w:t>5.1. Методика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26D849" w14:textId="6B6CD291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15" w:history="1">
        <w:r w:rsidRPr="009525DC">
          <w:rPr>
            <w:rStyle w:val="aff0"/>
            <w:noProof/>
          </w:rPr>
          <w:t>5.2.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4441D5" w14:textId="78764500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16" w:history="1">
        <w:r w:rsidRPr="009525DC">
          <w:rPr>
            <w:rStyle w:val="aff0"/>
            <w:noProof/>
          </w:rPr>
          <w:t>Таблица 1 Сравнение времени выполнения операций (в секундах)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9E7601" w14:textId="3E446215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17" w:history="1">
        <w:r w:rsidRPr="009525DC">
          <w:rPr>
            <w:rStyle w:val="aff0"/>
            <w:noProof/>
          </w:rPr>
          <w:t>Таблица 2 Высота дерева после вставки N элементов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21ADE0" w14:textId="4DEA613B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18" w:history="1">
        <w:r w:rsidRPr="009525DC">
          <w:rPr>
            <w:rStyle w:val="aff0"/>
            <w:noProof/>
          </w:rPr>
          <w:t>5.3.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1835FB" w14:textId="409F7C91" w:rsidR="00B458E7" w:rsidRDefault="00B458E7">
      <w:pPr>
        <w:pStyle w:val="31"/>
        <w:tabs>
          <w:tab w:val="right" w:leader="dot" w:pos="9345"/>
        </w:tabs>
        <w:rPr>
          <w:noProof/>
        </w:rPr>
      </w:pPr>
      <w:hyperlink w:anchor="_Toc229391619" w:history="1">
        <w:r w:rsidRPr="009525DC">
          <w:rPr>
            <w:rStyle w:val="aff0"/>
            <w:noProof/>
          </w:rPr>
          <w:t>Таблица 3 Преимущества и недостатки структур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DB9C3A" w14:textId="17D7405A" w:rsidR="00B458E7" w:rsidRDefault="00B458E7">
      <w:pPr>
        <w:pStyle w:val="13"/>
        <w:tabs>
          <w:tab w:val="right" w:leader="dot" w:pos="9345"/>
        </w:tabs>
        <w:rPr>
          <w:noProof/>
        </w:rPr>
      </w:pPr>
      <w:hyperlink w:anchor="_Toc229391620" w:history="1">
        <w:r w:rsidRPr="009525DC">
          <w:rPr>
            <w:rStyle w:val="aff0"/>
            <w:noProof/>
          </w:rPr>
          <w:t>6. Объяснение ключевых моментов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051FD4" w14:textId="3C4533A3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21" w:history="1">
        <w:r w:rsidRPr="009525DC">
          <w:rPr>
            <w:rStyle w:val="aff0"/>
            <w:noProof/>
          </w:rPr>
          <w:t>6.1. Почему size обновляется именно так?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A30226" w14:textId="72B5E812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22" w:history="1">
        <w:r w:rsidRPr="009525DC">
          <w:rPr>
            <w:rStyle w:val="aff0"/>
            <w:noProof/>
          </w:rPr>
          <w:t>6.2. Почему height обновляется через max?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96487E" w14:textId="3758F44F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23" w:history="1">
        <w:r w:rsidRPr="009525DC">
          <w:rPr>
            <w:rStyle w:val="aff0"/>
            <w:noProof/>
          </w:rPr>
          <w:t>6.3. Почему в balance разные условия для balance_factor(node-&gt;left) &gt;= 0 и &lt; 0?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B67D7B2" w14:textId="4899F64C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24" w:history="1">
        <w:r w:rsidRPr="009525DC">
          <w:rPr>
            <w:rStyle w:val="aff0"/>
            <w:noProof/>
          </w:rPr>
          <w:t>6.4. Как работает prev/next без использования рекурсии?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CAC446" w14:textId="437CE54D" w:rsidR="00B458E7" w:rsidRDefault="00B458E7">
      <w:pPr>
        <w:pStyle w:val="25"/>
        <w:tabs>
          <w:tab w:val="right" w:leader="dot" w:pos="9345"/>
        </w:tabs>
        <w:rPr>
          <w:noProof/>
        </w:rPr>
      </w:pPr>
      <w:hyperlink w:anchor="_Toc229391625" w:history="1">
        <w:r w:rsidRPr="009525DC">
          <w:rPr>
            <w:rStyle w:val="aff0"/>
            <w:noProof/>
          </w:rPr>
          <w:t>6.5. Почему range_count не использует size для ускорения?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D8679A" w14:textId="1D793125" w:rsidR="00B458E7" w:rsidRDefault="00B458E7">
      <w:pPr>
        <w:pStyle w:val="13"/>
        <w:tabs>
          <w:tab w:val="right" w:leader="dot" w:pos="9345"/>
        </w:tabs>
        <w:rPr>
          <w:noProof/>
        </w:rPr>
      </w:pPr>
      <w:hyperlink w:anchor="_Toc229391626" w:history="1">
        <w:r w:rsidRPr="009525DC">
          <w:rPr>
            <w:rStyle w:val="aff0"/>
            <w:noProof/>
          </w:rPr>
          <w:t>7.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CA95ED9" w14:textId="030B654D" w:rsidR="00B458E7" w:rsidRPr="00B458E7" w:rsidRDefault="00B458E7" w:rsidP="00B458E7">
      <w:pPr>
        <w:pStyle w:val="aa"/>
        <w:ind w:left="0" w:firstLine="0"/>
        <w:jc w:val="left"/>
        <w:rPr>
          <w:lang w:val="ru-RU"/>
        </w:rPr>
      </w:pPr>
      <w:r>
        <w:fldChar w:fldCharType="end"/>
      </w:r>
      <w:r>
        <w:br w:type="page"/>
      </w:r>
    </w:p>
    <w:p w14:paraId="13BEDD25" w14:textId="40DC40A9" w:rsidR="00B20FE7" w:rsidRPr="00B20FE7" w:rsidRDefault="00B20FE7" w:rsidP="00B20FE7">
      <w:pPr>
        <w:pStyle w:val="1"/>
      </w:pPr>
      <w:bookmarkStart w:id="0" w:name="_Toc229391588"/>
      <w:proofErr w:type="spellStart"/>
      <w:r w:rsidRPr="00B20FE7">
        <w:lastRenderedPageBreak/>
        <w:t>Цели</w:t>
      </w:r>
      <w:proofErr w:type="spellEnd"/>
      <w:r w:rsidRPr="00B20FE7">
        <w:t xml:space="preserve"> работы</w:t>
      </w:r>
      <w:bookmarkEnd w:id="0"/>
    </w:p>
    <w:p w14:paraId="1C3692DC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Разработать самобалансирующееся дерево поиска (АВЛ-дерево), которое поддерживает не только стандартные операции (</w:t>
      </w:r>
      <w:r w:rsidRPr="00B20FE7">
        <w:t>insert</w:t>
      </w:r>
      <w:r w:rsidRPr="00C429B6">
        <w:rPr>
          <w:lang w:val="ru-RU"/>
        </w:rPr>
        <w:t>,</w:t>
      </w:r>
      <w:r w:rsidRPr="00B20FE7">
        <w:t> delete</w:t>
      </w:r>
      <w:r w:rsidRPr="00C429B6">
        <w:rPr>
          <w:lang w:val="ru-RU"/>
        </w:rPr>
        <w:t>,</w:t>
      </w:r>
      <w:r w:rsidRPr="00B20FE7">
        <w:t> find</w:t>
      </w:r>
      <w:r w:rsidRPr="00C429B6">
        <w:rPr>
          <w:lang w:val="ru-RU"/>
        </w:rPr>
        <w:t>,</w:t>
      </w:r>
      <w:r w:rsidRPr="00B20FE7">
        <w:t> print</w:t>
      </w:r>
      <w:r w:rsidRPr="00C429B6">
        <w:rPr>
          <w:lang w:val="ru-RU"/>
        </w:rPr>
        <w:t>), но и</w:t>
      </w:r>
      <w:r w:rsidRPr="00B20FE7">
        <w:t> </w:t>
      </w:r>
      <w:proofErr w:type="spellStart"/>
      <w:r w:rsidRPr="00C429B6">
        <w:rPr>
          <w:lang w:val="ru-RU"/>
        </w:rPr>
        <w:t>аугментированные</w:t>
      </w:r>
      <w:proofErr w:type="spellEnd"/>
      <w:r w:rsidRPr="00B20FE7">
        <w:t> </w:t>
      </w:r>
      <w:r w:rsidRPr="00C429B6">
        <w:rPr>
          <w:lang w:val="ru-RU"/>
        </w:rPr>
        <w:t>запросы:</w:t>
      </w:r>
    </w:p>
    <w:p w14:paraId="74ACC129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kth</w:t>
      </w:r>
      <w:r w:rsidRPr="00C429B6">
        <w:rPr>
          <w:lang w:val="ru-RU"/>
        </w:rPr>
        <w:t xml:space="preserve"> </w:t>
      </w:r>
      <w:r w:rsidRPr="00B20FE7">
        <w:t>k </w:t>
      </w:r>
      <w:r w:rsidRPr="00C429B6">
        <w:rPr>
          <w:lang w:val="ru-RU"/>
        </w:rPr>
        <w:t xml:space="preserve">– поиск </w:t>
      </w:r>
      <w:r w:rsidRPr="00B20FE7">
        <w:t>k</w:t>
      </w:r>
      <w:r w:rsidRPr="00C429B6">
        <w:rPr>
          <w:lang w:val="ru-RU"/>
        </w:rPr>
        <w:t>-го по порядку элемента (порядковая статистика).</w:t>
      </w:r>
    </w:p>
    <w:p w14:paraId="227B276D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range</w:t>
      </w:r>
      <w:r w:rsidRPr="00C429B6">
        <w:rPr>
          <w:lang w:val="ru-RU"/>
        </w:rPr>
        <w:t>_</w:t>
      </w:r>
      <w:r w:rsidRPr="00B20FE7">
        <w:t>count</w:t>
      </w:r>
      <w:r w:rsidRPr="00C429B6">
        <w:rPr>
          <w:lang w:val="ru-RU"/>
        </w:rPr>
        <w:t xml:space="preserve"> </w:t>
      </w:r>
      <w:r w:rsidRPr="00B20FE7">
        <w:t>l</w:t>
      </w:r>
      <w:r w:rsidRPr="00C429B6">
        <w:rPr>
          <w:lang w:val="ru-RU"/>
        </w:rPr>
        <w:t xml:space="preserve"> </w:t>
      </w:r>
      <w:r w:rsidRPr="00B20FE7">
        <w:t>r </w:t>
      </w:r>
      <w:r w:rsidRPr="00C429B6">
        <w:rPr>
          <w:lang w:val="ru-RU"/>
        </w:rPr>
        <w:t>– подсчёт количества элементов в интервале</w:t>
      </w:r>
      <w:r w:rsidRPr="00B20FE7">
        <w:t> </w:t>
      </w:r>
      <w:r w:rsidRPr="00C429B6">
        <w:rPr>
          <w:lang w:val="ru-RU"/>
        </w:rPr>
        <w:t>[</w:t>
      </w:r>
      <w:r w:rsidRPr="00B20FE7">
        <w:t>l</w:t>
      </w:r>
      <w:r w:rsidRPr="00C429B6">
        <w:rPr>
          <w:lang w:val="ru-RU"/>
        </w:rPr>
        <w:t xml:space="preserve">, </w:t>
      </w:r>
      <w:r w:rsidRPr="00B20FE7">
        <w:t>r</w:t>
      </w:r>
      <w:r w:rsidRPr="00C429B6">
        <w:rPr>
          <w:lang w:val="ru-RU"/>
        </w:rPr>
        <w:t>].</w:t>
      </w:r>
    </w:p>
    <w:p w14:paraId="69A438DE" w14:textId="77777777" w:rsidR="00B20FE7" w:rsidRPr="00C429B6" w:rsidRDefault="00B20FE7" w:rsidP="00B20FE7">
      <w:pPr>
        <w:pStyle w:val="14"/>
        <w:rPr>
          <w:lang w:val="ru-RU"/>
        </w:rPr>
      </w:pPr>
      <w:proofErr w:type="spellStart"/>
      <w:r w:rsidRPr="00B20FE7">
        <w:t>prev</w:t>
      </w:r>
      <w:proofErr w:type="spellEnd"/>
      <w:r w:rsidRPr="00C429B6">
        <w:rPr>
          <w:lang w:val="ru-RU"/>
        </w:rPr>
        <w:t xml:space="preserve"> </w:t>
      </w:r>
      <w:r w:rsidRPr="00B20FE7">
        <w:t>x </w:t>
      </w:r>
      <w:r w:rsidRPr="00C429B6">
        <w:rPr>
          <w:lang w:val="ru-RU"/>
        </w:rPr>
        <w:t>и</w:t>
      </w:r>
      <w:r w:rsidRPr="00B20FE7">
        <w:t> next</w:t>
      </w:r>
      <w:r w:rsidRPr="00C429B6">
        <w:rPr>
          <w:lang w:val="ru-RU"/>
        </w:rPr>
        <w:t xml:space="preserve"> </w:t>
      </w:r>
      <w:r w:rsidRPr="00B20FE7">
        <w:t>x </w:t>
      </w:r>
      <w:r w:rsidRPr="00C429B6">
        <w:rPr>
          <w:lang w:val="ru-RU"/>
        </w:rPr>
        <w:t>– поиск предшественника и последователя.</w:t>
      </w:r>
    </w:p>
    <w:p w14:paraId="5C26864C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size</w:t>
      </w:r>
      <w:r w:rsidRPr="00C429B6">
        <w:rPr>
          <w:lang w:val="ru-RU"/>
        </w:rPr>
        <w:t xml:space="preserve"> </w:t>
      </w:r>
      <w:r w:rsidRPr="00B20FE7">
        <w:t>x </w:t>
      </w:r>
      <w:r w:rsidRPr="00C429B6">
        <w:rPr>
          <w:lang w:val="ru-RU"/>
        </w:rPr>
        <w:t>– размер поддерева для узла со значением</w:t>
      </w:r>
      <w:r w:rsidRPr="00B20FE7">
        <w:t> x</w:t>
      </w:r>
      <w:r w:rsidRPr="00C429B6">
        <w:rPr>
          <w:lang w:val="ru-RU"/>
        </w:rPr>
        <w:t>.</w:t>
      </w:r>
    </w:p>
    <w:p w14:paraId="4CFAEFC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Изучить механизм</w:t>
      </w:r>
      <w:r w:rsidRPr="00B20FE7">
        <w:t> </w:t>
      </w:r>
      <w:r w:rsidRPr="00C429B6">
        <w:rPr>
          <w:lang w:val="ru-RU"/>
        </w:rPr>
        <w:t>аугментации</w:t>
      </w:r>
      <w:r w:rsidRPr="00B20FE7">
        <w:t> </w:t>
      </w:r>
      <w:r w:rsidRPr="00C429B6">
        <w:rPr>
          <w:lang w:val="ru-RU"/>
        </w:rPr>
        <w:t>– добавление в узлы дополнительной информации (поля</w:t>
      </w:r>
      <w:r w:rsidRPr="00B20FE7">
        <w:t> size</w:t>
      </w:r>
      <w:r w:rsidRPr="00C429B6">
        <w:rPr>
          <w:lang w:val="ru-RU"/>
        </w:rPr>
        <w:t xml:space="preserve">), которая обновляется при изменениях и позволяет отвечать на запросы за </w:t>
      </w:r>
      <w:r w:rsidRPr="00B20FE7">
        <w:t>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>).</w:t>
      </w:r>
    </w:p>
    <w:p w14:paraId="51CE24F3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Закрепить навыки работы с динамическими структурами данных, указателями, рекурсией.</w:t>
      </w:r>
    </w:p>
    <w:p w14:paraId="734EDA70" w14:textId="77777777" w:rsidR="00B20FE7" w:rsidRPr="00C429B6" w:rsidRDefault="00B20FE7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eastAsia="ru-RU"/>
          <w14:ligatures w14:val="none"/>
        </w:rPr>
      </w:pPr>
      <w:r>
        <w:br w:type="page"/>
      </w:r>
    </w:p>
    <w:p w14:paraId="6C6C4ED3" w14:textId="2650580E" w:rsidR="00B20FE7" w:rsidRPr="00B20FE7" w:rsidRDefault="00B20FE7" w:rsidP="00B20FE7">
      <w:pPr>
        <w:pStyle w:val="1"/>
      </w:pPr>
      <w:bookmarkStart w:id="1" w:name="_Toc229391589"/>
      <w:proofErr w:type="spellStart"/>
      <w:r w:rsidRPr="00B20FE7">
        <w:lastRenderedPageBreak/>
        <w:t>Описание</w:t>
      </w:r>
      <w:proofErr w:type="spellEnd"/>
      <w:r w:rsidRPr="00B20FE7">
        <w:t xml:space="preserve"> </w:t>
      </w:r>
      <w:proofErr w:type="spellStart"/>
      <w:r w:rsidRPr="00B20FE7">
        <w:t>задачи</w:t>
      </w:r>
      <w:bookmarkEnd w:id="1"/>
      <w:proofErr w:type="spellEnd"/>
    </w:p>
    <w:p w14:paraId="1218D89C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Необходимо реализовать</w:t>
      </w:r>
      <w:r w:rsidRPr="00B20FE7">
        <w:t> </w:t>
      </w:r>
      <w:r w:rsidRPr="00C429B6">
        <w:rPr>
          <w:lang w:val="ru-RU"/>
        </w:rPr>
        <w:t>АВЛ-дерево</w:t>
      </w:r>
      <w:r w:rsidRPr="00B20FE7">
        <w:t> </w:t>
      </w:r>
      <w:r w:rsidRPr="00C429B6">
        <w:rPr>
          <w:lang w:val="ru-RU"/>
        </w:rPr>
        <w:t>(</w:t>
      </w:r>
      <w:r w:rsidRPr="00B20FE7">
        <w:t>Adelson</w:t>
      </w:r>
      <w:r w:rsidRPr="00C429B6">
        <w:rPr>
          <w:lang w:val="ru-RU"/>
        </w:rPr>
        <w:t>-</w:t>
      </w:r>
      <w:proofErr w:type="spellStart"/>
      <w:r w:rsidRPr="00B20FE7">
        <w:t>Velsky</w:t>
      </w:r>
      <w:proofErr w:type="spellEnd"/>
      <w:r w:rsidRPr="00C429B6">
        <w:rPr>
          <w:lang w:val="ru-RU"/>
        </w:rPr>
        <w:t xml:space="preserve"> </w:t>
      </w:r>
      <w:r w:rsidRPr="00B20FE7">
        <w:t>and</w:t>
      </w:r>
      <w:r w:rsidRPr="00C429B6">
        <w:rPr>
          <w:lang w:val="ru-RU"/>
        </w:rPr>
        <w:t xml:space="preserve"> </w:t>
      </w:r>
      <w:r w:rsidRPr="00B20FE7">
        <w:t>Landis</w:t>
      </w:r>
      <w:r w:rsidRPr="00C429B6">
        <w:rPr>
          <w:lang w:val="ru-RU"/>
        </w:rPr>
        <w:t xml:space="preserve"> </w:t>
      </w:r>
      <w:r w:rsidRPr="00B20FE7">
        <w:t>tree</w:t>
      </w:r>
      <w:r w:rsidRPr="00C429B6">
        <w:rPr>
          <w:lang w:val="ru-RU"/>
        </w:rPr>
        <w:t>) – двоичное дерево поиска, у которого для каждого узла разница высот левого и правого поддеревьев (баланс-фактор) не превышает 1 по модулю. Это гарантирует высоту дерева</w:t>
      </w:r>
      <w:r w:rsidRPr="00B20FE7">
        <w:t> 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>)</w:t>
      </w:r>
      <w:r w:rsidRPr="00B20FE7">
        <w:t> </w:t>
      </w:r>
      <w:r w:rsidRPr="00C429B6">
        <w:rPr>
          <w:lang w:val="ru-RU"/>
        </w:rPr>
        <w:t>и, следовательно, логарифмическое время основных операций.</w:t>
      </w:r>
    </w:p>
    <w:p w14:paraId="5E3A982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Требования:</w:t>
      </w:r>
    </w:p>
    <w:p w14:paraId="08EB4ACA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Каждый узел хранит:</w:t>
      </w:r>
      <w:r w:rsidRPr="00B20FE7">
        <w:t> key </w:t>
      </w:r>
      <w:r w:rsidRPr="00C429B6">
        <w:rPr>
          <w:lang w:val="ru-RU"/>
        </w:rPr>
        <w:t>(значение),</w:t>
      </w:r>
      <w:r w:rsidRPr="00B20FE7">
        <w:t> left</w:t>
      </w:r>
      <w:r w:rsidRPr="00C429B6">
        <w:rPr>
          <w:lang w:val="ru-RU"/>
        </w:rPr>
        <w:t>,</w:t>
      </w:r>
      <w:r w:rsidRPr="00B20FE7">
        <w:t> right </w:t>
      </w:r>
      <w:r w:rsidRPr="00C429B6">
        <w:rPr>
          <w:lang w:val="ru-RU"/>
        </w:rPr>
        <w:t>(указатели на потомков),</w:t>
      </w:r>
      <w:r w:rsidRPr="00B20FE7">
        <w:t> height </w:t>
      </w:r>
      <w:r w:rsidRPr="00C429B6">
        <w:rPr>
          <w:lang w:val="ru-RU"/>
        </w:rPr>
        <w:t>(высота поддерева),</w:t>
      </w:r>
      <w:r w:rsidRPr="00B20FE7">
        <w:t> size </w:t>
      </w:r>
      <w:r w:rsidRPr="00C429B6">
        <w:rPr>
          <w:lang w:val="ru-RU"/>
        </w:rPr>
        <w:t>(количество узлов в поддереве).</w:t>
      </w:r>
    </w:p>
    <w:p w14:paraId="45A0D33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После каждой вставки и удаления дерево должно балансироваться с помощью</w:t>
      </w:r>
      <w:r w:rsidRPr="00B20FE7">
        <w:t> </w:t>
      </w:r>
      <w:r w:rsidRPr="00C429B6">
        <w:rPr>
          <w:lang w:val="ru-RU"/>
        </w:rPr>
        <w:t>четырёх типов поворотов</w:t>
      </w:r>
      <w:r w:rsidRPr="00B20FE7">
        <w:t> </w:t>
      </w:r>
      <w:r w:rsidRPr="00C429B6">
        <w:rPr>
          <w:lang w:val="ru-RU"/>
        </w:rPr>
        <w:t>(малый правый, малый левый, большой правый, большой левый).</w:t>
      </w:r>
    </w:p>
    <w:p w14:paraId="45D3C8C9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Все операции –</w:t>
      </w:r>
      <w:r w:rsidRPr="00B20FE7">
        <w:t> 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>)</w:t>
      </w:r>
      <w:r w:rsidRPr="00B20FE7">
        <w:t> </w:t>
      </w:r>
      <w:r w:rsidRPr="00C429B6">
        <w:rPr>
          <w:lang w:val="ru-RU"/>
        </w:rPr>
        <w:t>в худшем случае.</w:t>
      </w:r>
    </w:p>
    <w:p w14:paraId="68CA9EC2" w14:textId="77777777" w:rsidR="00B20FE7" w:rsidRPr="00B20FE7" w:rsidRDefault="00B20FE7" w:rsidP="00B20FE7">
      <w:pPr>
        <w:pStyle w:val="14"/>
        <w:rPr>
          <w:lang w:val="ru-RU"/>
        </w:rPr>
      </w:pPr>
      <w:r w:rsidRPr="00B20FE7">
        <w:rPr>
          <w:lang w:val="ru-RU"/>
        </w:rPr>
        <w:t>Обработка ошибок: игнорирование повторной вставки, удаления несуществующего элемента, выход за границы в</w:t>
      </w:r>
      <w:r w:rsidRPr="00B20FE7">
        <w:t> kth</w:t>
      </w:r>
      <w:r w:rsidRPr="00B20FE7">
        <w:rPr>
          <w:lang w:val="ru-RU"/>
        </w:rPr>
        <w:t>, отсутствие предшественника/последователя.</w:t>
      </w:r>
    </w:p>
    <w:p w14:paraId="754A4519" w14:textId="77777777" w:rsidR="00B20FE7" w:rsidRDefault="00B20FE7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eastAsia="ru-RU"/>
          <w14:ligatures w14:val="none"/>
        </w:rPr>
      </w:pPr>
      <w:r>
        <w:br w:type="page"/>
      </w:r>
    </w:p>
    <w:p w14:paraId="40396D37" w14:textId="24CA05B9" w:rsidR="00B20FE7" w:rsidRPr="00B20FE7" w:rsidRDefault="00B20FE7" w:rsidP="00B20FE7">
      <w:pPr>
        <w:pStyle w:val="1"/>
        <w:rPr>
          <w:lang w:val="ru-RU"/>
        </w:rPr>
      </w:pPr>
      <w:bookmarkStart w:id="2" w:name="_Toc229391590"/>
      <w:r w:rsidRPr="00B20FE7">
        <w:rPr>
          <w:lang w:val="ru-RU"/>
        </w:rPr>
        <w:lastRenderedPageBreak/>
        <w:t>Структуры данных и алгоритмы (подробно)</w:t>
      </w:r>
      <w:bookmarkEnd w:id="2"/>
    </w:p>
    <w:p w14:paraId="761FB0AB" w14:textId="28DAC0E7" w:rsidR="00B20FE7" w:rsidRPr="00B20FE7" w:rsidRDefault="00B20FE7" w:rsidP="00B20FE7">
      <w:pPr>
        <w:pStyle w:val="2"/>
      </w:pPr>
      <w:bookmarkStart w:id="3" w:name="_Toc229391591"/>
      <w:proofErr w:type="spellStart"/>
      <w:r w:rsidRPr="00B20FE7">
        <w:t>Структура</w:t>
      </w:r>
      <w:proofErr w:type="spellEnd"/>
      <w:r w:rsidRPr="00B20FE7">
        <w:t xml:space="preserve"> </w:t>
      </w:r>
      <w:proofErr w:type="spellStart"/>
      <w:r w:rsidRPr="00B20FE7">
        <w:t>узла</w:t>
      </w:r>
      <w:bookmarkEnd w:id="3"/>
      <w:proofErr w:type="spellEnd"/>
    </w:p>
    <w:p w14:paraId="38C97A38" w14:textId="5938514B" w:rsidR="00B20FE7" w:rsidRPr="00B20FE7" w:rsidRDefault="00B20FE7" w:rsidP="00B20FE7">
      <w:pPr>
        <w:pStyle w:val="a4"/>
      </w:pPr>
      <w:bookmarkStart w:id="4" w:name="_Toc229391592"/>
      <w:r>
        <w:t>Структура узла</w:t>
      </w:r>
      <w:bookmarkEnd w:id="4"/>
    </w:p>
    <w:p w14:paraId="246297FA" w14:textId="77777777" w:rsidR="00B20FE7" w:rsidRPr="00B20FE7" w:rsidRDefault="00B20FE7" w:rsidP="00497126">
      <w:pPr>
        <w:pStyle w:val="a9"/>
        <w:rPr>
          <w:lang w:val="ru-RU"/>
        </w:rPr>
      </w:pPr>
      <w:r w:rsidRPr="00B20FE7">
        <w:t>typedef</w:t>
      </w:r>
      <w:r w:rsidRPr="00B20FE7">
        <w:rPr>
          <w:lang w:val="ru-RU"/>
        </w:rPr>
        <w:t xml:space="preserve"> </w:t>
      </w:r>
      <w:r w:rsidRPr="00B20FE7">
        <w:t>struct</w:t>
      </w:r>
      <w:r w:rsidRPr="00B20FE7">
        <w:rPr>
          <w:lang w:val="ru-RU"/>
        </w:rPr>
        <w:t xml:space="preserve"> </w:t>
      </w:r>
      <w:proofErr w:type="gramStart"/>
      <w:r w:rsidRPr="00B20FE7">
        <w:t>Node</w:t>
      </w:r>
      <w:r w:rsidRPr="00B20FE7">
        <w:rPr>
          <w:lang w:val="ru-RU"/>
        </w:rPr>
        <w:t xml:space="preserve"> {</w:t>
      </w:r>
      <w:proofErr w:type="gramEnd"/>
    </w:p>
    <w:p w14:paraId="756D1F4B" w14:textId="77777777" w:rsidR="00B20FE7" w:rsidRPr="00B20FE7" w:rsidRDefault="00B20FE7" w:rsidP="00497126">
      <w:pPr>
        <w:pStyle w:val="a9"/>
      </w:pPr>
      <w:r w:rsidRPr="00B20FE7">
        <w:t xml:space="preserve">    int key;            // значение (ключ)</w:t>
      </w:r>
    </w:p>
    <w:p w14:paraId="76567967" w14:textId="77777777" w:rsidR="00B20FE7" w:rsidRPr="00B20FE7" w:rsidRDefault="00B20FE7" w:rsidP="00497126">
      <w:pPr>
        <w:pStyle w:val="a9"/>
      </w:pPr>
      <w:r w:rsidRPr="00B20FE7">
        <w:t xml:space="preserve">    struct Node* left;  // левый потомок</w:t>
      </w:r>
    </w:p>
    <w:p w14:paraId="6E7C59AE" w14:textId="77777777" w:rsidR="00B20FE7" w:rsidRPr="00B20FE7" w:rsidRDefault="00B20FE7" w:rsidP="00497126">
      <w:pPr>
        <w:pStyle w:val="a9"/>
      </w:pPr>
      <w:r w:rsidRPr="00B20FE7">
        <w:t xml:space="preserve">    struct Node* right; // правый потомок</w:t>
      </w:r>
    </w:p>
    <w:p w14:paraId="33894C64" w14:textId="77777777" w:rsidR="00B20FE7" w:rsidRPr="00C429B6" w:rsidRDefault="00B20FE7" w:rsidP="00497126">
      <w:pPr>
        <w:pStyle w:val="a9"/>
        <w:rPr>
          <w:lang w:val="ru-RU"/>
        </w:rPr>
      </w:pPr>
      <w:r w:rsidRPr="00B20FE7">
        <w:rPr>
          <w:lang w:val="ru-RU"/>
        </w:rPr>
        <w:t xml:space="preserve">    </w:t>
      </w:r>
      <w:r w:rsidRPr="00B20FE7">
        <w:t>int</w:t>
      </w:r>
      <w:r w:rsidRPr="00C429B6">
        <w:rPr>
          <w:lang w:val="ru-RU"/>
        </w:rPr>
        <w:t xml:space="preserve"> </w:t>
      </w:r>
      <w:r w:rsidRPr="00B20FE7">
        <w:t>height</w:t>
      </w:r>
      <w:r w:rsidRPr="00C429B6">
        <w:rPr>
          <w:lang w:val="ru-RU"/>
        </w:rPr>
        <w:t>;         // высота поддерева (максимальная длина пути до листа)</w:t>
      </w:r>
    </w:p>
    <w:p w14:paraId="35446CA0" w14:textId="77777777" w:rsidR="00B20FE7" w:rsidRPr="00C429B6" w:rsidRDefault="00B20FE7" w:rsidP="00497126">
      <w:pPr>
        <w:pStyle w:val="a9"/>
        <w:rPr>
          <w:lang w:val="ru-RU"/>
        </w:rPr>
      </w:pPr>
      <w:r w:rsidRPr="00C429B6">
        <w:rPr>
          <w:lang w:val="ru-RU"/>
        </w:rPr>
        <w:t xml:space="preserve">    </w:t>
      </w:r>
      <w:r w:rsidRPr="00B20FE7">
        <w:t>int</w:t>
      </w:r>
      <w:r w:rsidRPr="00C429B6">
        <w:rPr>
          <w:lang w:val="ru-RU"/>
        </w:rPr>
        <w:t xml:space="preserve"> </w:t>
      </w:r>
      <w:r w:rsidRPr="00B20FE7">
        <w:t>size</w:t>
      </w:r>
      <w:r w:rsidRPr="00C429B6">
        <w:rPr>
          <w:lang w:val="ru-RU"/>
        </w:rPr>
        <w:t>;           // количество узлов в поддереве (включая текущий)</w:t>
      </w:r>
    </w:p>
    <w:p w14:paraId="1D07F6DE" w14:textId="77777777" w:rsidR="00B20FE7" w:rsidRPr="00C429B6" w:rsidRDefault="00B20FE7" w:rsidP="00497126">
      <w:pPr>
        <w:pStyle w:val="a9"/>
        <w:rPr>
          <w:lang w:val="ru-RU"/>
        </w:rPr>
      </w:pPr>
      <w:r w:rsidRPr="00C429B6">
        <w:rPr>
          <w:lang w:val="ru-RU"/>
        </w:rPr>
        <w:t xml:space="preserve">} </w:t>
      </w:r>
      <w:r w:rsidRPr="00B20FE7">
        <w:t>Node</w:t>
      </w:r>
      <w:r w:rsidRPr="00C429B6">
        <w:rPr>
          <w:lang w:val="ru-RU"/>
        </w:rPr>
        <w:t>;</w:t>
      </w:r>
    </w:p>
    <w:p w14:paraId="4CC6AFAF" w14:textId="77777777" w:rsidR="00B20FE7" w:rsidRDefault="00B20FE7" w:rsidP="00B20FE7">
      <w:pPr>
        <w:pStyle w:val="14"/>
        <w:rPr>
          <w:lang w:val="ru-RU"/>
        </w:rPr>
      </w:pPr>
    </w:p>
    <w:p w14:paraId="559653BA" w14:textId="4C96B5BB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Зачем нужен</w:t>
      </w:r>
      <w:r w:rsidRPr="00B20FE7">
        <w:t> height</w:t>
      </w:r>
      <w:r w:rsidRPr="00C429B6">
        <w:rPr>
          <w:lang w:val="ru-RU"/>
        </w:rPr>
        <w:t>?</w:t>
      </w:r>
      <w:r w:rsidRPr="00C429B6">
        <w:rPr>
          <w:lang w:val="ru-RU"/>
        </w:rPr>
        <w:br/>
        <w:t>Для вычисления баланс-фактора:</w:t>
      </w:r>
      <w:r w:rsidRPr="00B20FE7">
        <w:t> bf</w:t>
      </w:r>
      <w:r w:rsidRPr="00C429B6">
        <w:rPr>
          <w:lang w:val="ru-RU"/>
        </w:rPr>
        <w:t xml:space="preserve"> = </w:t>
      </w:r>
      <w:r w:rsidRPr="00B20FE7">
        <w:t>height</w:t>
      </w:r>
      <w:r w:rsidRPr="00C429B6">
        <w:rPr>
          <w:lang w:val="ru-RU"/>
        </w:rPr>
        <w:t>(</w:t>
      </w:r>
      <w:r w:rsidRPr="00B20FE7">
        <w:t>left</w:t>
      </w:r>
      <w:r w:rsidRPr="00C429B6">
        <w:rPr>
          <w:lang w:val="ru-RU"/>
        </w:rPr>
        <w:t xml:space="preserve">) - </w:t>
      </w:r>
      <w:r w:rsidRPr="00B20FE7">
        <w:t>height</w:t>
      </w:r>
      <w:r w:rsidRPr="00C429B6">
        <w:rPr>
          <w:lang w:val="ru-RU"/>
        </w:rPr>
        <w:t>(</w:t>
      </w:r>
      <w:r w:rsidRPr="00B20FE7">
        <w:t>right</w:t>
      </w:r>
      <w:r w:rsidRPr="00C429B6">
        <w:rPr>
          <w:lang w:val="ru-RU"/>
        </w:rPr>
        <w:t>). Если</w:t>
      </w:r>
      <w:r w:rsidRPr="00B20FE7">
        <w:t> </w:t>
      </w:r>
      <w:r w:rsidRPr="00C429B6">
        <w:rPr>
          <w:lang w:val="ru-RU"/>
        </w:rPr>
        <w:t>|</w:t>
      </w:r>
      <w:r w:rsidRPr="00B20FE7">
        <w:t>bf</w:t>
      </w:r>
      <w:r w:rsidRPr="00C429B6">
        <w:rPr>
          <w:lang w:val="ru-RU"/>
        </w:rPr>
        <w:t>| &gt; 1</w:t>
      </w:r>
      <w:r w:rsidRPr="00B20FE7">
        <w:t> </w:t>
      </w:r>
      <w:r w:rsidRPr="00C429B6">
        <w:rPr>
          <w:lang w:val="ru-RU"/>
        </w:rPr>
        <w:t xml:space="preserve">– дерево </w:t>
      </w:r>
      <w:proofErr w:type="spellStart"/>
      <w:r w:rsidRPr="00C429B6">
        <w:rPr>
          <w:lang w:val="ru-RU"/>
        </w:rPr>
        <w:t>несбалансировано</w:t>
      </w:r>
      <w:proofErr w:type="spellEnd"/>
      <w:r w:rsidRPr="00C429B6">
        <w:rPr>
          <w:lang w:val="ru-RU"/>
        </w:rPr>
        <w:t>, нужны повороты.</w:t>
      </w:r>
    </w:p>
    <w:p w14:paraId="0316DF7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Зачем нужен</w:t>
      </w:r>
      <w:r w:rsidRPr="00B20FE7">
        <w:t> size</w:t>
      </w:r>
      <w:r w:rsidRPr="00C429B6">
        <w:rPr>
          <w:lang w:val="ru-RU"/>
        </w:rPr>
        <w:t>?</w:t>
      </w:r>
      <w:r w:rsidRPr="00C429B6">
        <w:rPr>
          <w:lang w:val="ru-RU"/>
        </w:rPr>
        <w:br/>
        <w:t>Для порядковых статистик (</w:t>
      </w:r>
      <w:r w:rsidRPr="00B20FE7">
        <w:t>kth</w:t>
      </w:r>
      <w:r w:rsidRPr="00C429B6">
        <w:rPr>
          <w:lang w:val="ru-RU"/>
        </w:rPr>
        <w:t>). Также можно эффективно реализовать</w:t>
      </w:r>
      <w:r w:rsidRPr="00B20FE7">
        <w:t> range</w:t>
      </w:r>
      <w:r w:rsidRPr="00C429B6">
        <w:rPr>
          <w:lang w:val="ru-RU"/>
        </w:rPr>
        <w:t>_</w:t>
      </w:r>
      <w:r w:rsidRPr="00B20FE7">
        <w:t>count </w:t>
      </w:r>
      <w:r w:rsidRPr="00C429B6">
        <w:rPr>
          <w:lang w:val="ru-RU"/>
        </w:rPr>
        <w:t>(через разность двух</w:t>
      </w:r>
      <w:r w:rsidRPr="00B20FE7">
        <w:t> kth </w:t>
      </w:r>
      <w:r w:rsidRPr="00C429B6">
        <w:rPr>
          <w:lang w:val="ru-RU"/>
        </w:rPr>
        <w:t>или рекурсивный обход с отсечением). В нашем коде</w:t>
      </w:r>
      <w:r w:rsidRPr="00B20FE7">
        <w:t> range</w:t>
      </w:r>
      <w:r w:rsidRPr="00C429B6">
        <w:rPr>
          <w:lang w:val="ru-RU"/>
        </w:rPr>
        <w:t>_</w:t>
      </w:r>
      <w:r w:rsidRPr="00B20FE7">
        <w:t>count </w:t>
      </w:r>
      <w:r w:rsidRPr="00C429B6">
        <w:rPr>
          <w:lang w:val="ru-RU"/>
        </w:rPr>
        <w:t>обходит дерево, но за счёт аугментации его можно ускорить; мы выбрали простой рекурсивный подсчёт, который всё равно работает за</w:t>
      </w:r>
      <w:r w:rsidRPr="00B20FE7">
        <w:t> O</w:t>
      </w:r>
      <w:r w:rsidRPr="00C429B6">
        <w:rPr>
          <w:lang w:val="ru-RU"/>
        </w:rPr>
        <w:t>(количество посещённых узлов), но в худшем случае может быть</w:t>
      </w:r>
      <w:r w:rsidRPr="00B20FE7">
        <w:t> O</w:t>
      </w:r>
      <w:r w:rsidRPr="00C429B6">
        <w:rPr>
          <w:lang w:val="ru-RU"/>
        </w:rPr>
        <w:t>(</w:t>
      </w:r>
      <w:r w:rsidRPr="00B20FE7">
        <w:t>n</w:t>
      </w:r>
      <w:r w:rsidRPr="00C429B6">
        <w:rPr>
          <w:lang w:val="ru-RU"/>
        </w:rPr>
        <w:t>). Однако в условии допускается и такой вариант, главное – чтобы</w:t>
      </w:r>
      <w:r w:rsidRPr="00B20FE7">
        <w:t> kth </w:t>
      </w:r>
      <w:r w:rsidRPr="00C429B6">
        <w:rPr>
          <w:lang w:val="ru-RU"/>
        </w:rPr>
        <w:t>был</w:t>
      </w:r>
      <w:r w:rsidRPr="00B20FE7">
        <w:t> 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>). При желании можно улучшить</w:t>
      </w:r>
      <w:r w:rsidRPr="00B20FE7">
        <w:t> range</w:t>
      </w:r>
      <w:r w:rsidRPr="00C429B6">
        <w:rPr>
          <w:lang w:val="ru-RU"/>
        </w:rPr>
        <w:t>_</w:t>
      </w:r>
      <w:r w:rsidRPr="00B20FE7">
        <w:t>count </w:t>
      </w:r>
      <w:r w:rsidRPr="00C429B6">
        <w:rPr>
          <w:lang w:val="ru-RU"/>
        </w:rPr>
        <w:t>через два вызова</w:t>
      </w:r>
      <w:r w:rsidRPr="00B20FE7">
        <w:t> kth</w:t>
      </w:r>
      <w:r w:rsidRPr="00C429B6">
        <w:rPr>
          <w:lang w:val="ru-RU"/>
        </w:rPr>
        <w:t>.</w:t>
      </w:r>
    </w:p>
    <w:p w14:paraId="1F868F80" w14:textId="5A3F1E0E" w:rsidR="00B20FE7" w:rsidRPr="00B20FE7" w:rsidRDefault="00B20FE7" w:rsidP="00B20FE7">
      <w:pPr>
        <w:pStyle w:val="2"/>
        <w:rPr>
          <w:lang w:val="ru-RU"/>
        </w:rPr>
      </w:pPr>
      <w:bookmarkStart w:id="5" w:name="_Toc229391593"/>
      <w:r w:rsidRPr="00B20FE7">
        <w:rPr>
          <w:lang w:val="ru-RU"/>
        </w:rPr>
        <w:t>Вспомогательные функции (высоты, размера, обновления)</w:t>
      </w:r>
      <w:bookmarkEnd w:id="5"/>
    </w:p>
    <w:p w14:paraId="083BE3BE" w14:textId="77777777" w:rsidR="00B20FE7" w:rsidRPr="00B20FE7" w:rsidRDefault="00B20FE7" w:rsidP="001351E5">
      <w:pPr>
        <w:pStyle w:val="a0"/>
      </w:pPr>
      <w:proofErr w:type="spellStart"/>
      <w:r w:rsidRPr="00B20FE7">
        <w:t>get_height</w:t>
      </w:r>
      <w:proofErr w:type="spellEnd"/>
      <w:r w:rsidRPr="00B20FE7">
        <w:t>(</w:t>
      </w:r>
      <w:proofErr w:type="spellStart"/>
      <w:r w:rsidRPr="00B20FE7">
        <w:t>node</w:t>
      </w:r>
      <w:proofErr w:type="spellEnd"/>
      <w:r w:rsidRPr="00B20FE7">
        <w:t>) – возвращает </w:t>
      </w:r>
      <w:proofErr w:type="spellStart"/>
      <w:r w:rsidRPr="00B20FE7">
        <w:t>node</w:t>
      </w:r>
      <w:proofErr w:type="spellEnd"/>
      <w:r w:rsidRPr="00B20FE7">
        <w:t>-&gt;</w:t>
      </w:r>
      <w:proofErr w:type="spellStart"/>
      <w:r w:rsidRPr="00B20FE7">
        <w:t>height</w:t>
      </w:r>
      <w:proofErr w:type="spellEnd"/>
      <w:r w:rsidRPr="00B20FE7">
        <w:t> или 0, если </w:t>
      </w:r>
      <w:proofErr w:type="spellStart"/>
      <w:r w:rsidRPr="00B20FE7">
        <w:t>node</w:t>
      </w:r>
      <w:proofErr w:type="spellEnd"/>
      <w:r w:rsidRPr="00B20FE7">
        <w:t xml:space="preserve"> == NULL.</w:t>
      </w:r>
    </w:p>
    <w:p w14:paraId="7C9CAA04" w14:textId="77777777" w:rsidR="00B20FE7" w:rsidRPr="00B20FE7" w:rsidRDefault="00B20FE7" w:rsidP="001351E5">
      <w:pPr>
        <w:pStyle w:val="a0"/>
        <w:rPr>
          <w:lang w:val="en-US"/>
        </w:rPr>
      </w:pPr>
      <w:proofErr w:type="spellStart"/>
      <w:r w:rsidRPr="00B20FE7">
        <w:rPr>
          <w:lang w:val="en-US"/>
        </w:rPr>
        <w:t>get_size</w:t>
      </w:r>
      <w:proofErr w:type="spellEnd"/>
      <w:r w:rsidRPr="00B20FE7">
        <w:rPr>
          <w:lang w:val="en-US"/>
        </w:rPr>
        <w:t xml:space="preserve">(node) – </w:t>
      </w:r>
      <w:r w:rsidRPr="00B20FE7">
        <w:t>возвращает</w:t>
      </w:r>
      <w:r w:rsidRPr="00B20FE7">
        <w:rPr>
          <w:lang w:val="en-US"/>
        </w:rPr>
        <w:t> node-&gt;size </w:t>
      </w:r>
      <w:r w:rsidRPr="00B20FE7">
        <w:t>или</w:t>
      </w:r>
      <w:r w:rsidRPr="00B20FE7">
        <w:rPr>
          <w:lang w:val="en-US"/>
        </w:rPr>
        <w:t xml:space="preserve"> 0.</w:t>
      </w:r>
    </w:p>
    <w:p w14:paraId="21334BEC" w14:textId="77777777" w:rsidR="00B20FE7" w:rsidRPr="00B20FE7" w:rsidRDefault="00B20FE7" w:rsidP="001351E5">
      <w:pPr>
        <w:pStyle w:val="a0"/>
        <w:rPr>
          <w:lang w:val="en-US"/>
        </w:rPr>
      </w:pPr>
      <w:proofErr w:type="spellStart"/>
      <w:r w:rsidRPr="00B20FE7">
        <w:rPr>
          <w:lang w:val="en-US"/>
        </w:rPr>
        <w:t>balance_factor</w:t>
      </w:r>
      <w:proofErr w:type="spellEnd"/>
      <w:r w:rsidRPr="00B20FE7">
        <w:rPr>
          <w:lang w:val="en-US"/>
        </w:rPr>
        <w:t>(node) – </w:t>
      </w:r>
      <w:proofErr w:type="spellStart"/>
      <w:r w:rsidRPr="00B20FE7">
        <w:rPr>
          <w:lang w:val="en-US"/>
        </w:rPr>
        <w:t>get_height</w:t>
      </w:r>
      <w:proofErr w:type="spellEnd"/>
      <w:r w:rsidRPr="00B20FE7">
        <w:rPr>
          <w:lang w:val="en-US"/>
        </w:rPr>
        <w:t xml:space="preserve">(left) - </w:t>
      </w:r>
      <w:proofErr w:type="spellStart"/>
      <w:r w:rsidRPr="00B20FE7">
        <w:rPr>
          <w:lang w:val="en-US"/>
        </w:rPr>
        <w:t>get_height</w:t>
      </w:r>
      <w:proofErr w:type="spellEnd"/>
      <w:r w:rsidRPr="00B20FE7">
        <w:rPr>
          <w:lang w:val="en-US"/>
        </w:rPr>
        <w:t>(right).</w:t>
      </w:r>
    </w:p>
    <w:p w14:paraId="47F468F0" w14:textId="77777777" w:rsidR="00B20FE7" w:rsidRPr="00B20FE7" w:rsidRDefault="00B20FE7" w:rsidP="001351E5">
      <w:pPr>
        <w:pStyle w:val="a0"/>
      </w:pPr>
      <w:proofErr w:type="spellStart"/>
      <w:r w:rsidRPr="00B20FE7">
        <w:lastRenderedPageBreak/>
        <w:t>update_node</w:t>
      </w:r>
      <w:proofErr w:type="spellEnd"/>
      <w:r w:rsidRPr="00B20FE7">
        <w:t>(</w:t>
      </w:r>
      <w:proofErr w:type="spellStart"/>
      <w:r w:rsidRPr="00B20FE7">
        <w:t>node</w:t>
      </w:r>
      <w:proofErr w:type="spellEnd"/>
      <w:r w:rsidRPr="00B20FE7">
        <w:t>) – пересчитывает </w:t>
      </w:r>
      <w:proofErr w:type="spellStart"/>
      <w:r w:rsidRPr="00B20FE7">
        <w:t>height</w:t>
      </w:r>
      <w:proofErr w:type="spellEnd"/>
      <w:r w:rsidRPr="00B20FE7">
        <w:t> и </w:t>
      </w:r>
      <w:proofErr w:type="spellStart"/>
      <w:r w:rsidRPr="00B20FE7">
        <w:t>size</w:t>
      </w:r>
      <w:proofErr w:type="spellEnd"/>
      <w:r w:rsidRPr="00B20FE7">
        <w:t> для узла на основе его детей.</w:t>
      </w:r>
      <w:r w:rsidRPr="00B20FE7">
        <w:br/>
        <w:t>Вызывается всегда после любых изменений структуры поддерева (вставка, удаление, повороты).</w:t>
      </w:r>
    </w:p>
    <w:p w14:paraId="40EDE531" w14:textId="218258AF" w:rsidR="00B20FE7" w:rsidRPr="00497126" w:rsidRDefault="00B20FE7" w:rsidP="00497126">
      <w:pPr>
        <w:pStyle w:val="a4"/>
      </w:pPr>
      <w:bookmarkStart w:id="6" w:name="_Toc229391594"/>
      <w:proofErr w:type="spellStart"/>
      <w:r w:rsidRPr="00B20FE7">
        <w:t>update_node</w:t>
      </w:r>
      <w:bookmarkEnd w:id="6"/>
      <w:proofErr w:type="spellEnd"/>
    </w:p>
    <w:p w14:paraId="017E5F92" w14:textId="77777777" w:rsidR="00B20FE7" w:rsidRPr="00B20FE7" w:rsidRDefault="00B20FE7" w:rsidP="00497126">
      <w:pPr>
        <w:pStyle w:val="a9"/>
      </w:pPr>
      <w:r w:rsidRPr="00B20FE7">
        <w:t>node-&gt;height = (</w:t>
      </w:r>
      <w:proofErr w:type="spellStart"/>
      <w:r w:rsidRPr="00B20FE7">
        <w:t>left_h</w:t>
      </w:r>
      <w:proofErr w:type="spellEnd"/>
      <w:r w:rsidRPr="00B20FE7">
        <w:t xml:space="preserve"> &gt; </w:t>
      </w:r>
      <w:proofErr w:type="spellStart"/>
      <w:r w:rsidRPr="00B20FE7">
        <w:t>right_h</w:t>
      </w:r>
      <w:proofErr w:type="spellEnd"/>
      <w:r w:rsidRPr="00B20FE7">
        <w:t xml:space="preserve"> ? </w:t>
      </w:r>
      <w:proofErr w:type="spellStart"/>
      <w:r w:rsidRPr="00B20FE7">
        <w:t>left_h</w:t>
      </w:r>
      <w:proofErr w:type="spellEnd"/>
      <w:r w:rsidRPr="00B20FE7">
        <w:t xml:space="preserve"> : </w:t>
      </w:r>
      <w:proofErr w:type="spellStart"/>
      <w:r w:rsidRPr="00B20FE7">
        <w:t>right_h</w:t>
      </w:r>
      <w:proofErr w:type="spellEnd"/>
      <w:r w:rsidRPr="00B20FE7">
        <w:t>) + 1;</w:t>
      </w:r>
    </w:p>
    <w:p w14:paraId="6825248D" w14:textId="77777777" w:rsidR="00B20FE7" w:rsidRPr="00B20FE7" w:rsidRDefault="00B20FE7" w:rsidP="00497126">
      <w:pPr>
        <w:pStyle w:val="a9"/>
      </w:pPr>
      <w:r w:rsidRPr="00B20FE7">
        <w:t xml:space="preserve">node-&gt;size = </w:t>
      </w:r>
      <w:proofErr w:type="spellStart"/>
      <w:r w:rsidRPr="00B20FE7">
        <w:t>get_size</w:t>
      </w:r>
      <w:proofErr w:type="spellEnd"/>
      <w:r w:rsidRPr="00B20FE7">
        <w:t xml:space="preserve">(left) + </w:t>
      </w:r>
      <w:proofErr w:type="spellStart"/>
      <w:r w:rsidRPr="00B20FE7">
        <w:t>get_size</w:t>
      </w:r>
      <w:proofErr w:type="spellEnd"/>
      <w:r w:rsidRPr="00B20FE7">
        <w:t>(right) + 1;</w:t>
      </w:r>
    </w:p>
    <w:p w14:paraId="73F81E1F" w14:textId="03FAE473" w:rsidR="00B20FE7" w:rsidRPr="00B20FE7" w:rsidRDefault="00B20FE7" w:rsidP="00B20FE7">
      <w:pPr>
        <w:pStyle w:val="2"/>
      </w:pPr>
      <w:bookmarkStart w:id="7" w:name="_Toc229391595"/>
      <w:proofErr w:type="spellStart"/>
      <w:r w:rsidRPr="00B20FE7">
        <w:t>Повороты</w:t>
      </w:r>
      <w:proofErr w:type="spellEnd"/>
      <w:r w:rsidRPr="00B20FE7">
        <w:t xml:space="preserve"> (</w:t>
      </w:r>
      <w:proofErr w:type="spellStart"/>
      <w:r w:rsidRPr="00B20FE7">
        <w:t>четыре</w:t>
      </w:r>
      <w:proofErr w:type="spellEnd"/>
      <w:r w:rsidRPr="00B20FE7">
        <w:t xml:space="preserve"> </w:t>
      </w:r>
      <w:proofErr w:type="spellStart"/>
      <w:r w:rsidRPr="00B20FE7">
        <w:t>случая</w:t>
      </w:r>
      <w:proofErr w:type="spellEnd"/>
      <w:r w:rsidRPr="00B20FE7">
        <w:t>)</w:t>
      </w:r>
      <w:bookmarkEnd w:id="7"/>
    </w:p>
    <w:p w14:paraId="10A87BF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Малый правый поворот (</w:t>
      </w:r>
      <w:r w:rsidRPr="00B20FE7">
        <w:t>LL</w:t>
      </w:r>
      <w:r w:rsidRPr="00C429B6">
        <w:rPr>
          <w:lang w:val="ru-RU"/>
        </w:rPr>
        <w:t>-дисбаланс)</w:t>
      </w:r>
    </w:p>
    <w:p w14:paraId="2AA820AD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Новый узел вставлен в левое поддерево левого ребёнка.</w:t>
      </w:r>
    </w:p>
    <w:p w14:paraId="0EFA48F2" w14:textId="4ECB8837" w:rsidR="00B20FE7" w:rsidRPr="00497126" w:rsidRDefault="00497126" w:rsidP="00497126">
      <w:pPr>
        <w:pStyle w:val="a4"/>
      </w:pPr>
      <w:bookmarkStart w:id="8" w:name="_Toc229391596"/>
      <w:r>
        <w:t>Малый правый поворот</w:t>
      </w:r>
      <w:bookmarkEnd w:id="8"/>
    </w:p>
    <w:p w14:paraId="32CD12F4" w14:textId="77777777" w:rsidR="00B20FE7" w:rsidRPr="00B20FE7" w:rsidRDefault="00B20FE7" w:rsidP="00497126">
      <w:pPr>
        <w:pStyle w:val="a9"/>
      </w:pPr>
      <w:r w:rsidRPr="00B20FE7">
        <w:t xml:space="preserve">Node* </w:t>
      </w:r>
      <w:proofErr w:type="spellStart"/>
      <w:r w:rsidRPr="00B20FE7">
        <w:t>rotate_right</w:t>
      </w:r>
      <w:proofErr w:type="spellEnd"/>
      <w:r w:rsidRPr="00B20FE7">
        <w:t>(Node* y) {</w:t>
      </w:r>
    </w:p>
    <w:p w14:paraId="005CE679" w14:textId="77777777" w:rsidR="00B20FE7" w:rsidRPr="00B20FE7" w:rsidRDefault="00B20FE7" w:rsidP="00497126">
      <w:pPr>
        <w:pStyle w:val="a9"/>
      </w:pPr>
      <w:r w:rsidRPr="00B20FE7">
        <w:t xml:space="preserve">    Node* x = y-&gt;left;</w:t>
      </w:r>
    </w:p>
    <w:p w14:paraId="07025C8B" w14:textId="77777777" w:rsidR="00B20FE7" w:rsidRPr="00B20FE7" w:rsidRDefault="00B20FE7" w:rsidP="00497126">
      <w:pPr>
        <w:pStyle w:val="a9"/>
      </w:pPr>
      <w:r w:rsidRPr="00B20FE7">
        <w:t xml:space="preserve">    Node* T2 = x-&gt;right;</w:t>
      </w:r>
    </w:p>
    <w:p w14:paraId="00A4F6E6" w14:textId="77777777" w:rsidR="00B20FE7" w:rsidRPr="00B20FE7" w:rsidRDefault="00B20FE7" w:rsidP="00497126">
      <w:pPr>
        <w:pStyle w:val="a9"/>
      </w:pPr>
      <w:r w:rsidRPr="00B20FE7">
        <w:t xml:space="preserve">    x-&gt;right = y;</w:t>
      </w:r>
    </w:p>
    <w:p w14:paraId="53A09276" w14:textId="77777777" w:rsidR="00B20FE7" w:rsidRPr="00B20FE7" w:rsidRDefault="00B20FE7" w:rsidP="00497126">
      <w:pPr>
        <w:pStyle w:val="a9"/>
      </w:pPr>
      <w:r w:rsidRPr="00B20FE7">
        <w:t xml:space="preserve">    y-&gt;left = T2;</w:t>
      </w:r>
    </w:p>
    <w:p w14:paraId="521F9D4D" w14:textId="77777777" w:rsidR="00B20FE7" w:rsidRPr="00B20FE7" w:rsidRDefault="00B20FE7" w:rsidP="00497126">
      <w:pPr>
        <w:pStyle w:val="a9"/>
      </w:pPr>
      <w:r w:rsidRPr="00B20FE7">
        <w:t xml:space="preserve">    </w:t>
      </w:r>
      <w:proofErr w:type="spellStart"/>
      <w:r w:rsidRPr="00B20FE7">
        <w:t>update_node</w:t>
      </w:r>
      <w:proofErr w:type="spellEnd"/>
      <w:r w:rsidRPr="00B20FE7">
        <w:t>(y);</w:t>
      </w:r>
    </w:p>
    <w:p w14:paraId="21E2689E" w14:textId="77777777" w:rsidR="00B20FE7" w:rsidRPr="00B20FE7" w:rsidRDefault="00B20FE7" w:rsidP="00497126">
      <w:pPr>
        <w:pStyle w:val="a9"/>
      </w:pPr>
      <w:r w:rsidRPr="00B20FE7">
        <w:t xml:space="preserve">    </w:t>
      </w:r>
      <w:proofErr w:type="spellStart"/>
      <w:r w:rsidRPr="00B20FE7">
        <w:t>update_node</w:t>
      </w:r>
      <w:proofErr w:type="spellEnd"/>
      <w:r w:rsidRPr="00B20FE7">
        <w:t>(x);</w:t>
      </w:r>
    </w:p>
    <w:p w14:paraId="05D4407B" w14:textId="77777777" w:rsidR="00B20FE7" w:rsidRPr="00B20FE7" w:rsidRDefault="00B20FE7" w:rsidP="00497126">
      <w:pPr>
        <w:pStyle w:val="a9"/>
      </w:pPr>
      <w:r w:rsidRPr="00B20FE7">
        <w:t xml:space="preserve">    return x;</w:t>
      </w:r>
    </w:p>
    <w:p w14:paraId="3ABA624F" w14:textId="77777777" w:rsidR="00B20FE7" w:rsidRPr="00B20FE7" w:rsidRDefault="00B20FE7" w:rsidP="00497126">
      <w:pPr>
        <w:pStyle w:val="a9"/>
      </w:pPr>
      <w:r w:rsidRPr="00B20FE7">
        <w:t>}</w:t>
      </w:r>
    </w:p>
    <w:p w14:paraId="1B5A504F" w14:textId="77777777" w:rsidR="00B20FE7" w:rsidRPr="00B20FE7" w:rsidRDefault="00B20FE7" w:rsidP="00B20FE7">
      <w:pPr>
        <w:pStyle w:val="14"/>
      </w:pPr>
      <w:r w:rsidRPr="00B20FE7">
        <w:t>Что происходит?</w:t>
      </w:r>
    </w:p>
    <w:p w14:paraId="72C7B7D8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Было:</w:t>
      </w:r>
      <w:r w:rsidRPr="00B20FE7">
        <w:t> y </w:t>
      </w:r>
      <w:r w:rsidRPr="00C429B6">
        <w:rPr>
          <w:lang w:val="ru-RU"/>
        </w:rPr>
        <w:t>– корень, его левый ребёнок</w:t>
      </w:r>
      <w:r w:rsidRPr="00B20FE7">
        <w:t> x</w:t>
      </w:r>
      <w:r w:rsidRPr="00C429B6">
        <w:rPr>
          <w:lang w:val="ru-RU"/>
        </w:rPr>
        <w:t>, у</w:t>
      </w:r>
      <w:r w:rsidRPr="00B20FE7">
        <w:t> x </w:t>
      </w:r>
      <w:r w:rsidRPr="00C429B6">
        <w:rPr>
          <w:lang w:val="ru-RU"/>
        </w:rPr>
        <w:t>есть правое поддерево</w:t>
      </w:r>
      <w:r w:rsidRPr="00B20FE7">
        <w:t> T</w:t>
      </w:r>
      <w:r w:rsidRPr="00C429B6">
        <w:rPr>
          <w:lang w:val="ru-RU"/>
        </w:rPr>
        <w:t>2.</w:t>
      </w:r>
    </w:p>
    <w:p w14:paraId="72E4CECE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Стало:</w:t>
      </w:r>
      <w:r w:rsidRPr="00B20FE7">
        <w:t> x </w:t>
      </w:r>
      <w:r w:rsidRPr="00C429B6">
        <w:rPr>
          <w:lang w:val="ru-RU"/>
        </w:rPr>
        <w:t>становится новым корнем, его правым ребёнком –</w:t>
      </w:r>
      <w:r w:rsidRPr="00B20FE7">
        <w:t> y</w:t>
      </w:r>
      <w:r w:rsidRPr="00C429B6">
        <w:rPr>
          <w:lang w:val="ru-RU"/>
        </w:rPr>
        <w:t>, а левым –</w:t>
      </w:r>
      <w:r w:rsidRPr="00B20FE7">
        <w:t> T</w:t>
      </w:r>
      <w:r w:rsidRPr="00C429B6">
        <w:rPr>
          <w:lang w:val="ru-RU"/>
        </w:rPr>
        <w:t>2.</w:t>
      </w:r>
    </w:p>
    <w:p w14:paraId="4EDEA00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После перестановки нужно обновить высоты и размеры сначала у</w:t>
      </w:r>
      <w:r w:rsidRPr="00B20FE7">
        <w:t> y</w:t>
      </w:r>
      <w:r w:rsidRPr="00C429B6">
        <w:rPr>
          <w:lang w:val="ru-RU"/>
        </w:rPr>
        <w:t>, затем у</w:t>
      </w:r>
      <w:r w:rsidRPr="00B20FE7">
        <w:t> x </w:t>
      </w:r>
      <w:r w:rsidRPr="00C429B6">
        <w:rPr>
          <w:lang w:val="ru-RU"/>
        </w:rPr>
        <w:t>(потому что</w:t>
      </w:r>
      <w:r w:rsidRPr="00B20FE7">
        <w:t> y </w:t>
      </w:r>
      <w:r w:rsidRPr="00C429B6">
        <w:rPr>
          <w:lang w:val="ru-RU"/>
        </w:rPr>
        <w:t>стал потомком</w:t>
      </w:r>
      <w:r w:rsidRPr="00B20FE7">
        <w:t> x</w:t>
      </w:r>
      <w:r w:rsidRPr="00C429B6">
        <w:rPr>
          <w:lang w:val="ru-RU"/>
        </w:rPr>
        <w:t>).</w:t>
      </w:r>
    </w:p>
    <w:p w14:paraId="4DAF369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Малый левый поворот (</w:t>
      </w:r>
      <w:r w:rsidRPr="00B20FE7">
        <w:t>RR</w:t>
      </w:r>
      <w:r w:rsidRPr="00C429B6">
        <w:rPr>
          <w:lang w:val="ru-RU"/>
        </w:rPr>
        <w:t>-дисбаланс)</w:t>
      </w:r>
    </w:p>
    <w:p w14:paraId="55CE2236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Новый узел в правом поддереве правого ребёнка.</w:t>
      </w:r>
    </w:p>
    <w:p w14:paraId="600345E9" w14:textId="75378454" w:rsidR="00B20FE7" w:rsidRPr="00B20FE7" w:rsidRDefault="00497126" w:rsidP="00497126">
      <w:pPr>
        <w:pStyle w:val="a4"/>
      </w:pPr>
      <w:bookmarkStart w:id="9" w:name="_Toc229391597"/>
      <w:r>
        <w:t>Малый левый поворот</w:t>
      </w:r>
      <w:bookmarkEnd w:id="9"/>
    </w:p>
    <w:p w14:paraId="789DE2BE" w14:textId="77777777" w:rsidR="00B20FE7" w:rsidRPr="00B20FE7" w:rsidRDefault="00B20FE7" w:rsidP="00497126">
      <w:pPr>
        <w:pStyle w:val="a9"/>
      </w:pPr>
      <w:r w:rsidRPr="00B20FE7">
        <w:t xml:space="preserve">Node* </w:t>
      </w:r>
      <w:proofErr w:type="spellStart"/>
      <w:r w:rsidRPr="00B20FE7">
        <w:t>rotate_left</w:t>
      </w:r>
      <w:proofErr w:type="spellEnd"/>
      <w:r w:rsidRPr="00B20FE7">
        <w:t>(Node* x) {</w:t>
      </w:r>
    </w:p>
    <w:p w14:paraId="5C1090D4" w14:textId="77777777" w:rsidR="00B20FE7" w:rsidRPr="00C429B6" w:rsidRDefault="00B20FE7" w:rsidP="00497126">
      <w:pPr>
        <w:pStyle w:val="a9"/>
        <w:rPr>
          <w:lang w:val="fr-FR"/>
        </w:rPr>
      </w:pPr>
      <w:r w:rsidRPr="00B20FE7">
        <w:t xml:space="preserve">    </w:t>
      </w:r>
      <w:r w:rsidRPr="00C429B6">
        <w:rPr>
          <w:lang w:val="fr-FR"/>
        </w:rPr>
        <w:t>Node* y = x-&gt;</w:t>
      </w:r>
      <w:proofErr w:type="gramStart"/>
      <w:r w:rsidRPr="00C429B6">
        <w:rPr>
          <w:lang w:val="fr-FR"/>
        </w:rPr>
        <w:t>right;</w:t>
      </w:r>
      <w:proofErr w:type="gramEnd"/>
    </w:p>
    <w:p w14:paraId="0290EDF6" w14:textId="77777777" w:rsidR="00B20FE7" w:rsidRPr="00C429B6" w:rsidRDefault="00B20FE7" w:rsidP="00497126">
      <w:pPr>
        <w:pStyle w:val="a9"/>
        <w:rPr>
          <w:lang w:val="fr-FR"/>
        </w:rPr>
      </w:pPr>
      <w:r w:rsidRPr="00C429B6">
        <w:rPr>
          <w:lang w:val="fr-FR"/>
        </w:rPr>
        <w:lastRenderedPageBreak/>
        <w:t xml:space="preserve">    Node* T2 = y-&gt;</w:t>
      </w:r>
      <w:proofErr w:type="spellStart"/>
      <w:proofErr w:type="gramStart"/>
      <w:r w:rsidRPr="00C429B6">
        <w:rPr>
          <w:lang w:val="fr-FR"/>
        </w:rPr>
        <w:t>left</w:t>
      </w:r>
      <w:proofErr w:type="spellEnd"/>
      <w:r w:rsidRPr="00C429B6">
        <w:rPr>
          <w:lang w:val="fr-FR"/>
        </w:rPr>
        <w:t>;</w:t>
      </w:r>
      <w:proofErr w:type="gramEnd"/>
    </w:p>
    <w:p w14:paraId="0D059AC9" w14:textId="77777777" w:rsidR="00B20FE7" w:rsidRPr="00B20FE7" w:rsidRDefault="00B20FE7" w:rsidP="00497126">
      <w:pPr>
        <w:pStyle w:val="a9"/>
      </w:pPr>
      <w:r w:rsidRPr="00C429B6">
        <w:rPr>
          <w:lang w:val="fr-FR"/>
        </w:rPr>
        <w:t xml:space="preserve">    </w:t>
      </w:r>
      <w:r w:rsidRPr="00B20FE7">
        <w:t>y-&gt;left = x;</w:t>
      </w:r>
    </w:p>
    <w:p w14:paraId="2B0FCF24" w14:textId="77777777" w:rsidR="00B20FE7" w:rsidRPr="00B20FE7" w:rsidRDefault="00B20FE7" w:rsidP="00497126">
      <w:pPr>
        <w:pStyle w:val="a9"/>
      </w:pPr>
      <w:r w:rsidRPr="00B20FE7">
        <w:t xml:space="preserve">    x-&gt;right = T2;</w:t>
      </w:r>
    </w:p>
    <w:p w14:paraId="188A5271" w14:textId="77777777" w:rsidR="00B20FE7" w:rsidRPr="00C429B6" w:rsidRDefault="00B20FE7" w:rsidP="00497126">
      <w:pPr>
        <w:pStyle w:val="a9"/>
        <w:rPr>
          <w:lang w:val="fr-FR"/>
        </w:rPr>
      </w:pPr>
      <w:r w:rsidRPr="00B20FE7">
        <w:t xml:space="preserve">    </w:t>
      </w:r>
      <w:proofErr w:type="spellStart"/>
      <w:proofErr w:type="gramStart"/>
      <w:r w:rsidRPr="00C429B6">
        <w:rPr>
          <w:lang w:val="fr-FR"/>
        </w:rPr>
        <w:t>update</w:t>
      </w:r>
      <w:proofErr w:type="gramEnd"/>
      <w:r w:rsidRPr="00C429B6">
        <w:rPr>
          <w:lang w:val="fr-FR"/>
        </w:rPr>
        <w:t>_node</w:t>
      </w:r>
      <w:proofErr w:type="spellEnd"/>
      <w:r w:rsidRPr="00C429B6">
        <w:rPr>
          <w:lang w:val="fr-FR"/>
        </w:rPr>
        <w:t>(x</w:t>
      </w:r>
      <w:proofErr w:type="gramStart"/>
      <w:r w:rsidRPr="00C429B6">
        <w:rPr>
          <w:lang w:val="fr-FR"/>
        </w:rPr>
        <w:t>);</w:t>
      </w:r>
      <w:proofErr w:type="gramEnd"/>
    </w:p>
    <w:p w14:paraId="0D897064" w14:textId="77777777" w:rsidR="00B20FE7" w:rsidRPr="00C429B6" w:rsidRDefault="00B20FE7" w:rsidP="00497126">
      <w:pPr>
        <w:pStyle w:val="a9"/>
        <w:rPr>
          <w:lang w:val="fr-FR"/>
        </w:rPr>
      </w:pPr>
      <w:r w:rsidRPr="00C429B6">
        <w:rPr>
          <w:lang w:val="fr-FR"/>
        </w:rPr>
        <w:t xml:space="preserve">    </w:t>
      </w:r>
      <w:proofErr w:type="spellStart"/>
      <w:proofErr w:type="gramStart"/>
      <w:r w:rsidRPr="00C429B6">
        <w:rPr>
          <w:lang w:val="fr-FR"/>
        </w:rPr>
        <w:t>update</w:t>
      </w:r>
      <w:proofErr w:type="gramEnd"/>
      <w:r w:rsidRPr="00C429B6">
        <w:rPr>
          <w:lang w:val="fr-FR"/>
        </w:rPr>
        <w:t>_node</w:t>
      </w:r>
      <w:proofErr w:type="spellEnd"/>
      <w:r w:rsidRPr="00C429B6">
        <w:rPr>
          <w:lang w:val="fr-FR"/>
        </w:rPr>
        <w:t>(y</w:t>
      </w:r>
      <w:proofErr w:type="gramStart"/>
      <w:r w:rsidRPr="00C429B6">
        <w:rPr>
          <w:lang w:val="fr-FR"/>
        </w:rPr>
        <w:t>);</w:t>
      </w:r>
      <w:proofErr w:type="gramEnd"/>
    </w:p>
    <w:p w14:paraId="6CA9520D" w14:textId="77777777" w:rsidR="00B20FE7" w:rsidRPr="00C429B6" w:rsidRDefault="00B20FE7" w:rsidP="00497126">
      <w:pPr>
        <w:pStyle w:val="a9"/>
        <w:rPr>
          <w:lang w:val="ru-RU"/>
        </w:rPr>
      </w:pPr>
      <w:r w:rsidRPr="00C429B6">
        <w:rPr>
          <w:lang w:val="fr-FR"/>
        </w:rPr>
        <w:t xml:space="preserve">    </w:t>
      </w:r>
      <w:r w:rsidRPr="00B20FE7">
        <w:t>return</w:t>
      </w:r>
      <w:r w:rsidRPr="00C429B6">
        <w:rPr>
          <w:lang w:val="ru-RU"/>
        </w:rPr>
        <w:t xml:space="preserve"> </w:t>
      </w:r>
      <w:r w:rsidRPr="00B20FE7">
        <w:t>y</w:t>
      </w:r>
      <w:r w:rsidRPr="00C429B6">
        <w:rPr>
          <w:lang w:val="ru-RU"/>
        </w:rPr>
        <w:t>;</w:t>
      </w:r>
    </w:p>
    <w:p w14:paraId="36BDBB3D" w14:textId="77777777" w:rsidR="00B20FE7" w:rsidRPr="00C429B6" w:rsidRDefault="00B20FE7" w:rsidP="00497126">
      <w:pPr>
        <w:pStyle w:val="a9"/>
        <w:rPr>
          <w:lang w:val="ru-RU"/>
        </w:rPr>
      </w:pPr>
      <w:r w:rsidRPr="00C429B6">
        <w:rPr>
          <w:lang w:val="ru-RU"/>
        </w:rPr>
        <w:t>}</w:t>
      </w:r>
    </w:p>
    <w:p w14:paraId="27C4F4C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Большой правый поворот (</w:t>
      </w:r>
      <w:r w:rsidRPr="00B20FE7">
        <w:t>LR</w:t>
      </w:r>
      <w:r w:rsidRPr="00C429B6">
        <w:rPr>
          <w:lang w:val="ru-RU"/>
        </w:rPr>
        <w:t>-дисбаланс)</w:t>
      </w:r>
    </w:p>
    <w:p w14:paraId="49EFDD39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Сначала малый левый поворот левого поддерева, затем малый правый поворот корня.</w:t>
      </w:r>
    </w:p>
    <w:p w14:paraId="1206A682" w14:textId="47713FBD" w:rsidR="00B20FE7" w:rsidRPr="00B20FE7" w:rsidRDefault="00497126" w:rsidP="00497126">
      <w:pPr>
        <w:pStyle w:val="a4"/>
      </w:pPr>
      <w:bookmarkStart w:id="10" w:name="_Toc229391598"/>
      <w:r>
        <w:t>Реализация большого правого поворота</w:t>
      </w:r>
      <w:bookmarkEnd w:id="10"/>
    </w:p>
    <w:p w14:paraId="242E71B1" w14:textId="77777777" w:rsidR="00B20FE7" w:rsidRPr="00B20FE7" w:rsidRDefault="00B20FE7" w:rsidP="00497126">
      <w:pPr>
        <w:pStyle w:val="a9"/>
      </w:pPr>
      <w:r w:rsidRPr="00B20FE7">
        <w:t xml:space="preserve">node-&gt;left = </w:t>
      </w:r>
      <w:proofErr w:type="spellStart"/>
      <w:r w:rsidRPr="00B20FE7">
        <w:t>rotate_left</w:t>
      </w:r>
      <w:proofErr w:type="spellEnd"/>
      <w:r w:rsidRPr="00B20FE7">
        <w:t>(node-&gt;left);</w:t>
      </w:r>
    </w:p>
    <w:p w14:paraId="24CC4A13" w14:textId="77777777" w:rsidR="00B20FE7" w:rsidRPr="00B20FE7" w:rsidRDefault="00B20FE7" w:rsidP="00497126">
      <w:pPr>
        <w:pStyle w:val="a9"/>
      </w:pPr>
      <w:r w:rsidRPr="00B20FE7">
        <w:t xml:space="preserve">return </w:t>
      </w:r>
      <w:proofErr w:type="spellStart"/>
      <w:r w:rsidRPr="00B20FE7">
        <w:t>rotate_right</w:t>
      </w:r>
      <w:proofErr w:type="spellEnd"/>
      <w:r w:rsidRPr="00B20FE7">
        <w:t>(node);</w:t>
      </w:r>
    </w:p>
    <w:p w14:paraId="4C428C46" w14:textId="77777777" w:rsidR="00B20FE7" w:rsidRPr="00B20FE7" w:rsidRDefault="00B20FE7" w:rsidP="00B20FE7">
      <w:pPr>
        <w:pStyle w:val="14"/>
      </w:pPr>
      <w:r w:rsidRPr="00B20FE7">
        <w:t>Большой левый поворот (RL-дисбаланс)</w:t>
      </w:r>
    </w:p>
    <w:p w14:paraId="300C3D4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Сначала малый правый поворот правого поддерева, затем малый левый поворот корня.</w:t>
      </w:r>
    </w:p>
    <w:p w14:paraId="6098DE68" w14:textId="1307E5AC" w:rsidR="00B20FE7" w:rsidRPr="00B20FE7" w:rsidRDefault="00497126" w:rsidP="00497126">
      <w:pPr>
        <w:pStyle w:val="a4"/>
      </w:pPr>
      <w:bookmarkStart w:id="11" w:name="_Toc229391599"/>
      <w:r>
        <w:t>Реализация большого левого поворота</w:t>
      </w:r>
      <w:bookmarkEnd w:id="11"/>
    </w:p>
    <w:p w14:paraId="63992C66" w14:textId="77777777" w:rsidR="00B20FE7" w:rsidRPr="00497126" w:rsidRDefault="00B20FE7" w:rsidP="00497126">
      <w:pPr>
        <w:pStyle w:val="a9"/>
      </w:pPr>
      <w:r w:rsidRPr="00497126">
        <w:t xml:space="preserve">node-&gt;right = </w:t>
      </w:r>
      <w:proofErr w:type="spellStart"/>
      <w:r w:rsidRPr="00497126">
        <w:t>rotate_right</w:t>
      </w:r>
      <w:proofErr w:type="spellEnd"/>
      <w:r w:rsidRPr="00497126">
        <w:t>(node-&gt;right);</w:t>
      </w:r>
    </w:p>
    <w:p w14:paraId="06491F1F" w14:textId="77777777" w:rsidR="00B20FE7" w:rsidRPr="00497126" w:rsidRDefault="00B20FE7" w:rsidP="00497126">
      <w:pPr>
        <w:pStyle w:val="a9"/>
        <w:rPr>
          <w:lang w:val="ru-RU"/>
        </w:rPr>
      </w:pPr>
      <w:r w:rsidRPr="00497126">
        <w:t>return</w:t>
      </w:r>
      <w:r w:rsidRPr="00497126">
        <w:rPr>
          <w:lang w:val="ru-RU"/>
        </w:rPr>
        <w:t xml:space="preserve"> </w:t>
      </w:r>
      <w:r w:rsidRPr="00497126">
        <w:t>rotate</w:t>
      </w:r>
      <w:r w:rsidRPr="00497126">
        <w:rPr>
          <w:lang w:val="ru-RU"/>
        </w:rPr>
        <w:t>_</w:t>
      </w:r>
      <w:r w:rsidRPr="00497126">
        <w:t>left</w:t>
      </w:r>
      <w:r w:rsidRPr="00497126">
        <w:rPr>
          <w:lang w:val="ru-RU"/>
        </w:rPr>
        <w:t>(</w:t>
      </w:r>
      <w:r w:rsidRPr="00497126">
        <w:t>node</w:t>
      </w:r>
      <w:r w:rsidRPr="00497126">
        <w:rPr>
          <w:lang w:val="ru-RU"/>
        </w:rPr>
        <w:t>);</w:t>
      </w:r>
    </w:p>
    <w:p w14:paraId="3E3BA87A" w14:textId="77777777" w:rsidR="00B20FE7" w:rsidRPr="00497126" w:rsidRDefault="00B20FE7" w:rsidP="00B20FE7">
      <w:pPr>
        <w:pStyle w:val="14"/>
        <w:rPr>
          <w:lang w:val="ru-RU"/>
        </w:rPr>
      </w:pPr>
      <w:r w:rsidRPr="00497126">
        <w:rPr>
          <w:lang w:val="ru-RU"/>
        </w:rPr>
        <w:t>Все эти случаи обрабатываются в функции</w:t>
      </w:r>
      <w:r w:rsidRPr="00B20FE7">
        <w:t> balance</w:t>
      </w:r>
      <w:r w:rsidRPr="00497126">
        <w:rPr>
          <w:lang w:val="ru-RU"/>
        </w:rPr>
        <w:t>:</w:t>
      </w:r>
    </w:p>
    <w:p w14:paraId="11BB1D5A" w14:textId="4F1BEA41" w:rsidR="00B20FE7" w:rsidRPr="00B20FE7" w:rsidRDefault="00AF2E6F" w:rsidP="00AF2E6F">
      <w:pPr>
        <w:pStyle w:val="a4"/>
      </w:pPr>
      <w:bookmarkStart w:id="12" w:name="_Toc229391600"/>
      <w:r>
        <w:t xml:space="preserve">Функция </w:t>
      </w:r>
      <w:r>
        <w:rPr>
          <w:lang w:val="en-US"/>
        </w:rPr>
        <w:t>balance</w:t>
      </w:r>
      <w:bookmarkEnd w:id="12"/>
    </w:p>
    <w:p w14:paraId="5261AEAE" w14:textId="77777777" w:rsidR="00B20FE7" w:rsidRPr="00B20FE7" w:rsidRDefault="00B20FE7" w:rsidP="00AF2E6F">
      <w:pPr>
        <w:pStyle w:val="a9"/>
      </w:pPr>
      <w:r w:rsidRPr="00B20FE7">
        <w:t>Node* balance(Node* node) {</w:t>
      </w:r>
    </w:p>
    <w:p w14:paraId="087730C4" w14:textId="77777777" w:rsidR="00B20FE7" w:rsidRPr="00B20FE7" w:rsidRDefault="00B20FE7" w:rsidP="00AF2E6F">
      <w:pPr>
        <w:pStyle w:val="a9"/>
      </w:pPr>
      <w:r w:rsidRPr="00B20FE7">
        <w:t xml:space="preserve">    if (!node) return NULL;</w:t>
      </w:r>
    </w:p>
    <w:p w14:paraId="5F9683BA" w14:textId="77777777" w:rsidR="00B20FE7" w:rsidRPr="00B20FE7" w:rsidRDefault="00B20FE7" w:rsidP="00AF2E6F">
      <w:pPr>
        <w:pStyle w:val="a9"/>
      </w:pPr>
      <w:r w:rsidRPr="00B20FE7">
        <w:t xml:space="preserve">    </w:t>
      </w:r>
      <w:proofErr w:type="spellStart"/>
      <w:r w:rsidRPr="00B20FE7">
        <w:t>update_node</w:t>
      </w:r>
      <w:proofErr w:type="spellEnd"/>
      <w:r w:rsidRPr="00B20FE7">
        <w:t>(node);</w:t>
      </w:r>
    </w:p>
    <w:p w14:paraId="2C485D13" w14:textId="77777777" w:rsidR="00B20FE7" w:rsidRPr="00B20FE7" w:rsidRDefault="00B20FE7" w:rsidP="00AF2E6F">
      <w:pPr>
        <w:pStyle w:val="a9"/>
      </w:pPr>
      <w:r w:rsidRPr="00B20FE7">
        <w:t xml:space="preserve">    int bf = </w:t>
      </w:r>
      <w:proofErr w:type="spellStart"/>
      <w:r w:rsidRPr="00B20FE7">
        <w:t>balance_factor</w:t>
      </w:r>
      <w:proofErr w:type="spellEnd"/>
      <w:r w:rsidRPr="00B20FE7">
        <w:t>(node);</w:t>
      </w:r>
    </w:p>
    <w:p w14:paraId="6F2767F5" w14:textId="77777777" w:rsidR="00B20FE7" w:rsidRPr="00B20FE7" w:rsidRDefault="00B20FE7" w:rsidP="00AF2E6F">
      <w:pPr>
        <w:pStyle w:val="a9"/>
      </w:pPr>
      <w:r w:rsidRPr="00B20FE7">
        <w:t xml:space="preserve">    </w:t>
      </w:r>
    </w:p>
    <w:p w14:paraId="55CC1BD6" w14:textId="77777777" w:rsidR="00B20FE7" w:rsidRPr="00B20FE7" w:rsidRDefault="00B20FE7" w:rsidP="00AF2E6F">
      <w:pPr>
        <w:pStyle w:val="a9"/>
      </w:pPr>
      <w:r w:rsidRPr="00B20FE7">
        <w:t xml:space="preserve">    // LL</w:t>
      </w:r>
    </w:p>
    <w:p w14:paraId="1254C812" w14:textId="77777777" w:rsidR="00B20FE7" w:rsidRPr="00B20FE7" w:rsidRDefault="00B20FE7" w:rsidP="00AF2E6F">
      <w:pPr>
        <w:pStyle w:val="a9"/>
      </w:pPr>
      <w:r w:rsidRPr="00B20FE7">
        <w:t xml:space="preserve">    if (bf &gt; 1 &amp;&amp; </w:t>
      </w:r>
      <w:proofErr w:type="spellStart"/>
      <w:r w:rsidRPr="00B20FE7">
        <w:t>balance_factor</w:t>
      </w:r>
      <w:proofErr w:type="spellEnd"/>
      <w:r w:rsidRPr="00B20FE7">
        <w:t>(node-&gt;left) &gt;= 0)</w:t>
      </w:r>
    </w:p>
    <w:p w14:paraId="598C2085" w14:textId="77777777" w:rsidR="00B20FE7" w:rsidRPr="00B20FE7" w:rsidRDefault="00B20FE7" w:rsidP="00AF2E6F">
      <w:pPr>
        <w:pStyle w:val="a9"/>
      </w:pPr>
      <w:r w:rsidRPr="00B20FE7">
        <w:t xml:space="preserve">        return </w:t>
      </w:r>
      <w:proofErr w:type="spellStart"/>
      <w:r w:rsidRPr="00B20FE7">
        <w:t>rotate_right</w:t>
      </w:r>
      <w:proofErr w:type="spellEnd"/>
      <w:r w:rsidRPr="00B20FE7">
        <w:t>(node);</w:t>
      </w:r>
    </w:p>
    <w:p w14:paraId="6FC8812E" w14:textId="77777777" w:rsidR="00B20FE7" w:rsidRPr="00B20FE7" w:rsidRDefault="00B20FE7" w:rsidP="00AF2E6F">
      <w:pPr>
        <w:pStyle w:val="a9"/>
      </w:pPr>
      <w:r w:rsidRPr="00B20FE7">
        <w:t xml:space="preserve">    // LR</w:t>
      </w:r>
    </w:p>
    <w:p w14:paraId="7A10AD01" w14:textId="77777777" w:rsidR="00B20FE7" w:rsidRPr="00B20FE7" w:rsidRDefault="00B20FE7" w:rsidP="00AF2E6F">
      <w:pPr>
        <w:pStyle w:val="a9"/>
      </w:pPr>
      <w:r w:rsidRPr="00B20FE7">
        <w:t xml:space="preserve">    if (bf &gt; 1 &amp;&amp; </w:t>
      </w:r>
      <w:proofErr w:type="spellStart"/>
      <w:r w:rsidRPr="00B20FE7">
        <w:t>balance_factor</w:t>
      </w:r>
      <w:proofErr w:type="spellEnd"/>
      <w:r w:rsidRPr="00B20FE7">
        <w:t>(node-&gt;left) &lt; 0) {</w:t>
      </w:r>
    </w:p>
    <w:p w14:paraId="6CCA03C2" w14:textId="77777777" w:rsidR="00B20FE7" w:rsidRPr="00B20FE7" w:rsidRDefault="00B20FE7" w:rsidP="00AF2E6F">
      <w:pPr>
        <w:pStyle w:val="a9"/>
      </w:pPr>
      <w:r w:rsidRPr="00B20FE7">
        <w:t xml:space="preserve">        node-&gt;left = </w:t>
      </w:r>
      <w:proofErr w:type="spellStart"/>
      <w:r w:rsidRPr="00B20FE7">
        <w:t>rotate_left</w:t>
      </w:r>
      <w:proofErr w:type="spellEnd"/>
      <w:r w:rsidRPr="00B20FE7">
        <w:t>(node-&gt;left);</w:t>
      </w:r>
    </w:p>
    <w:p w14:paraId="1CFF282F" w14:textId="77777777" w:rsidR="00B20FE7" w:rsidRPr="00B20FE7" w:rsidRDefault="00B20FE7" w:rsidP="00AF2E6F">
      <w:pPr>
        <w:pStyle w:val="a9"/>
      </w:pPr>
      <w:r w:rsidRPr="00B20FE7">
        <w:t xml:space="preserve">        return </w:t>
      </w:r>
      <w:proofErr w:type="spellStart"/>
      <w:r w:rsidRPr="00B20FE7">
        <w:t>rotate_right</w:t>
      </w:r>
      <w:proofErr w:type="spellEnd"/>
      <w:r w:rsidRPr="00B20FE7">
        <w:t>(node);</w:t>
      </w:r>
    </w:p>
    <w:p w14:paraId="03B54C8C" w14:textId="77777777" w:rsidR="00B20FE7" w:rsidRPr="00B20FE7" w:rsidRDefault="00B20FE7" w:rsidP="00AF2E6F">
      <w:pPr>
        <w:pStyle w:val="a9"/>
      </w:pPr>
      <w:r w:rsidRPr="00B20FE7">
        <w:t xml:space="preserve">    }</w:t>
      </w:r>
    </w:p>
    <w:p w14:paraId="5D46568C" w14:textId="77777777" w:rsidR="00B20FE7" w:rsidRPr="00B20FE7" w:rsidRDefault="00B20FE7" w:rsidP="00AF2E6F">
      <w:pPr>
        <w:pStyle w:val="a9"/>
      </w:pPr>
      <w:r w:rsidRPr="00B20FE7">
        <w:t xml:space="preserve">    // RR</w:t>
      </w:r>
    </w:p>
    <w:p w14:paraId="6E7321D5" w14:textId="77777777" w:rsidR="00B20FE7" w:rsidRPr="00B20FE7" w:rsidRDefault="00B20FE7" w:rsidP="00AF2E6F">
      <w:pPr>
        <w:pStyle w:val="a9"/>
      </w:pPr>
      <w:r w:rsidRPr="00B20FE7">
        <w:t xml:space="preserve">    if (bf &lt; -1 &amp;&amp; </w:t>
      </w:r>
      <w:proofErr w:type="spellStart"/>
      <w:r w:rsidRPr="00B20FE7">
        <w:t>balance_factor</w:t>
      </w:r>
      <w:proofErr w:type="spellEnd"/>
      <w:r w:rsidRPr="00B20FE7">
        <w:t>(node-&gt;right) &lt;= 0)</w:t>
      </w:r>
    </w:p>
    <w:p w14:paraId="51E5D493" w14:textId="77777777" w:rsidR="00B20FE7" w:rsidRPr="00B20FE7" w:rsidRDefault="00B20FE7" w:rsidP="00AF2E6F">
      <w:pPr>
        <w:pStyle w:val="a9"/>
      </w:pPr>
      <w:r w:rsidRPr="00B20FE7">
        <w:lastRenderedPageBreak/>
        <w:t xml:space="preserve">        return </w:t>
      </w:r>
      <w:proofErr w:type="spellStart"/>
      <w:r w:rsidRPr="00B20FE7">
        <w:t>rotate_left</w:t>
      </w:r>
      <w:proofErr w:type="spellEnd"/>
      <w:r w:rsidRPr="00B20FE7">
        <w:t>(node);</w:t>
      </w:r>
    </w:p>
    <w:p w14:paraId="7918F054" w14:textId="77777777" w:rsidR="00B20FE7" w:rsidRPr="00B20FE7" w:rsidRDefault="00B20FE7" w:rsidP="00AF2E6F">
      <w:pPr>
        <w:pStyle w:val="a9"/>
      </w:pPr>
      <w:r w:rsidRPr="00B20FE7">
        <w:t xml:space="preserve">    // RL</w:t>
      </w:r>
    </w:p>
    <w:p w14:paraId="4CC8BA0E" w14:textId="77777777" w:rsidR="00B20FE7" w:rsidRPr="00B20FE7" w:rsidRDefault="00B20FE7" w:rsidP="00AF2E6F">
      <w:pPr>
        <w:pStyle w:val="a9"/>
      </w:pPr>
      <w:r w:rsidRPr="00B20FE7">
        <w:t xml:space="preserve">    if (bf &lt; -1 &amp;&amp; </w:t>
      </w:r>
      <w:proofErr w:type="spellStart"/>
      <w:r w:rsidRPr="00B20FE7">
        <w:t>balance_factor</w:t>
      </w:r>
      <w:proofErr w:type="spellEnd"/>
      <w:r w:rsidRPr="00B20FE7">
        <w:t>(node-&gt;right) &gt; 0) {</w:t>
      </w:r>
    </w:p>
    <w:p w14:paraId="4B968885" w14:textId="77777777" w:rsidR="00B20FE7" w:rsidRPr="00B20FE7" w:rsidRDefault="00B20FE7" w:rsidP="00AF2E6F">
      <w:pPr>
        <w:pStyle w:val="a9"/>
      </w:pPr>
      <w:r w:rsidRPr="00B20FE7">
        <w:t xml:space="preserve">        node-&gt;right = </w:t>
      </w:r>
      <w:proofErr w:type="spellStart"/>
      <w:r w:rsidRPr="00B20FE7">
        <w:t>rotate_right</w:t>
      </w:r>
      <w:proofErr w:type="spellEnd"/>
      <w:r w:rsidRPr="00B20FE7">
        <w:t>(node-&gt;right);</w:t>
      </w:r>
    </w:p>
    <w:p w14:paraId="6900438F" w14:textId="77777777" w:rsidR="00B20FE7" w:rsidRPr="00B20FE7" w:rsidRDefault="00B20FE7" w:rsidP="00AF2E6F">
      <w:pPr>
        <w:pStyle w:val="a9"/>
      </w:pPr>
      <w:r w:rsidRPr="00B20FE7">
        <w:t xml:space="preserve">        return </w:t>
      </w:r>
      <w:proofErr w:type="spellStart"/>
      <w:r w:rsidRPr="00B20FE7">
        <w:t>rotate_left</w:t>
      </w:r>
      <w:proofErr w:type="spellEnd"/>
      <w:r w:rsidRPr="00B20FE7">
        <w:t>(node);</w:t>
      </w:r>
    </w:p>
    <w:p w14:paraId="4A2CBEB5" w14:textId="77777777" w:rsidR="00B20FE7" w:rsidRPr="00B20FE7" w:rsidRDefault="00B20FE7" w:rsidP="00AF2E6F">
      <w:pPr>
        <w:pStyle w:val="a9"/>
      </w:pPr>
      <w:r w:rsidRPr="00B20FE7">
        <w:t xml:space="preserve">    }</w:t>
      </w:r>
    </w:p>
    <w:p w14:paraId="319D05F7" w14:textId="77777777" w:rsidR="00B20FE7" w:rsidRPr="00B20FE7" w:rsidRDefault="00B20FE7" w:rsidP="00AF2E6F">
      <w:pPr>
        <w:pStyle w:val="a9"/>
      </w:pPr>
      <w:r w:rsidRPr="00B20FE7">
        <w:t xml:space="preserve">    return node;</w:t>
      </w:r>
    </w:p>
    <w:p w14:paraId="6FFA90E5" w14:textId="77777777" w:rsidR="00B20FE7" w:rsidRPr="00B20FE7" w:rsidRDefault="00B20FE7" w:rsidP="00AF2E6F">
      <w:pPr>
        <w:pStyle w:val="a9"/>
      </w:pPr>
      <w:r w:rsidRPr="00B20FE7">
        <w:t>}</w:t>
      </w:r>
    </w:p>
    <w:p w14:paraId="7A959BEC" w14:textId="17CC832D" w:rsidR="00B20FE7" w:rsidRPr="00B20FE7" w:rsidRDefault="00B20FE7" w:rsidP="00B20FE7">
      <w:pPr>
        <w:pStyle w:val="2"/>
      </w:pPr>
      <w:bookmarkStart w:id="13" w:name="_Toc229391601"/>
      <w:proofErr w:type="spellStart"/>
      <w:r w:rsidRPr="00B20FE7">
        <w:t>Вставка</w:t>
      </w:r>
      <w:proofErr w:type="spellEnd"/>
      <w:r w:rsidRPr="00B20FE7">
        <w:t xml:space="preserve"> </w:t>
      </w:r>
      <w:proofErr w:type="spellStart"/>
      <w:r w:rsidRPr="00B20FE7">
        <w:t>узла</w:t>
      </w:r>
      <w:bookmarkEnd w:id="13"/>
      <w:proofErr w:type="spellEnd"/>
    </w:p>
    <w:p w14:paraId="588B9AF4" w14:textId="426D8193" w:rsidR="00B20FE7" w:rsidRPr="00B20FE7" w:rsidRDefault="00AF2E6F" w:rsidP="00AF2E6F">
      <w:pPr>
        <w:pStyle w:val="a4"/>
      </w:pPr>
      <w:bookmarkStart w:id="14" w:name="_Toc229391602"/>
      <w:r>
        <w:t>Вставка узла</w:t>
      </w:r>
      <w:bookmarkEnd w:id="14"/>
    </w:p>
    <w:p w14:paraId="7EC463F8" w14:textId="77777777" w:rsidR="00B20FE7" w:rsidRPr="00B20FE7" w:rsidRDefault="00B20FE7" w:rsidP="00AF2E6F">
      <w:pPr>
        <w:pStyle w:val="a9"/>
      </w:pPr>
      <w:r w:rsidRPr="00B20FE7">
        <w:t xml:space="preserve">Node* </w:t>
      </w:r>
      <w:proofErr w:type="spellStart"/>
      <w:r w:rsidRPr="00B20FE7">
        <w:t>insert_node</w:t>
      </w:r>
      <w:proofErr w:type="spellEnd"/>
      <w:r w:rsidRPr="00B20FE7">
        <w:t>(Node* root, int key) {</w:t>
      </w:r>
    </w:p>
    <w:p w14:paraId="4F3C1F6C" w14:textId="77777777" w:rsidR="00B20FE7" w:rsidRPr="00B20FE7" w:rsidRDefault="00B20FE7" w:rsidP="00AF2E6F">
      <w:pPr>
        <w:pStyle w:val="a9"/>
      </w:pPr>
      <w:r w:rsidRPr="00B20FE7">
        <w:t xml:space="preserve">    if (!root) return </w:t>
      </w:r>
      <w:proofErr w:type="spellStart"/>
      <w:r w:rsidRPr="00B20FE7">
        <w:t>create_node</w:t>
      </w:r>
      <w:proofErr w:type="spellEnd"/>
      <w:r w:rsidRPr="00B20FE7">
        <w:t>(key);</w:t>
      </w:r>
    </w:p>
    <w:p w14:paraId="508E55AA" w14:textId="77777777" w:rsidR="00B20FE7" w:rsidRPr="00B20FE7" w:rsidRDefault="00B20FE7" w:rsidP="00AF2E6F">
      <w:pPr>
        <w:pStyle w:val="a9"/>
      </w:pPr>
      <w:r w:rsidRPr="00B20FE7">
        <w:t xml:space="preserve">    if (key &lt; root-&gt;key)</w:t>
      </w:r>
    </w:p>
    <w:p w14:paraId="7F793604" w14:textId="77777777" w:rsidR="00B20FE7" w:rsidRPr="00B20FE7" w:rsidRDefault="00B20FE7" w:rsidP="00AF2E6F">
      <w:pPr>
        <w:pStyle w:val="a9"/>
      </w:pPr>
      <w:r w:rsidRPr="00B20FE7">
        <w:t xml:space="preserve">        root-&gt;left = </w:t>
      </w:r>
      <w:proofErr w:type="spellStart"/>
      <w:r w:rsidRPr="00B20FE7">
        <w:t>insert_node</w:t>
      </w:r>
      <w:proofErr w:type="spellEnd"/>
      <w:r w:rsidRPr="00B20FE7">
        <w:t>(root-&gt;left, key);</w:t>
      </w:r>
    </w:p>
    <w:p w14:paraId="681A40CB" w14:textId="77777777" w:rsidR="00B20FE7" w:rsidRPr="00B20FE7" w:rsidRDefault="00B20FE7" w:rsidP="00AF2E6F">
      <w:pPr>
        <w:pStyle w:val="a9"/>
      </w:pPr>
      <w:r w:rsidRPr="00B20FE7">
        <w:t xml:space="preserve">    else if (key &gt; root-&gt;key)</w:t>
      </w:r>
    </w:p>
    <w:p w14:paraId="5234AA00" w14:textId="77777777" w:rsidR="00B20FE7" w:rsidRPr="00B20FE7" w:rsidRDefault="00B20FE7" w:rsidP="00AF2E6F">
      <w:pPr>
        <w:pStyle w:val="a9"/>
      </w:pPr>
      <w:r w:rsidRPr="00B20FE7">
        <w:t xml:space="preserve">        root-&gt;right = </w:t>
      </w:r>
      <w:proofErr w:type="spellStart"/>
      <w:r w:rsidRPr="00B20FE7">
        <w:t>insert_node</w:t>
      </w:r>
      <w:proofErr w:type="spellEnd"/>
      <w:r w:rsidRPr="00B20FE7">
        <w:t>(root-&gt;right, key);</w:t>
      </w:r>
    </w:p>
    <w:p w14:paraId="496A9E50" w14:textId="77777777" w:rsidR="00B20FE7" w:rsidRPr="00B20FE7" w:rsidRDefault="00B20FE7" w:rsidP="00AF2E6F">
      <w:pPr>
        <w:pStyle w:val="a9"/>
      </w:pPr>
      <w:r w:rsidRPr="00B20FE7">
        <w:t xml:space="preserve">    else</w:t>
      </w:r>
    </w:p>
    <w:p w14:paraId="1A483483" w14:textId="77777777" w:rsidR="00B20FE7" w:rsidRPr="00B20FE7" w:rsidRDefault="00B20FE7" w:rsidP="00AF2E6F">
      <w:pPr>
        <w:pStyle w:val="a9"/>
      </w:pPr>
      <w:r w:rsidRPr="00B20FE7">
        <w:t xml:space="preserve">        return root; // </w:t>
      </w:r>
      <w:proofErr w:type="spellStart"/>
      <w:r w:rsidRPr="00B20FE7">
        <w:t>дубликат</w:t>
      </w:r>
      <w:proofErr w:type="spellEnd"/>
      <w:r w:rsidRPr="00B20FE7">
        <w:t xml:space="preserve"> – </w:t>
      </w:r>
      <w:proofErr w:type="spellStart"/>
      <w:r w:rsidRPr="00B20FE7">
        <w:t>игнорируем</w:t>
      </w:r>
      <w:proofErr w:type="spellEnd"/>
    </w:p>
    <w:p w14:paraId="5F134A13" w14:textId="77777777" w:rsidR="00B20FE7" w:rsidRPr="00B20FE7" w:rsidRDefault="00B20FE7" w:rsidP="00AF2E6F">
      <w:pPr>
        <w:pStyle w:val="a9"/>
      </w:pPr>
      <w:r w:rsidRPr="00B20FE7">
        <w:t xml:space="preserve">    return balance(root);</w:t>
      </w:r>
    </w:p>
    <w:p w14:paraId="020D957F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>}</w:t>
      </w:r>
    </w:p>
    <w:p w14:paraId="5E2CCD6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Цепочка:</w:t>
      </w:r>
    </w:p>
    <w:p w14:paraId="77D0BEF6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Рекурсивный спуск до места вставки.</w:t>
      </w:r>
    </w:p>
    <w:p w14:paraId="1E3ACC58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Создание нового узла.</w:t>
      </w:r>
    </w:p>
    <w:p w14:paraId="50BE11E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При возврате из рекурсии каждый посещённый узел балансируется.</w:t>
      </w:r>
    </w:p>
    <w:p w14:paraId="26C0AA46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</w:t>
      </w:r>
      <w:r w:rsidRPr="00B20FE7">
        <w:t> balance </w:t>
      </w:r>
      <w:r w:rsidRPr="00C429B6">
        <w:rPr>
          <w:lang w:val="ru-RU"/>
        </w:rPr>
        <w:t>сначала</w:t>
      </w:r>
      <w:r w:rsidRPr="00B20FE7">
        <w:t> update</w:t>
      </w:r>
      <w:r w:rsidRPr="00C429B6">
        <w:rPr>
          <w:lang w:val="ru-RU"/>
        </w:rPr>
        <w:t>_</w:t>
      </w:r>
      <w:r w:rsidRPr="00B20FE7">
        <w:t>node</w:t>
      </w:r>
      <w:r w:rsidRPr="00C429B6">
        <w:rPr>
          <w:lang w:val="ru-RU"/>
        </w:rPr>
        <w:t>, затем проверка</w:t>
      </w:r>
      <w:r w:rsidRPr="00B20FE7">
        <w:t> bf </w:t>
      </w:r>
      <w:r w:rsidRPr="00C429B6">
        <w:rPr>
          <w:lang w:val="ru-RU"/>
        </w:rPr>
        <w:t>и повороты.</w:t>
      </w:r>
    </w:p>
    <w:p w14:paraId="4851087C" w14:textId="0CFCFA43" w:rsidR="00B20FE7" w:rsidRPr="00B20FE7" w:rsidRDefault="00B20FE7" w:rsidP="00B20FE7">
      <w:pPr>
        <w:pStyle w:val="2"/>
      </w:pPr>
      <w:bookmarkStart w:id="15" w:name="_Toc229391603"/>
      <w:proofErr w:type="spellStart"/>
      <w:r w:rsidRPr="00B20FE7">
        <w:t>Удаление</w:t>
      </w:r>
      <w:proofErr w:type="spellEnd"/>
      <w:r w:rsidRPr="00B20FE7">
        <w:t xml:space="preserve"> </w:t>
      </w:r>
      <w:proofErr w:type="spellStart"/>
      <w:r w:rsidRPr="00B20FE7">
        <w:t>узла</w:t>
      </w:r>
      <w:bookmarkEnd w:id="15"/>
      <w:proofErr w:type="spellEnd"/>
    </w:p>
    <w:p w14:paraId="67BF5AB5" w14:textId="13B9C424" w:rsidR="00B20FE7" w:rsidRPr="00B20FE7" w:rsidRDefault="00AF2E6F" w:rsidP="00AF2E6F">
      <w:pPr>
        <w:pStyle w:val="a4"/>
      </w:pPr>
      <w:bookmarkStart w:id="16" w:name="_Toc229391604"/>
      <w:r>
        <w:t>Удаление узла</w:t>
      </w:r>
      <w:bookmarkEnd w:id="16"/>
    </w:p>
    <w:p w14:paraId="3307AD8B" w14:textId="77777777" w:rsidR="00B20FE7" w:rsidRPr="00B20FE7" w:rsidRDefault="00B20FE7" w:rsidP="00AF2E6F">
      <w:pPr>
        <w:pStyle w:val="a9"/>
      </w:pPr>
      <w:r w:rsidRPr="00B20FE7">
        <w:t xml:space="preserve">Node* </w:t>
      </w:r>
      <w:proofErr w:type="spellStart"/>
      <w:r w:rsidRPr="00B20FE7">
        <w:t>delete_node</w:t>
      </w:r>
      <w:proofErr w:type="spellEnd"/>
      <w:r w:rsidRPr="00B20FE7">
        <w:t>(Node* root, int key) {</w:t>
      </w:r>
    </w:p>
    <w:p w14:paraId="48997487" w14:textId="77777777" w:rsidR="00B20FE7" w:rsidRPr="00B20FE7" w:rsidRDefault="00B20FE7" w:rsidP="00AF2E6F">
      <w:pPr>
        <w:pStyle w:val="a9"/>
      </w:pPr>
      <w:r w:rsidRPr="00B20FE7">
        <w:t xml:space="preserve">    if (!root) return NULL;</w:t>
      </w:r>
    </w:p>
    <w:p w14:paraId="42184060" w14:textId="77777777" w:rsidR="00B20FE7" w:rsidRPr="00B20FE7" w:rsidRDefault="00B20FE7" w:rsidP="00AF2E6F">
      <w:pPr>
        <w:pStyle w:val="a9"/>
      </w:pPr>
      <w:r w:rsidRPr="00B20FE7">
        <w:t xml:space="preserve">    if (key &lt; root-&gt;key)</w:t>
      </w:r>
    </w:p>
    <w:p w14:paraId="376A7AD7" w14:textId="77777777" w:rsidR="00B20FE7" w:rsidRPr="00B20FE7" w:rsidRDefault="00B20FE7" w:rsidP="00AF2E6F">
      <w:pPr>
        <w:pStyle w:val="a9"/>
      </w:pPr>
      <w:r w:rsidRPr="00B20FE7">
        <w:t xml:space="preserve">        root-&gt;left = </w:t>
      </w:r>
      <w:proofErr w:type="spellStart"/>
      <w:r w:rsidRPr="00B20FE7">
        <w:t>delete_node</w:t>
      </w:r>
      <w:proofErr w:type="spellEnd"/>
      <w:r w:rsidRPr="00B20FE7">
        <w:t>(root-&gt;left, key);</w:t>
      </w:r>
    </w:p>
    <w:p w14:paraId="0AF76D64" w14:textId="77777777" w:rsidR="00B20FE7" w:rsidRPr="00B20FE7" w:rsidRDefault="00B20FE7" w:rsidP="00AF2E6F">
      <w:pPr>
        <w:pStyle w:val="a9"/>
      </w:pPr>
      <w:r w:rsidRPr="00B20FE7">
        <w:t xml:space="preserve">    else if (key &gt; root-&gt;key)</w:t>
      </w:r>
    </w:p>
    <w:p w14:paraId="512C3C4A" w14:textId="77777777" w:rsidR="00B20FE7" w:rsidRPr="00B20FE7" w:rsidRDefault="00B20FE7" w:rsidP="00AF2E6F">
      <w:pPr>
        <w:pStyle w:val="a9"/>
      </w:pPr>
      <w:r w:rsidRPr="00B20FE7">
        <w:t xml:space="preserve">        root-&gt;right = </w:t>
      </w:r>
      <w:proofErr w:type="spellStart"/>
      <w:r w:rsidRPr="00B20FE7">
        <w:t>delete_node</w:t>
      </w:r>
      <w:proofErr w:type="spellEnd"/>
      <w:r w:rsidRPr="00B20FE7">
        <w:t>(root-&gt;right, key);</w:t>
      </w:r>
    </w:p>
    <w:p w14:paraId="2911CE1B" w14:textId="77777777" w:rsidR="00B20FE7" w:rsidRPr="00B20FE7" w:rsidRDefault="00B20FE7" w:rsidP="00AF2E6F">
      <w:pPr>
        <w:pStyle w:val="a9"/>
      </w:pPr>
      <w:r w:rsidRPr="00B20FE7">
        <w:t xml:space="preserve">    else {</w:t>
      </w:r>
    </w:p>
    <w:p w14:paraId="2B1CB8E0" w14:textId="77777777" w:rsidR="00B20FE7" w:rsidRPr="00B20FE7" w:rsidRDefault="00B20FE7" w:rsidP="00AF2E6F">
      <w:pPr>
        <w:pStyle w:val="a9"/>
      </w:pPr>
      <w:r w:rsidRPr="00B20FE7">
        <w:t xml:space="preserve">        // </w:t>
      </w:r>
      <w:proofErr w:type="spellStart"/>
      <w:r w:rsidRPr="00B20FE7">
        <w:t>нашли</w:t>
      </w:r>
      <w:proofErr w:type="spellEnd"/>
      <w:r w:rsidRPr="00B20FE7">
        <w:t xml:space="preserve"> </w:t>
      </w:r>
      <w:proofErr w:type="spellStart"/>
      <w:r w:rsidRPr="00B20FE7">
        <w:t>узел</w:t>
      </w:r>
      <w:proofErr w:type="spellEnd"/>
    </w:p>
    <w:p w14:paraId="07ED45C4" w14:textId="77777777" w:rsidR="00B20FE7" w:rsidRPr="00B20FE7" w:rsidRDefault="00B20FE7" w:rsidP="00AF2E6F">
      <w:pPr>
        <w:pStyle w:val="a9"/>
      </w:pPr>
      <w:r w:rsidRPr="00B20FE7">
        <w:t xml:space="preserve">        if (!root-&gt;left || !root-&gt;right) {</w:t>
      </w:r>
    </w:p>
    <w:p w14:paraId="349A2242" w14:textId="77777777" w:rsidR="00B20FE7" w:rsidRPr="00B20FE7" w:rsidRDefault="00B20FE7" w:rsidP="00AF2E6F">
      <w:pPr>
        <w:pStyle w:val="a9"/>
      </w:pPr>
      <w:r w:rsidRPr="00B20FE7">
        <w:lastRenderedPageBreak/>
        <w:t xml:space="preserve">            Node* temp = root-&gt;left ? root-&gt;left : root-&gt;right;</w:t>
      </w:r>
    </w:p>
    <w:p w14:paraId="1820FE58" w14:textId="77777777" w:rsidR="00B20FE7" w:rsidRPr="00B20FE7" w:rsidRDefault="00B20FE7" w:rsidP="00AF2E6F">
      <w:pPr>
        <w:pStyle w:val="a9"/>
      </w:pPr>
      <w:r w:rsidRPr="00B20FE7">
        <w:t xml:space="preserve">            free(root);</w:t>
      </w:r>
    </w:p>
    <w:p w14:paraId="44CA2A92" w14:textId="77777777" w:rsidR="00B20FE7" w:rsidRPr="00B20FE7" w:rsidRDefault="00B20FE7" w:rsidP="00AF2E6F">
      <w:pPr>
        <w:pStyle w:val="a9"/>
      </w:pPr>
      <w:r w:rsidRPr="00B20FE7">
        <w:t xml:space="preserve">            return temp;</w:t>
      </w:r>
    </w:p>
    <w:p w14:paraId="1ACFEA26" w14:textId="77777777" w:rsidR="00B20FE7" w:rsidRPr="00B20FE7" w:rsidRDefault="00B20FE7" w:rsidP="00AF2E6F">
      <w:pPr>
        <w:pStyle w:val="a9"/>
      </w:pPr>
      <w:r w:rsidRPr="00B20FE7">
        <w:t xml:space="preserve">        } else {</w:t>
      </w:r>
    </w:p>
    <w:p w14:paraId="355675BE" w14:textId="77777777" w:rsidR="00B20FE7" w:rsidRPr="00B20FE7" w:rsidRDefault="00B20FE7" w:rsidP="00AF2E6F">
      <w:pPr>
        <w:pStyle w:val="a9"/>
      </w:pPr>
      <w:r w:rsidRPr="00B20FE7">
        <w:t xml:space="preserve">            Node* temp = </w:t>
      </w:r>
      <w:proofErr w:type="spellStart"/>
      <w:r w:rsidRPr="00B20FE7">
        <w:t>find_min</w:t>
      </w:r>
      <w:proofErr w:type="spellEnd"/>
      <w:r w:rsidRPr="00B20FE7">
        <w:t>(root-&gt;right);</w:t>
      </w:r>
    </w:p>
    <w:p w14:paraId="50EFCDDE" w14:textId="77777777" w:rsidR="00B20FE7" w:rsidRPr="00B20FE7" w:rsidRDefault="00B20FE7" w:rsidP="00AF2E6F">
      <w:pPr>
        <w:pStyle w:val="a9"/>
      </w:pPr>
      <w:r w:rsidRPr="00B20FE7">
        <w:t xml:space="preserve">            root-&gt;key = temp-&gt;key;</w:t>
      </w:r>
    </w:p>
    <w:p w14:paraId="1AB9A14E" w14:textId="77777777" w:rsidR="00B20FE7" w:rsidRPr="00B20FE7" w:rsidRDefault="00B20FE7" w:rsidP="00AF2E6F">
      <w:pPr>
        <w:pStyle w:val="a9"/>
      </w:pPr>
      <w:r w:rsidRPr="00B20FE7">
        <w:t xml:space="preserve">            root-&gt;right = </w:t>
      </w:r>
      <w:proofErr w:type="spellStart"/>
      <w:r w:rsidRPr="00B20FE7">
        <w:t>delete_node</w:t>
      </w:r>
      <w:proofErr w:type="spellEnd"/>
      <w:r w:rsidRPr="00B20FE7">
        <w:t>(root-&gt;right, temp-&gt;key);</w:t>
      </w:r>
    </w:p>
    <w:p w14:paraId="5E6DF724" w14:textId="77777777" w:rsidR="00B20FE7" w:rsidRPr="00C429B6" w:rsidRDefault="00B20FE7" w:rsidP="00AF2E6F">
      <w:pPr>
        <w:pStyle w:val="a9"/>
        <w:rPr>
          <w:lang w:val="ru-RU"/>
        </w:rPr>
      </w:pPr>
      <w:r w:rsidRPr="00B20FE7">
        <w:t xml:space="preserve">        </w:t>
      </w:r>
      <w:r w:rsidRPr="00C429B6">
        <w:rPr>
          <w:lang w:val="ru-RU"/>
        </w:rPr>
        <w:t>}</w:t>
      </w:r>
    </w:p>
    <w:p w14:paraId="3BAEF6B2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}</w:t>
      </w:r>
    </w:p>
    <w:p w14:paraId="423AE39B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</w:t>
      </w:r>
      <w:r w:rsidRPr="00B20FE7">
        <w:t>return</w:t>
      </w:r>
      <w:r w:rsidRPr="00C429B6">
        <w:rPr>
          <w:lang w:val="ru-RU"/>
        </w:rPr>
        <w:t xml:space="preserve"> </w:t>
      </w:r>
      <w:r w:rsidRPr="00B20FE7">
        <w:t>balance</w:t>
      </w:r>
      <w:r w:rsidRPr="00C429B6">
        <w:rPr>
          <w:lang w:val="ru-RU"/>
        </w:rPr>
        <w:t>(</w:t>
      </w:r>
      <w:r w:rsidRPr="00B20FE7">
        <w:t>root</w:t>
      </w:r>
      <w:r w:rsidRPr="00C429B6">
        <w:rPr>
          <w:lang w:val="ru-RU"/>
        </w:rPr>
        <w:t>);</w:t>
      </w:r>
    </w:p>
    <w:p w14:paraId="683A7C16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>}</w:t>
      </w:r>
    </w:p>
    <w:p w14:paraId="26B73C79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Особенности:</w:t>
      </w:r>
    </w:p>
    <w:p w14:paraId="5E97B7A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Если у удаляемого узла 0 или 1 потомок – просто заменяем его потомком и освобождаем память.</w:t>
      </w:r>
    </w:p>
    <w:p w14:paraId="7D6EAA9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Если два потомка – находим</w:t>
      </w:r>
      <w:r w:rsidRPr="00B20FE7">
        <w:t> </w:t>
      </w:r>
      <w:proofErr w:type="spellStart"/>
      <w:r w:rsidRPr="00B20FE7">
        <w:t>inorder</w:t>
      </w:r>
      <w:proofErr w:type="spellEnd"/>
      <w:r w:rsidRPr="00C429B6">
        <w:rPr>
          <w:lang w:val="ru-RU"/>
        </w:rPr>
        <w:t>-преемника</w:t>
      </w:r>
      <w:r w:rsidRPr="00B20FE7">
        <w:t> </w:t>
      </w:r>
      <w:r w:rsidRPr="00C429B6">
        <w:rPr>
          <w:lang w:val="ru-RU"/>
        </w:rPr>
        <w:t>(самый левый узел в правом поддереве), копируем его ключ в текущий узел, затем рекурсивно удаляем преемника. Это классический подход, не нарушающий баланс.</w:t>
      </w:r>
    </w:p>
    <w:p w14:paraId="1993198E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После каждого шага (в том числе после удаления преемника) вызывается</w:t>
      </w:r>
      <w:r w:rsidRPr="00B20FE7">
        <w:t> balance</w:t>
      </w:r>
      <w:r w:rsidRPr="00C429B6">
        <w:rPr>
          <w:lang w:val="ru-RU"/>
        </w:rPr>
        <w:t>.</w:t>
      </w:r>
    </w:p>
    <w:p w14:paraId="3B482724" w14:textId="7790918C" w:rsidR="00B20FE7" w:rsidRPr="00B20FE7" w:rsidRDefault="00B20FE7" w:rsidP="00B20FE7">
      <w:pPr>
        <w:pStyle w:val="2"/>
      </w:pPr>
      <w:bookmarkStart w:id="17" w:name="_Toc229391605"/>
      <w:proofErr w:type="spellStart"/>
      <w:r w:rsidRPr="00B20FE7">
        <w:t>Операция</w:t>
      </w:r>
      <w:proofErr w:type="spellEnd"/>
      <w:r w:rsidRPr="00B20FE7">
        <w:t xml:space="preserve"> kth – </w:t>
      </w:r>
      <w:proofErr w:type="spellStart"/>
      <w:r w:rsidRPr="00B20FE7">
        <w:t>порядковая</w:t>
      </w:r>
      <w:proofErr w:type="spellEnd"/>
      <w:r w:rsidRPr="00B20FE7">
        <w:t xml:space="preserve"> </w:t>
      </w:r>
      <w:proofErr w:type="spellStart"/>
      <w:r w:rsidRPr="00B20FE7">
        <w:t>статистика</w:t>
      </w:r>
      <w:bookmarkEnd w:id="17"/>
      <w:proofErr w:type="spellEnd"/>
    </w:p>
    <w:p w14:paraId="5A125FA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Используем размер левого поддерева (</w:t>
      </w:r>
      <w:r w:rsidRPr="00B20FE7">
        <w:t>left</w:t>
      </w:r>
      <w:r w:rsidRPr="00C429B6">
        <w:rPr>
          <w:lang w:val="ru-RU"/>
        </w:rPr>
        <w:t>_</w:t>
      </w:r>
      <w:r w:rsidRPr="00B20FE7">
        <w:t>size</w:t>
      </w:r>
      <w:r w:rsidRPr="00C429B6">
        <w:rPr>
          <w:lang w:val="ru-RU"/>
        </w:rPr>
        <w:t>).</w:t>
      </w:r>
    </w:p>
    <w:p w14:paraId="0DEC5FC4" w14:textId="4298CA25" w:rsidR="00B20FE7" w:rsidRPr="00B20FE7" w:rsidRDefault="00AF2E6F" w:rsidP="00AF2E6F">
      <w:pPr>
        <w:pStyle w:val="a4"/>
      </w:pPr>
      <w:bookmarkStart w:id="18" w:name="_Toc229391606"/>
      <w:r>
        <w:t xml:space="preserve">Операция </w:t>
      </w:r>
      <w:r>
        <w:rPr>
          <w:lang w:val="en-US"/>
        </w:rPr>
        <w:t>kth</w:t>
      </w:r>
      <w:bookmarkEnd w:id="18"/>
    </w:p>
    <w:p w14:paraId="40228A5D" w14:textId="77777777" w:rsidR="00B20FE7" w:rsidRPr="00B20FE7" w:rsidRDefault="00B20FE7" w:rsidP="00AF2E6F">
      <w:pPr>
        <w:pStyle w:val="a9"/>
      </w:pPr>
      <w:r w:rsidRPr="00B20FE7">
        <w:t xml:space="preserve">int </w:t>
      </w:r>
      <w:proofErr w:type="spellStart"/>
      <w:r w:rsidRPr="00B20FE7">
        <w:t>kth_element</w:t>
      </w:r>
      <w:proofErr w:type="spellEnd"/>
      <w:r w:rsidRPr="00B20FE7">
        <w:t>(Node* root, int k) {</w:t>
      </w:r>
    </w:p>
    <w:p w14:paraId="0822F96A" w14:textId="77777777" w:rsidR="00B20FE7" w:rsidRPr="00B20FE7" w:rsidRDefault="00B20FE7" w:rsidP="00AF2E6F">
      <w:pPr>
        <w:pStyle w:val="a9"/>
      </w:pPr>
      <w:r w:rsidRPr="00B20FE7">
        <w:t xml:space="preserve">    if (!root || k &lt; 0 || k &gt;= </w:t>
      </w:r>
      <w:proofErr w:type="spellStart"/>
      <w:r w:rsidRPr="00B20FE7">
        <w:t>get_size</w:t>
      </w:r>
      <w:proofErr w:type="spellEnd"/>
      <w:r w:rsidRPr="00B20FE7">
        <w:t>(root)) return -1;</w:t>
      </w:r>
    </w:p>
    <w:p w14:paraId="40C71300" w14:textId="77777777" w:rsidR="00B20FE7" w:rsidRPr="00B20FE7" w:rsidRDefault="00B20FE7" w:rsidP="00AF2E6F">
      <w:pPr>
        <w:pStyle w:val="a9"/>
      </w:pPr>
      <w:r w:rsidRPr="00B20FE7">
        <w:t xml:space="preserve">    int </w:t>
      </w:r>
      <w:proofErr w:type="spellStart"/>
      <w:r w:rsidRPr="00B20FE7">
        <w:t>left_size</w:t>
      </w:r>
      <w:proofErr w:type="spellEnd"/>
      <w:r w:rsidRPr="00B20FE7">
        <w:t xml:space="preserve"> = </w:t>
      </w:r>
      <w:proofErr w:type="spellStart"/>
      <w:r w:rsidRPr="00B20FE7">
        <w:t>get_size</w:t>
      </w:r>
      <w:proofErr w:type="spellEnd"/>
      <w:r w:rsidRPr="00B20FE7">
        <w:t>(root-&gt;left);</w:t>
      </w:r>
    </w:p>
    <w:p w14:paraId="3030C962" w14:textId="77777777" w:rsidR="00B20FE7" w:rsidRPr="00B20FE7" w:rsidRDefault="00B20FE7" w:rsidP="00AF2E6F">
      <w:pPr>
        <w:pStyle w:val="a9"/>
      </w:pPr>
      <w:r w:rsidRPr="00B20FE7">
        <w:t xml:space="preserve">    if (k == </w:t>
      </w:r>
      <w:proofErr w:type="spellStart"/>
      <w:r w:rsidRPr="00B20FE7">
        <w:t>left_size</w:t>
      </w:r>
      <w:proofErr w:type="spellEnd"/>
      <w:r w:rsidRPr="00B20FE7">
        <w:t xml:space="preserve">) </w:t>
      </w:r>
    </w:p>
    <w:p w14:paraId="5AAA7B08" w14:textId="77777777" w:rsidR="00B20FE7" w:rsidRPr="00B20FE7" w:rsidRDefault="00B20FE7" w:rsidP="00AF2E6F">
      <w:pPr>
        <w:pStyle w:val="a9"/>
      </w:pPr>
      <w:r w:rsidRPr="00B20FE7">
        <w:t xml:space="preserve">        return root-&gt;key;</w:t>
      </w:r>
    </w:p>
    <w:p w14:paraId="593ED838" w14:textId="77777777" w:rsidR="00B20FE7" w:rsidRPr="00B20FE7" w:rsidRDefault="00B20FE7" w:rsidP="00AF2E6F">
      <w:pPr>
        <w:pStyle w:val="a9"/>
      </w:pPr>
      <w:r w:rsidRPr="00B20FE7">
        <w:t xml:space="preserve">    else if (k &lt; </w:t>
      </w:r>
      <w:proofErr w:type="spellStart"/>
      <w:r w:rsidRPr="00B20FE7">
        <w:t>left_size</w:t>
      </w:r>
      <w:proofErr w:type="spellEnd"/>
      <w:r w:rsidRPr="00B20FE7">
        <w:t xml:space="preserve">) </w:t>
      </w:r>
    </w:p>
    <w:p w14:paraId="5AF9AEEA" w14:textId="77777777" w:rsidR="00B20FE7" w:rsidRPr="00B20FE7" w:rsidRDefault="00B20FE7" w:rsidP="00AF2E6F">
      <w:pPr>
        <w:pStyle w:val="a9"/>
      </w:pPr>
      <w:r w:rsidRPr="00B20FE7">
        <w:t xml:space="preserve">        return </w:t>
      </w:r>
      <w:proofErr w:type="spellStart"/>
      <w:r w:rsidRPr="00B20FE7">
        <w:t>kth_element</w:t>
      </w:r>
      <w:proofErr w:type="spellEnd"/>
      <w:r w:rsidRPr="00B20FE7">
        <w:t>(root-&gt;left, k);</w:t>
      </w:r>
    </w:p>
    <w:p w14:paraId="37B8274B" w14:textId="77777777" w:rsidR="00B20FE7" w:rsidRPr="00B20FE7" w:rsidRDefault="00B20FE7" w:rsidP="00AF2E6F">
      <w:pPr>
        <w:pStyle w:val="a9"/>
      </w:pPr>
      <w:r w:rsidRPr="00B20FE7">
        <w:t xml:space="preserve">    else </w:t>
      </w:r>
    </w:p>
    <w:p w14:paraId="2EC82B62" w14:textId="77777777" w:rsidR="00B20FE7" w:rsidRPr="00B20FE7" w:rsidRDefault="00B20FE7" w:rsidP="00AF2E6F">
      <w:pPr>
        <w:pStyle w:val="a9"/>
      </w:pPr>
      <w:r w:rsidRPr="00B20FE7">
        <w:t xml:space="preserve">        return </w:t>
      </w:r>
      <w:proofErr w:type="spellStart"/>
      <w:r w:rsidRPr="00B20FE7">
        <w:t>kth_element</w:t>
      </w:r>
      <w:proofErr w:type="spellEnd"/>
      <w:r w:rsidRPr="00B20FE7">
        <w:t xml:space="preserve">(root-&gt;right, k - </w:t>
      </w:r>
      <w:proofErr w:type="spellStart"/>
      <w:r w:rsidRPr="00B20FE7">
        <w:t>left_size</w:t>
      </w:r>
      <w:proofErr w:type="spellEnd"/>
      <w:r w:rsidRPr="00B20FE7">
        <w:t xml:space="preserve"> - 1);</w:t>
      </w:r>
    </w:p>
    <w:p w14:paraId="50351ED9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>}</w:t>
      </w:r>
    </w:p>
    <w:p w14:paraId="20ED594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Пояснение:</w:t>
      </w:r>
    </w:p>
    <w:p w14:paraId="4C86C89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lastRenderedPageBreak/>
        <w:t>Если</w:t>
      </w:r>
      <w:r w:rsidRPr="00B20FE7">
        <w:t> k </w:t>
      </w:r>
      <w:r w:rsidRPr="00C429B6">
        <w:rPr>
          <w:lang w:val="ru-RU"/>
        </w:rPr>
        <w:t>равно количеству узлов в левом поддереве, то корень – искомый (индексация с 0).</w:t>
      </w:r>
    </w:p>
    <w:p w14:paraId="69CA33DA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Если</w:t>
      </w:r>
      <w:r w:rsidRPr="00B20FE7">
        <w:t> k </w:t>
      </w:r>
      <w:r w:rsidRPr="00C429B6">
        <w:rPr>
          <w:lang w:val="ru-RU"/>
        </w:rPr>
        <w:t>меньше – идём в левое поддерево с тем же</w:t>
      </w:r>
      <w:r w:rsidRPr="00B20FE7">
        <w:t> k</w:t>
      </w:r>
      <w:r w:rsidRPr="00C429B6">
        <w:rPr>
          <w:lang w:val="ru-RU"/>
        </w:rPr>
        <w:t>.</w:t>
      </w:r>
    </w:p>
    <w:p w14:paraId="0D341AB9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Если больше – идём в правое, но вычитаем из</w:t>
      </w:r>
      <w:r w:rsidRPr="00B20FE7">
        <w:t> k </w:t>
      </w:r>
      <w:r w:rsidRPr="00C429B6">
        <w:rPr>
          <w:lang w:val="ru-RU"/>
        </w:rPr>
        <w:t>размер левого поддерева и сам корень (1).</w:t>
      </w:r>
      <w:r w:rsidRPr="00C429B6">
        <w:rPr>
          <w:lang w:val="ru-RU"/>
        </w:rPr>
        <w:br/>
        <w:t xml:space="preserve">Это работает за </w:t>
      </w:r>
      <w:r w:rsidRPr="00B20FE7">
        <w:t>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>), потому что на каждом шаге спускаемся на один уровень.</w:t>
      </w:r>
    </w:p>
    <w:p w14:paraId="22F1ED98" w14:textId="6C720E34" w:rsidR="00B20FE7" w:rsidRPr="00B20FE7" w:rsidRDefault="00B20FE7" w:rsidP="00B20FE7">
      <w:pPr>
        <w:pStyle w:val="2"/>
        <w:rPr>
          <w:lang w:val="ru-RU"/>
        </w:rPr>
      </w:pPr>
      <w:bookmarkStart w:id="19" w:name="_Toc229391607"/>
      <w:r w:rsidRPr="00B20FE7">
        <w:t>range</w:t>
      </w:r>
      <w:r w:rsidRPr="00B20FE7">
        <w:rPr>
          <w:lang w:val="ru-RU"/>
        </w:rPr>
        <w:t>_</w:t>
      </w:r>
      <w:r w:rsidRPr="00B20FE7">
        <w:t>count </w:t>
      </w:r>
      <w:r w:rsidRPr="00B20FE7">
        <w:rPr>
          <w:lang w:val="ru-RU"/>
        </w:rPr>
        <w:t>– подсчёт элементов в интервале</w:t>
      </w:r>
      <w:bookmarkEnd w:id="19"/>
    </w:p>
    <w:p w14:paraId="3634B783" w14:textId="77777777" w:rsidR="00B20FE7" w:rsidRPr="00B20FE7" w:rsidRDefault="00B20FE7" w:rsidP="00B20FE7">
      <w:pPr>
        <w:pStyle w:val="14"/>
      </w:pPr>
      <w:proofErr w:type="spellStart"/>
      <w:r w:rsidRPr="00B20FE7">
        <w:t>Простая</w:t>
      </w:r>
      <w:proofErr w:type="spellEnd"/>
      <w:r w:rsidRPr="00B20FE7">
        <w:t xml:space="preserve"> </w:t>
      </w:r>
      <w:proofErr w:type="spellStart"/>
      <w:r w:rsidRPr="00B20FE7">
        <w:t>рекурсивная</w:t>
      </w:r>
      <w:proofErr w:type="spellEnd"/>
      <w:r w:rsidRPr="00B20FE7">
        <w:t xml:space="preserve"> функция:</w:t>
      </w:r>
    </w:p>
    <w:p w14:paraId="1F70E785" w14:textId="5FA9111C" w:rsidR="00B20FE7" w:rsidRPr="00B20FE7" w:rsidRDefault="00AF2E6F" w:rsidP="00AF2E6F">
      <w:pPr>
        <w:pStyle w:val="a4"/>
      </w:pPr>
      <w:bookmarkStart w:id="20" w:name="_Toc229391608"/>
      <w:proofErr w:type="spellStart"/>
      <w:r>
        <w:rPr>
          <w:lang w:val="en-US"/>
        </w:rPr>
        <w:t>range_count</w:t>
      </w:r>
      <w:bookmarkEnd w:id="20"/>
      <w:proofErr w:type="spellEnd"/>
    </w:p>
    <w:p w14:paraId="496EA55E" w14:textId="77777777" w:rsidR="00B20FE7" w:rsidRPr="00B20FE7" w:rsidRDefault="00B20FE7" w:rsidP="00AF2E6F">
      <w:pPr>
        <w:pStyle w:val="a9"/>
      </w:pPr>
      <w:r w:rsidRPr="00B20FE7">
        <w:t xml:space="preserve">int </w:t>
      </w:r>
      <w:proofErr w:type="spellStart"/>
      <w:r w:rsidRPr="00B20FE7">
        <w:t>range_count</w:t>
      </w:r>
      <w:proofErr w:type="spellEnd"/>
      <w:r w:rsidRPr="00B20FE7">
        <w:t>(Node* root, int l, int r) {</w:t>
      </w:r>
    </w:p>
    <w:p w14:paraId="34CAEF00" w14:textId="77777777" w:rsidR="00B20FE7" w:rsidRPr="00B20FE7" w:rsidRDefault="00B20FE7" w:rsidP="00AF2E6F">
      <w:pPr>
        <w:pStyle w:val="a9"/>
      </w:pPr>
      <w:r w:rsidRPr="00B20FE7">
        <w:t xml:space="preserve">    if (!root) return 0;</w:t>
      </w:r>
    </w:p>
    <w:p w14:paraId="683FA365" w14:textId="77777777" w:rsidR="00B20FE7" w:rsidRPr="00B20FE7" w:rsidRDefault="00B20FE7" w:rsidP="00AF2E6F">
      <w:pPr>
        <w:pStyle w:val="a9"/>
      </w:pPr>
      <w:r w:rsidRPr="00B20FE7">
        <w:t xml:space="preserve">    int count = (root-&gt;key &gt;= l &amp;&amp; root-&gt;key &lt;= r) ? 1 : 0;</w:t>
      </w:r>
    </w:p>
    <w:p w14:paraId="6C6C5612" w14:textId="77777777" w:rsidR="00B20FE7" w:rsidRPr="00B20FE7" w:rsidRDefault="00B20FE7" w:rsidP="00AF2E6F">
      <w:pPr>
        <w:pStyle w:val="a9"/>
      </w:pPr>
      <w:r w:rsidRPr="00B20FE7">
        <w:t xml:space="preserve">    if (l &lt; root-&gt;key)</w:t>
      </w:r>
    </w:p>
    <w:p w14:paraId="132EDE76" w14:textId="77777777" w:rsidR="00B20FE7" w:rsidRPr="00B20FE7" w:rsidRDefault="00B20FE7" w:rsidP="00AF2E6F">
      <w:pPr>
        <w:pStyle w:val="a9"/>
      </w:pPr>
      <w:r w:rsidRPr="00B20FE7">
        <w:t xml:space="preserve">        count += </w:t>
      </w:r>
      <w:proofErr w:type="spellStart"/>
      <w:r w:rsidRPr="00B20FE7">
        <w:t>range_count</w:t>
      </w:r>
      <w:proofErr w:type="spellEnd"/>
      <w:r w:rsidRPr="00B20FE7">
        <w:t>(root-&gt;left, l, r);</w:t>
      </w:r>
    </w:p>
    <w:p w14:paraId="08191A54" w14:textId="77777777" w:rsidR="00B20FE7" w:rsidRPr="00B20FE7" w:rsidRDefault="00B20FE7" w:rsidP="00AF2E6F">
      <w:pPr>
        <w:pStyle w:val="a9"/>
      </w:pPr>
      <w:r w:rsidRPr="00B20FE7">
        <w:t xml:space="preserve">    if (r &gt; root-&gt;key)</w:t>
      </w:r>
    </w:p>
    <w:p w14:paraId="4613CA9A" w14:textId="77777777" w:rsidR="00B20FE7" w:rsidRPr="00B20FE7" w:rsidRDefault="00B20FE7" w:rsidP="00AF2E6F">
      <w:pPr>
        <w:pStyle w:val="a9"/>
      </w:pPr>
      <w:r w:rsidRPr="00B20FE7">
        <w:t xml:space="preserve">        count += </w:t>
      </w:r>
      <w:proofErr w:type="spellStart"/>
      <w:r w:rsidRPr="00B20FE7">
        <w:t>range_count</w:t>
      </w:r>
      <w:proofErr w:type="spellEnd"/>
      <w:r w:rsidRPr="00B20FE7">
        <w:t>(root-&gt;right, l, r);</w:t>
      </w:r>
    </w:p>
    <w:p w14:paraId="005057BB" w14:textId="77777777" w:rsidR="00B20FE7" w:rsidRPr="00C429B6" w:rsidRDefault="00B20FE7" w:rsidP="00AF2E6F">
      <w:pPr>
        <w:pStyle w:val="a9"/>
        <w:rPr>
          <w:lang w:val="ru-RU"/>
        </w:rPr>
      </w:pPr>
      <w:r w:rsidRPr="00B20FE7">
        <w:t xml:space="preserve">    return</w:t>
      </w:r>
      <w:r w:rsidRPr="00C429B6">
        <w:rPr>
          <w:lang w:val="ru-RU"/>
        </w:rPr>
        <w:t xml:space="preserve"> </w:t>
      </w:r>
      <w:r w:rsidRPr="00B20FE7">
        <w:t>count</w:t>
      </w:r>
      <w:r w:rsidRPr="00C429B6">
        <w:rPr>
          <w:lang w:val="ru-RU"/>
        </w:rPr>
        <w:t>;</w:t>
      </w:r>
    </w:p>
    <w:p w14:paraId="254255FC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>}</w:t>
      </w:r>
    </w:p>
    <w:p w14:paraId="7CE96F19" w14:textId="77777777" w:rsidR="00B20FE7" w:rsidRPr="00B20FE7" w:rsidRDefault="00B20FE7" w:rsidP="00B20FE7">
      <w:pPr>
        <w:pStyle w:val="14"/>
      </w:pPr>
      <w:r w:rsidRPr="00C429B6">
        <w:rPr>
          <w:lang w:val="ru-RU"/>
        </w:rPr>
        <w:t xml:space="preserve">Альтернативный способ (через </w:t>
      </w:r>
      <w:r w:rsidRPr="00B20FE7">
        <w:t>kth</w:t>
      </w:r>
      <w:r w:rsidRPr="00C429B6">
        <w:rPr>
          <w:lang w:val="ru-RU"/>
        </w:rPr>
        <w:t>):</w:t>
      </w:r>
      <w:r w:rsidRPr="00C429B6">
        <w:rPr>
          <w:lang w:val="ru-RU"/>
        </w:rPr>
        <w:br/>
      </w:r>
      <w:r w:rsidRPr="00B20FE7">
        <w:t>count</w:t>
      </w:r>
      <w:r w:rsidRPr="00C429B6">
        <w:rPr>
          <w:lang w:val="ru-RU"/>
        </w:rPr>
        <w:t xml:space="preserve"> = </w:t>
      </w:r>
      <w:r w:rsidRPr="00B20FE7">
        <w:t>rank</w:t>
      </w:r>
      <w:r w:rsidRPr="00C429B6">
        <w:rPr>
          <w:lang w:val="ru-RU"/>
        </w:rPr>
        <w:t>(</w:t>
      </w:r>
      <w:r w:rsidRPr="00B20FE7">
        <w:t>r</w:t>
      </w:r>
      <w:r w:rsidRPr="00C429B6">
        <w:rPr>
          <w:lang w:val="ru-RU"/>
        </w:rPr>
        <w:t xml:space="preserve">+1) - </w:t>
      </w:r>
      <w:r w:rsidRPr="00B20FE7">
        <w:t>rank</w:t>
      </w:r>
      <w:r w:rsidRPr="00C429B6">
        <w:rPr>
          <w:lang w:val="ru-RU"/>
        </w:rPr>
        <w:t>(</w:t>
      </w:r>
      <w:r w:rsidRPr="00B20FE7">
        <w:t>l</w:t>
      </w:r>
      <w:r w:rsidRPr="00C429B6">
        <w:rPr>
          <w:lang w:val="ru-RU"/>
        </w:rPr>
        <w:t>), где</w:t>
      </w:r>
      <w:r w:rsidRPr="00B20FE7">
        <w:t> rank</w:t>
      </w:r>
      <w:r w:rsidRPr="00C429B6">
        <w:rPr>
          <w:lang w:val="ru-RU"/>
        </w:rPr>
        <w:t>(</w:t>
      </w:r>
      <w:r w:rsidRPr="00B20FE7">
        <w:t>x</w:t>
      </w:r>
      <w:r w:rsidRPr="00C429B6">
        <w:rPr>
          <w:lang w:val="ru-RU"/>
        </w:rPr>
        <w:t>)</w:t>
      </w:r>
      <w:r w:rsidRPr="00B20FE7">
        <w:t> </w:t>
      </w:r>
      <w:r w:rsidRPr="00C429B6">
        <w:rPr>
          <w:lang w:val="ru-RU"/>
        </w:rPr>
        <w:t>– количество элементов, меньших</w:t>
      </w:r>
      <w:r w:rsidRPr="00B20FE7">
        <w:t> x</w:t>
      </w:r>
      <w:r w:rsidRPr="00C429B6">
        <w:rPr>
          <w:lang w:val="ru-RU"/>
        </w:rPr>
        <w:t xml:space="preserve">. Но для этого нужна модификация дерева. </w:t>
      </w:r>
      <w:proofErr w:type="spellStart"/>
      <w:r w:rsidRPr="00B20FE7">
        <w:t>Наша</w:t>
      </w:r>
      <w:proofErr w:type="spellEnd"/>
      <w:r w:rsidRPr="00B20FE7">
        <w:t xml:space="preserve"> </w:t>
      </w:r>
      <w:proofErr w:type="spellStart"/>
      <w:r w:rsidRPr="00B20FE7">
        <w:t>реализация</w:t>
      </w:r>
      <w:proofErr w:type="spellEnd"/>
      <w:r w:rsidRPr="00B20FE7">
        <w:t xml:space="preserve"> </w:t>
      </w:r>
      <w:proofErr w:type="spellStart"/>
      <w:r w:rsidRPr="00B20FE7">
        <w:t>проста</w:t>
      </w:r>
      <w:proofErr w:type="spellEnd"/>
      <w:r w:rsidRPr="00B20FE7">
        <w:t xml:space="preserve"> и </w:t>
      </w:r>
      <w:proofErr w:type="spellStart"/>
      <w:r w:rsidRPr="00B20FE7">
        <w:t>наглядна</w:t>
      </w:r>
      <w:proofErr w:type="spellEnd"/>
      <w:r w:rsidRPr="00B20FE7">
        <w:t>.</w:t>
      </w:r>
    </w:p>
    <w:p w14:paraId="22581668" w14:textId="02D96740" w:rsidR="00B20FE7" w:rsidRPr="00B20FE7" w:rsidRDefault="00B20FE7" w:rsidP="00B20FE7">
      <w:pPr>
        <w:pStyle w:val="2"/>
        <w:rPr>
          <w:lang w:val="ru-RU"/>
        </w:rPr>
      </w:pPr>
      <w:bookmarkStart w:id="21" w:name="_Toc229391609"/>
      <w:proofErr w:type="spellStart"/>
      <w:r w:rsidRPr="00B20FE7">
        <w:t>prev</w:t>
      </w:r>
      <w:proofErr w:type="spellEnd"/>
      <w:r w:rsidRPr="00B20FE7">
        <w:t> </w:t>
      </w:r>
      <w:r w:rsidRPr="00B20FE7">
        <w:rPr>
          <w:lang w:val="ru-RU"/>
        </w:rPr>
        <w:t>и</w:t>
      </w:r>
      <w:r w:rsidRPr="00B20FE7">
        <w:t> next </w:t>
      </w:r>
      <w:r w:rsidRPr="00B20FE7">
        <w:rPr>
          <w:lang w:val="ru-RU"/>
        </w:rPr>
        <w:t>– поиск предшественника/последователя</w:t>
      </w:r>
      <w:bookmarkEnd w:id="21"/>
    </w:p>
    <w:p w14:paraId="2860653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Предшественник – наибольший ключ, меньший</w:t>
      </w:r>
      <w:r w:rsidRPr="00B20FE7">
        <w:t> x</w:t>
      </w:r>
      <w:r w:rsidRPr="00C429B6">
        <w:rPr>
          <w:lang w:val="ru-RU"/>
        </w:rPr>
        <w:t>.</w:t>
      </w:r>
      <w:r w:rsidRPr="00C429B6">
        <w:rPr>
          <w:lang w:val="ru-RU"/>
        </w:rPr>
        <w:br/>
        <w:t>Последователь – наименьший ключ, больший</w:t>
      </w:r>
      <w:r w:rsidRPr="00B20FE7">
        <w:t> x</w:t>
      </w:r>
      <w:r w:rsidRPr="00C429B6">
        <w:rPr>
          <w:lang w:val="ru-RU"/>
        </w:rPr>
        <w:t>.</w:t>
      </w:r>
    </w:p>
    <w:p w14:paraId="15184CEC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Алгоритм: обход дерева с отслеживанием возможного кандидата.</w:t>
      </w:r>
    </w:p>
    <w:p w14:paraId="604BADF5" w14:textId="71509AB3" w:rsidR="00B20FE7" w:rsidRPr="00B20FE7" w:rsidRDefault="00AF2E6F" w:rsidP="00AF2E6F">
      <w:pPr>
        <w:pStyle w:val="a4"/>
      </w:pPr>
      <w:bookmarkStart w:id="22" w:name="_Toc229391610"/>
      <w:r>
        <w:rPr>
          <w:lang w:val="en-US"/>
        </w:rPr>
        <w:t xml:space="preserve">Prev </w:t>
      </w:r>
      <w:r>
        <w:t xml:space="preserve">и </w:t>
      </w:r>
      <w:r>
        <w:rPr>
          <w:lang w:val="en-US"/>
        </w:rPr>
        <w:t>next</w:t>
      </w:r>
      <w:bookmarkEnd w:id="22"/>
    </w:p>
    <w:p w14:paraId="525D80FF" w14:textId="77777777" w:rsidR="00B20FE7" w:rsidRPr="00B20FE7" w:rsidRDefault="00B20FE7" w:rsidP="00AF2E6F">
      <w:pPr>
        <w:pStyle w:val="a9"/>
      </w:pPr>
      <w:r w:rsidRPr="00B20FE7">
        <w:t xml:space="preserve">int </w:t>
      </w:r>
      <w:proofErr w:type="spellStart"/>
      <w:r w:rsidRPr="00B20FE7">
        <w:t>prev_element</w:t>
      </w:r>
      <w:proofErr w:type="spellEnd"/>
      <w:r w:rsidRPr="00B20FE7">
        <w:t>(Node* root, int x) {</w:t>
      </w:r>
    </w:p>
    <w:p w14:paraId="682A8D2D" w14:textId="77777777" w:rsidR="00B20FE7" w:rsidRPr="00B20FE7" w:rsidRDefault="00B20FE7" w:rsidP="00AF2E6F">
      <w:pPr>
        <w:pStyle w:val="a9"/>
      </w:pPr>
      <w:r w:rsidRPr="00B20FE7">
        <w:t xml:space="preserve">    Node* cur = root;</w:t>
      </w:r>
    </w:p>
    <w:p w14:paraId="4376EFAF" w14:textId="77777777" w:rsidR="00B20FE7" w:rsidRPr="00B20FE7" w:rsidRDefault="00B20FE7" w:rsidP="00AF2E6F">
      <w:pPr>
        <w:pStyle w:val="a9"/>
      </w:pPr>
      <w:r w:rsidRPr="00B20FE7">
        <w:t xml:space="preserve">    int res = -1;</w:t>
      </w:r>
    </w:p>
    <w:p w14:paraId="44D5DB79" w14:textId="77777777" w:rsidR="00B20FE7" w:rsidRPr="00B20FE7" w:rsidRDefault="00B20FE7" w:rsidP="00AF2E6F">
      <w:pPr>
        <w:pStyle w:val="a9"/>
      </w:pPr>
      <w:r w:rsidRPr="00B20FE7">
        <w:t xml:space="preserve">    while (cur) {</w:t>
      </w:r>
    </w:p>
    <w:p w14:paraId="5B51950F" w14:textId="77777777" w:rsidR="00B20FE7" w:rsidRPr="00B20FE7" w:rsidRDefault="00B20FE7" w:rsidP="00AF2E6F">
      <w:pPr>
        <w:pStyle w:val="a9"/>
      </w:pPr>
      <w:r w:rsidRPr="00B20FE7">
        <w:lastRenderedPageBreak/>
        <w:t xml:space="preserve">        if (cur-&gt;key &lt; x) {</w:t>
      </w:r>
    </w:p>
    <w:p w14:paraId="63D05410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        </w:t>
      </w:r>
      <w:r w:rsidRPr="00B20FE7">
        <w:t>res</w:t>
      </w:r>
      <w:r w:rsidRPr="00C429B6">
        <w:rPr>
          <w:lang w:val="ru-RU"/>
        </w:rPr>
        <w:t xml:space="preserve"> = </w:t>
      </w:r>
      <w:r w:rsidRPr="00B20FE7">
        <w:t>cur</w:t>
      </w:r>
      <w:r w:rsidRPr="00C429B6">
        <w:rPr>
          <w:lang w:val="ru-RU"/>
        </w:rPr>
        <w:t>-&gt;</w:t>
      </w:r>
      <w:r w:rsidRPr="00B20FE7">
        <w:t>key</w:t>
      </w:r>
      <w:r w:rsidRPr="00C429B6">
        <w:rPr>
          <w:lang w:val="ru-RU"/>
        </w:rPr>
        <w:t>;   // текущий ключ подходит</w:t>
      </w:r>
    </w:p>
    <w:p w14:paraId="4A35CE11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        </w:t>
      </w:r>
      <w:r w:rsidRPr="00B20FE7">
        <w:t>cur</w:t>
      </w:r>
      <w:r w:rsidRPr="00C429B6">
        <w:rPr>
          <w:lang w:val="ru-RU"/>
        </w:rPr>
        <w:t xml:space="preserve"> = </w:t>
      </w:r>
      <w:r w:rsidRPr="00B20FE7">
        <w:t>cur</w:t>
      </w:r>
      <w:r w:rsidRPr="00C429B6">
        <w:rPr>
          <w:lang w:val="ru-RU"/>
        </w:rPr>
        <w:t>-&gt;</w:t>
      </w:r>
      <w:r w:rsidRPr="00B20FE7">
        <w:t>right</w:t>
      </w:r>
      <w:r w:rsidRPr="00C429B6">
        <w:rPr>
          <w:lang w:val="ru-RU"/>
        </w:rPr>
        <w:t xml:space="preserve">; // пытаемся найти </w:t>
      </w:r>
      <w:proofErr w:type="spellStart"/>
      <w:r w:rsidRPr="00C429B6">
        <w:rPr>
          <w:lang w:val="ru-RU"/>
        </w:rPr>
        <w:t>бóльший</w:t>
      </w:r>
      <w:proofErr w:type="spellEnd"/>
      <w:r w:rsidRPr="00C429B6">
        <w:rPr>
          <w:lang w:val="ru-RU"/>
        </w:rPr>
        <w:t xml:space="preserve">, но всё ещё меньший </w:t>
      </w:r>
      <w:r w:rsidRPr="00B20FE7">
        <w:t>x</w:t>
      </w:r>
    </w:p>
    <w:p w14:paraId="0D2F3D5E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    } </w:t>
      </w:r>
      <w:r w:rsidRPr="00B20FE7">
        <w:t>else</w:t>
      </w:r>
      <w:r w:rsidRPr="00C429B6">
        <w:rPr>
          <w:lang w:val="ru-RU"/>
        </w:rPr>
        <w:t xml:space="preserve"> {</w:t>
      </w:r>
    </w:p>
    <w:p w14:paraId="6851F4CC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        </w:t>
      </w:r>
      <w:r w:rsidRPr="00B20FE7">
        <w:t>cur</w:t>
      </w:r>
      <w:r w:rsidRPr="00C429B6">
        <w:rPr>
          <w:lang w:val="ru-RU"/>
        </w:rPr>
        <w:t xml:space="preserve"> = </w:t>
      </w:r>
      <w:r w:rsidRPr="00B20FE7">
        <w:t>cur</w:t>
      </w:r>
      <w:r w:rsidRPr="00C429B6">
        <w:rPr>
          <w:lang w:val="ru-RU"/>
        </w:rPr>
        <w:t>-&gt;</w:t>
      </w:r>
      <w:r w:rsidRPr="00B20FE7">
        <w:t>left</w:t>
      </w:r>
      <w:r w:rsidRPr="00C429B6">
        <w:rPr>
          <w:lang w:val="ru-RU"/>
        </w:rPr>
        <w:t>;  // идём влево, чтобы уменьшить ключ</w:t>
      </w:r>
    </w:p>
    <w:p w14:paraId="2B29120C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    }</w:t>
      </w:r>
    </w:p>
    <w:p w14:paraId="61A62B54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}</w:t>
      </w:r>
    </w:p>
    <w:p w14:paraId="3ED90E9B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 xml:space="preserve">    </w:t>
      </w:r>
      <w:r w:rsidRPr="00B20FE7">
        <w:t>return</w:t>
      </w:r>
      <w:r w:rsidRPr="00C429B6">
        <w:rPr>
          <w:lang w:val="ru-RU"/>
        </w:rPr>
        <w:t xml:space="preserve"> </w:t>
      </w:r>
      <w:proofErr w:type="gramStart"/>
      <w:r w:rsidRPr="00B20FE7">
        <w:t>res</w:t>
      </w:r>
      <w:proofErr w:type="gramEnd"/>
      <w:r w:rsidRPr="00C429B6">
        <w:rPr>
          <w:lang w:val="ru-RU"/>
        </w:rPr>
        <w:t>;</w:t>
      </w:r>
    </w:p>
    <w:p w14:paraId="28122907" w14:textId="77777777" w:rsidR="00B20FE7" w:rsidRPr="00C429B6" w:rsidRDefault="00B20FE7" w:rsidP="00AF2E6F">
      <w:pPr>
        <w:pStyle w:val="a9"/>
        <w:rPr>
          <w:lang w:val="ru-RU"/>
        </w:rPr>
      </w:pPr>
      <w:r w:rsidRPr="00C429B6">
        <w:rPr>
          <w:lang w:val="ru-RU"/>
        </w:rPr>
        <w:t>}</w:t>
      </w:r>
    </w:p>
    <w:p w14:paraId="6F6F7E59" w14:textId="40A3C826" w:rsidR="00B20FE7" w:rsidRPr="00C429B6" w:rsidRDefault="00B20FE7" w:rsidP="00AF2E6F">
      <w:pPr>
        <w:pStyle w:val="14"/>
        <w:rPr>
          <w:lang w:val="ru-RU"/>
        </w:rPr>
      </w:pPr>
      <w:r w:rsidRPr="00C429B6">
        <w:rPr>
          <w:lang w:val="ru-RU"/>
        </w:rPr>
        <w:t>Аналогично для</w:t>
      </w:r>
      <w:r w:rsidRPr="00B20FE7">
        <w:t> next</w:t>
      </w:r>
      <w:r w:rsidRPr="00C429B6">
        <w:rPr>
          <w:lang w:val="ru-RU"/>
        </w:rPr>
        <w:t>:</w:t>
      </w:r>
    </w:p>
    <w:p w14:paraId="234F0B4E" w14:textId="77777777" w:rsidR="00B20FE7" w:rsidRPr="00B20FE7" w:rsidRDefault="00B20FE7" w:rsidP="00AF2E6F">
      <w:pPr>
        <w:pStyle w:val="a9"/>
      </w:pPr>
      <w:r w:rsidRPr="00B20FE7">
        <w:t>if (cur-&gt;key &gt; x) { res = cur-&gt;key; cur = cur-&gt;left; }</w:t>
      </w:r>
    </w:p>
    <w:p w14:paraId="2A716343" w14:textId="77777777" w:rsidR="00B20FE7" w:rsidRPr="00B20FE7" w:rsidRDefault="00B20FE7" w:rsidP="00AF2E6F">
      <w:pPr>
        <w:pStyle w:val="a9"/>
      </w:pPr>
      <w:r w:rsidRPr="00B20FE7">
        <w:t>else { cur = cur-&gt;right; }</w:t>
      </w:r>
    </w:p>
    <w:p w14:paraId="5AF9D675" w14:textId="51DFBEB0" w:rsidR="00B20FE7" w:rsidRPr="00B20FE7" w:rsidRDefault="00B20FE7" w:rsidP="00B20FE7">
      <w:pPr>
        <w:pStyle w:val="2"/>
      </w:pPr>
      <w:bookmarkStart w:id="23" w:name="_Toc229391611"/>
      <w:r w:rsidRPr="00B20FE7">
        <w:t xml:space="preserve">Вывод </w:t>
      </w:r>
      <w:proofErr w:type="spellStart"/>
      <w:r w:rsidRPr="00B20FE7">
        <w:t>дерева</w:t>
      </w:r>
      <w:bookmarkEnd w:id="23"/>
      <w:proofErr w:type="spellEnd"/>
    </w:p>
    <w:p w14:paraId="3DA52D88" w14:textId="77777777" w:rsidR="00B20FE7" w:rsidRPr="00C429B6" w:rsidRDefault="00B20FE7" w:rsidP="00B20FE7">
      <w:pPr>
        <w:pStyle w:val="14"/>
        <w:rPr>
          <w:lang w:val="ru-RU"/>
        </w:rPr>
      </w:pPr>
      <w:proofErr w:type="spellStart"/>
      <w:r w:rsidRPr="00B20FE7">
        <w:t>inorder</w:t>
      </w:r>
      <w:proofErr w:type="spellEnd"/>
      <w:r w:rsidRPr="00C429B6">
        <w:rPr>
          <w:lang w:val="ru-RU"/>
        </w:rPr>
        <w:t>_</w:t>
      </w:r>
      <w:r w:rsidRPr="00B20FE7">
        <w:t>print </w:t>
      </w:r>
      <w:r w:rsidRPr="00C429B6">
        <w:rPr>
          <w:lang w:val="ru-RU"/>
        </w:rPr>
        <w:t>– рекурсивный симметричный обход (левое–корень–правое).</w:t>
      </w:r>
    </w:p>
    <w:p w14:paraId="04D08AE2" w14:textId="77777777" w:rsidR="00B20FE7" w:rsidRPr="00C429B6" w:rsidRDefault="00B20FE7" w:rsidP="00B20FE7">
      <w:pPr>
        <w:pStyle w:val="14"/>
        <w:rPr>
          <w:lang w:val="ru-RU"/>
        </w:rPr>
      </w:pPr>
      <w:proofErr w:type="spellStart"/>
      <w:r w:rsidRPr="00B20FE7">
        <w:t>inorder</w:t>
      </w:r>
      <w:proofErr w:type="spellEnd"/>
      <w:r w:rsidRPr="00C429B6">
        <w:rPr>
          <w:lang w:val="ru-RU"/>
        </w:rPr>
        <w:t>_</w:t>
      </w:r>
      <w:r w:rsidRPr="00B20FE7">
        <w:t>print</w:t>
      </w:r>
      <w:r w:rsidRPr="00C429B6">
        <w:rPr>
          <w:lang w:val="ru-RU"/>
        </w:rPr>
        <w:t>_</w:t>
      </w:r>
      <w:r w:rsidRPr="00B20FE7">
        <w:t>file </w:t>
      </w:r>
      <w:r w:rsidRPr="00C429B6">
        <w:rPr>
          <w:lang w:val="ru-RU"/>
        </w:rPr>
        <w:t>– то же, но с возможностью вывода в произвольный</w:t>
      </w:r>
      <w:r w:rsidRPr="00B20FE7">
        <w:t> FILE</w:t>
      </w:r>
      <w:r w:rsidRPr="00C429B6">
        <w:rPr>
          <w:lang w:val="ru-RU"/>
        </w:rPr>
        <w:t>*.</w:t>
      </w:r>
    </w:p>
    <w:p w14:paraId="56ADB16D" w14:textId="77777777" w:rsidR="00B20FE7" w:rsidRPr="00C429B6" w:rsidRDefault="00B20FE7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eastAsia="ru-RU"/>
          <w14:ligatures w14:val="none"/>
        </w:rPr>
      </w:pPr>
      <w:r>
        <w:br w:type="page"/>
      </w:r>
    </w:p>
    <w:p w14:paraId="4F6CB6B9" w14:textId="57C90ABC" w:rsidR="00B20FE7" w:rsidRPr="00C429B6" w:rsidRDefault="00B20FE7" w:rsidP="00C429B6">
      <w:pPr>
        <w:pStyle w:val="1"/>
      </w:pPr>
      <w:bookmarkStart w:id="24" w:name="_Toc229391612"/>
      <w:proofErr w:type="spellStart"/>
      <w:r w:rsidRPr="00C429B6">
        <w:lastRenderedPageBreak/>
        <w:t>Пошаговый</w:t>
      </w:r>
      <w:proofErr w:type="spellEnd"/>
      <w:r w:rsidRPr="00C429B6">
        <w:t xml:space="preserve"> </w:t>
      </w:r>
      <w:proofErr w:type="spellStart"/>
      <w:r w:rsidRPr="00C429B6">
        <w:t>разбор</w:t>
      </w:r>
      <w:proofErr w:type="spellEnd"/>
      <w:r w:rsidRPr="00C429B6">
        <w:t xml:space="preserve"> </w:t>
      </w:r>
      <w:proofErr w:type="spellStart"/>
      <w:r w:rsidRPr="00C429B6">
        <w:t>примера</w:t>
      </w:r>
      <w:proofErr w:type="spellEnd"/>
      <w:r w:rsidRPr="00C429B6">
        <w:t xml:space="preserve"> из </w:t>
      </w:r>
      <w:proofErr w:type="spellStart"/>
      <w:r w:rsidRPr="00C429B6">
        <w:t>таблицы</w:t>
      </w:r>
      <w:proofErr w:type="spellEnd"/>
      <w:r w:rsidRPr="00C429B6">
        <w:t xml:space="preserve"> 2</w:t>
      </w:r>
      <w:bookmarkEnd w:id="24"/>
    </w:p>
    <w:p w14:paraId="18AAC10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Теперь пройдём весь пример входных команд и посмотрим, что происходит в дереве и какие функции вызываются.</w:t>
      </w:r>
    </w:p>
    <w:p w14:paraId="4D198602" w14:textId="09AC28EF" w:rsidR="00B20FE7" w:rsidRPr="00C429B6" w:rsidRDefault="00B20FE7" w:rsidP="00AF2E6F">
      <w:pPr>
        <w:pStyle w:val="14"/>
        <w:rPr>
          <w:lang w:val="ru-RU"/>
        </w:rPr>
      </w:pPr>
      <w:r w:rsidRPr="00C429B6">
        <w:rPr>
          <w:lang w:val="ru-RU"/>
        </w:rPr>
        <w:t>Входной файл (</w:t>
      </w:r>
      <w:r w:rsidRPr="00B20FE7">
        <w:t>input</w:t>
      </w:r>
      <w:r w:rsidRPr="00C429B6">
        <w:rPr>
          <w:lang w:val="ru-RU"/>
        </w:rPr>
        <w:t>.</w:t>
      </w:r>
      <w:r w:rsidRPr="00B20FE7">
        <w:t>txt</w:t>
      </w:r>
      <w:r w:rsidRPr="00C429B6">
        <w:rPr>
          <w:lang w:val="ru-RU"/>
        </w:rPr>
        <w:t>):</w:t>
      </w:r>
    </w:p>
    <w:p w14:paraId="6736CC06" w14:textId="77777777" w:rsidR="00B20FE7" w:rsidRPr="00C429B6" w:rsidRDefault="00B20FE7" w:rsidP="00AF2E6F">
      <w:pPr>
        <w:pStyle w:val="a9"/>
        <w:rPr>
          <w:lang w:val="ru-RU"/>
        </w:rPr>
      </w:pPr>
      <w:r w:rsidRPr="00B20FE7">
        <w:t>insert</w:t>
      </w:r>
      <w:r w:rsidRPr="00C429B6">
        <w:rPr>
          <w:lang w:val="ru-RU"/>
        </w:rPr>
        <w:t xml:space="preserve"> 20</w:t>
      </w:r>
    </w:p>
    <w:p w14:paraId="3C3DDF17" w14:textId="77777777" w:rsidR="00B20FE7" w:rsidRPr="00B20FE7" w:rsidRDefault="00B20FE7" w:rsidP="00AF2E6F">
      <w:pPr>
        <w:pStyle w:val="a9"/>
      </w:pPr>
      <w:r w:rsidRPr="00B20FE7">
        <w:t>insert 10</w:t>
      </w:r>
    </w:p>
    <w:p w14:paraId="2CA45830" w14:textId="77777777" w:rsidR="00B20FE7" w:rsidRPr="00B20FE7" w:rsidRDefault="00B20FE7" w:rsidP="00AF2E6F">
      <w:pPr>
        <w:pStyle w:val="a9"/>
      </w:pPr>
      <w:r w:rsidRPr="00B20FE7">
        <w:t>insert 30</w:t>
      </w:r>
    </w:p>
    <w:p w14:paraId="37D7F351" w14:textId="77777777" w:rsidR="00B20FE7" w:rsidRPr="00B20FE7" w:rsidRDefault="00B20FE7" w:rsidP="00AF2E6F">
      <w:pPr>
        <w:pStyle w:val="a9"/>
      </w:pPr>
      <w:r w:rsidRPr="00B20FE7">
        <w:t>insert 25</w:t>
      </w:r>
    </w:p>
    <w:p w14:paraId="729E4802" w14:textId="77777777" w:rsidR="00B20FE7" w:rsidRPr="00B20FE7" w:rsidRDefault="00B20FE7" w:rsidP="00AF2E6F">
      <w:pPr>
        <w:pStyle w:val="a9"/>
      </w:pPr>
      <w:r w:rsidRPr="00B20FE7">
        <w:t>insert 40</w:t>
      </w:r>
    </w:p>
    <w:p w14:paraId="3D3D6FE9" w14:textId="77777777" w:rsidR="00B20FE7" w:rsidRPr="00B20FE7" w:rsidRDefault="00B20FE7" w:rsidP="00AF2E6F">
      <w:pPr>
        <w:pStyle w:val="a9"/>
      </w:pPr>
      <w:r w:rsidRPr="00B20FE7">
        <w:t>find 10</w:t>
      </w:r>
    </w:p>
    <w:p w14:paraId="78FB08CB" w14:textId="77777777" w:rsidR="00B20FE7" w:rsidRPr="00B20FE7" w:rsidRDefault="00B20FE7" w:rsidP="00AF2E6F">
      <w:pPr>
        <w:pStyle w:val="a9"/>
      </w:pPr>
      <w:r w:rsidRPr="00B20FE7">
        <w:t>kth 3</w:t>
      </w:r>
    </w:p>
    <w:p w14:paraId="518D5B11" w14:textId="77777777" w:rsidR="00B20FE7" w:rsidRPr="00B20FE7" w:rsidRDefault="00B20FE7" w:rsidP="00AF2E6F">
      <w:pPr>
        <w:pStyle w:val="a9"/>
      </w:pPr>
      <w:proofErr w:type="spellStart"/>
      <w:r w:rsidRPr="00B20FE7">
        <w:t>range_count</w:t>
      </w:r>
      <w:proofErr w:type="spellEnd"/>
      <w:r w:rsidRPr="00B20FE7">
        <w:t xml:space="preserve"> 15 35</w:t>
      </w:r>
    </w:p>
    <w:p w14:paraId="36EB76D0" w14:textId="77777777" w:rsidR="00B20FE7" w:rsidRPr="00B20FE7" w:rsidRDefault="00B20FE7" w:rsidP="00AF2E6F">
      <w:pPr>
        <w:pStyle w:val="a9"/>
      </w:pPr>
      <w:proofErr w:type="spellStart"/>
      <w:r w:rsidRPr="00B20FE7">
        <w:t>prev</w:t>
      </w:r>
      <w:proofErr w:type="spellEnd"/>
      <w:r w:rsidRPr="00B20FE7">
        <w:t xml:space="preserve"> 25</w:t>
      </w:r>
    </w:p>
    <w:p w14:paraId="0239E906" w14:textId="77777777" w:rsidR="00B20FE7" w:rsidRPr="00B20FE7" w:rsidRDefault="00B20FE7" w:rsidP="00AF2E6F">
      <w:pPr>
        <w:pStyle w:val="a9"/>
      </w:pPr>
      <w:r w:rsidRPr="00B20FE7">
        <w:t>next 25</w:t>
      </w:r>
    </w:p>
    <w:p w14:paraId="02AD4E65" w14:textId="77777777" w:rsidR="00B20FE7" w:rsidRPr="00B20FE7" w:rsidRDefault="00B20FE7" w:rsidP="00AF2E6F">
      <w:pPr>
        <w:pStyle w:val="a9"/>
      </w:pPr>
      <w:r w:rsidRPr="00B20FE7">
        <w:t>size 30</w:t>
      </w:r>
    </w:p>
    <w:p w14:paraId="4DA5298C" w14:textId="77777777" w:rsidR="00B20FE7" w:rsidRPr="00B20FE7" w:rsidRDefault="00B20FE7" w:rsidP="00AF2E6F">
      <w:pPr>
        <w:pStyle w:val="a9"/>
      </w:pPr>
      <w:r w:rsidRPr="00B20FE7">
        <w:t>delete 30</w:t>
      </w:r>
    </w:p>
    <w:p w14:paraId="5437BAD1" w14:textId="77777777" w:rsidR="00B20FE7" w:rsidRPr="00B20FE7" w:rsidRDefault="00B20FE7" w:rsidP="00AF2E6F">
      <w:pPr>
        <w:pStyle w:val="a9"/>
      </w:pPr>
      <w:r w:rsidRPr="00B20FE7">
        <w:t>print</w:t>
      </w:r>
    </w:p>
    <w:p w14:paraId="7906C9C0" w14:textId="77777777" w:rsidR="00B20FE7" w:rsidRPr="00B20FE7" w:rsidRDefault="00B20FE7" w:rsidP="00B20FE7">
      <w:pPr>
        <w:pStyle w:val="14"/>
      </w:pPr>
      <w:proofErr w:type="spellStart"/>
      <w:r w:rsidRPr="00B20FE7">
        <w:t>Шаг</w:t>
      </w:r>
      <w:proofErr w:type="spellEnd"/>
      <w:r w:rsidRPr="00B20FE7">
        <w:t xml:space="preserve"> 1: insert 20</w:t>
      </w:r>
    </w:p>
    <w:p w14:paraId="1476C530" w14:textId="77777777" w:rsidR="00B20FE7" w:rsidRPr="00B20FE7" w:rsidRDefault="00B20FE7" w:rsidP="00AF2E6F">
      <w:pPr>
        <w:pStyle w:val="a0"/>
        <w:ind w:left="1134"/>
      </w:pPr>
      <w:r w:rsidRPr="00B20FE7">
        <w:t>Корень NULL → </w:t>
      </w:r>
      <w:proofErr w:type="spellStart"/>
      <w:r w:rsidRPr="00B20FE7">
        <w:t>create_node</w:t>
      </w:r>
      <w:proofErr w:type="spellEnd"/>
      <w:r w:rsidRPr="00B20FE7">
        <w:t>(20).</w:t>
      </w:r>
    </w:p>
    <w:p w14:paraId="2B776E6C" w14:textId="77777777" w:rsidR="00B20FE7" w:rsidRPr="00B20FE7" w:rsidRDefault="00B20FE7" w:rsidP="00AF2E6F">
      <w:pPr>
        <w:pStyle w:val="a0"/>
        <w:ind w:left="1134"/>
      </w:pPr>
      <w:proofErr w:type="spellStart"/>
      <w:r w:rsidRPr="00B20FE7">
        <w:t>height</w:t>
      </w:r>
      <w:proofErr w:type="spellEnd"/>
      <w:r w:rsidRPr="00B20FE7">
        <w:t>=1, </w:t>
      </w:r>
      <w:proofErr w:type="spellStart"/>
      <w:r w:rsidRPr="00B20FE7">
        <w:t>size</w:t>
      </w:r>
      <w:proofErr w:type="spellEnd"/>
      <w:r w:rsidRPr="00B20FE7">
        <w:t>=1.</w:t>
      </w:r>
    </w:p>
    <w:p w14:paraId="1FD3F09D" w14:textId="77777777" w:rsidR="00B20FE7" w:rsidRPr="00B20FE7" w:rsidRDefault="00B20FE7" w:rsidP="00AF2E6F">
      <w:pPr>
        <w:pStyle w:val="a0"/>
        <w:ind w:left="1134"/>
      </w:pPr>
      <w:r w:rsidRPr="00B20FE7">
        <w:t>Дерево: 20</w:t>
      </w:r>
    </w:p>
    <w:p w14:paraId="20C28689" w14:textId="77777777" w:rsidR="00B20FE7" w:rsidRPr="00B20FE7" w:rsidRDefault="00B20FE7" w:rsidP="00B20FE7">
      <w:pPr>
        <w:pStyle w:val="14"/>
      </w:pPr>
      <w:proofErr w:type="spellStart"/>
      <w:r w:rsidRPr="00B20FE7">
        <w:t>Шаг</w:t>
      </w:r>
      <w:proofErr w:type="spellEnd"/>
      <w:r w:rsidRPr="00B20FE7">
        <w:t xml:space="preserve"> 2: insert 10</w:t>
      </w:r>
    </w:p>
    <w:p w14:paraId="61B004E4" w14:textId="77777777" w:rsidR="00B20FE7" w:rsidRPr="00B20FE7" w:rsidRDefault="00B20FE7" w:rsidP="00AF2E6F">
      <w:pPr>
        <w:pStyle w:val="a0"/>
        <w:ind w:left="1134" w:hanging="349"/>
      </w:pPr>
      <w:r w:rsidRPr="00B20FE7">
        <w:t>10 &lt; 20 → идём влево (NULL) → создаём узел 10 как левого ребёнка 20.</w:t>
      </w:r>
    </w:p>
    <w:p w14:paraId="38B897D7" w14:textId="77777777" w:rsidR="00B20FE7" w:rsidRPr="00B20FE7" w:rsidRDefault="00B20FE7" w:rsidP="00AF2E6F">
      <w:pPr>
        <w:pStyle w:val="a0"/>
        <w:ind w:left="1134" w:hanging="349"/>
      </w:pPr>
      <w:r w:rsidRPr="00B20FE7">
        <w:t>При возврате: </w:t>
      </w:r>
      <w:proofErr w:type="spellStart"/>
      <w:r w:rsidRPr="00B20FE7">
        <w:t>balance</w:t>
      </w:r>
      <w:proofErr w:type="spellEnd"/>
      <w:r w:rsidRPr="00B20FE7">
        <w:t>(20).</w:t>
      </w:r>
    </w:p>
    <w:p w14:paraId="1CA5D3FF" w14:textId="77777777" w:rsidR="00B20FE7" w:rsidRPr="00B20FE7" w:rsidRDefault="00B20FE7" w:rsidP="00AF2E6F">
      <w:pPr>
        <w:pStyle w:val="a0"/>
        <w:ind w:left="1134" w:hanging="349"/>
        <w:rPr>
          <w:lang w:val="en-US"/>
        </w:rPr>
      </w:pPr>
      <w:r w:rsidRPr="00B20FE7">
        <w:rPr>
          <w:lang w:val="en-US"/>
        </w:rPr>
        <w:t xml:space="preserve">bf(20) = height(left)=1 - height(right)=0 = 1 – </w:t>
      </w:r>
      <w:r w:rsidRPr="00B20FE7">
        <w:t>норма</w:t>
      </w:r>
      <w:r w:rsidRPr="00B20FE7">
        <w:rPr>
          <w:lang w:val="en-US"/>
        </w:rPr>
        <w:t>.</w:t>
      </w:r>
    </w:p>
    <w:p w14:paraId="20C29CA7" w14:textId="77777777" w:rsidR="00B20FE7" w:rsidRPr="00B20FE7" w:rsidRDefault="00B20FE7" w:rsidP="00AF2E6F">
      <w:pPr>
        <w:pStyle w:val="a0"/>
        <w:ind w:left="1134" w:hanging="349"/>
      </w:pPr>
      <w:r w:rsidRPr="00B20FE7">
        <w:t>Обновляем </w:t>
      </w:r>
      <w:proofErr w:type="spellStart"/>
      <w:r w:rsidRPr="00B20FE7">
        <w:t>height</w:t>
      </w:r>
      <w:proofErr w:type="spellEnd"/>
      <w:r w:rsidRPr="00B20FE7">
        <w:t>(20)=2, </w:t>
      </w:r>
      <w:proofErr w:type="spellStart"/>
      <w:r w:rsidRPr="00B20FE7">
        <w:t>size</w:t>
      </w:r>
      <w:proofErr w:type="spellEnd"/>
      <w:r w:rsidRPr="00B20FE7">
        <w:t>(20)=2.</w:t>
      </w:r>
    </w:p>
    <w:p w14:paraId="6500834A" w14:textId="77777777" w:rsidR="00B20FE7" w:rsidRPr="00B20FE7" w:rsidRDefault="00B20FE7" w:rsidP="00B20FE7">
      <w:pPr>
        <w:pStyle w:val="14"/>
      </w:pPr>
      <w:proofErr w:type="spellStart"/>
      <w:r w:rsidRPr="00B20FE7">
        <w:t>Дерево</w:t>
      </w:r>
      <w:proofErr w:type="spellEnd"/>
      <w:r w:rsidRPr="00B20FE7">
        <w:t>:</w:t>
      </w:r>
    </w:p>
    <w:p w14:paraId="5FB998CE" w14:textId="77777777" w:rsidR="00B20FE7" w:rsidRPr="00B20FE7" w:rsidRDefault="00B20FE7" w:rsidP="00B20FE7">
      <w:pPr>
        <w:pStyle w:val="14"/>
      </w:pPr>
      <w:r w:rsidRPr="00B20FE7">
        <w:t>text</w:t>
      </w:r>
    </w:p>
    <w:p w14:paraId="6E27F864" w14:textId="77777777" w:rsidR="00B20FE7" w:rsidRPr="00B20FE7" w:rsidRDefault="00B20FE7" w:rsidP="00B20FE7">
      <w:pPr>
        <w:pStyle w:val="14"/>
      </w:pPr>
      <w:r w:rsidRPr="00B20FE7">
        <w:t xml:space="preserve">  20 (h=2, size=2)</w:t>
      </w:r>
    </w:p>
    <w:p w14:paraId="0E710134" w14:textId="77777777" w:rsidR="00B20FE7" w:rsidRPr="00B20FE7" w:rsidRDefault="00B20FE7" w:rsidP="00B20FE7">
      <w:pPr>
        <w:pStyle w:val="14"/>
      </w:pPr>
      <w:r w:rsidRPr="00B20FE7">
        <w:lastRenderedPageBreak/>
        <w:t xml:space="preserve"> /</w:t>
      </w:r>
    </w:p>
    <w:p w14:paraId="2047D885" w14:textId="77777777" w:rsidR="00B20FE7" w:rsidRPr="00B20FE7" w:rsidRDefault="00B20FE7" w:rsidP="00B20FE7">
      <w:pPr>
        <w:pStyle w:val="14"/>
      </w:pPr>
      <w:r w:rsidRPr="00B20FE7">
        <w:t>10 (h=1, size=1)</w:t>
      </w:r>
    </w:p>
    <w:p w14:paraId="7F4A3BBB" w14:textId="77777777" w:rsidR="00B20FE7" w:rsidRPr="00B20FE7" w:rsidRDefault="00B20FE7" w:rsidP="00B20FE7">
      <w:pPr>
        <w:pStyle w:val="14"/>
      </w:pPr>
      <w:proofErr w:type="spellStart"/>
      <w:r w:rsidRPr="00B20FE7">
        <w:t>Шаг</w:t>
      </w:r>
      <w:proofErr w:type="spellEnd"/>
      <w:r w:rsidRPr="00B20FE7">
        <w:t xml:space="preserve"> 3: insert 30</w:t>
      </w:r>
    </w:p>
    <w:p w14:paraId="5DE277D5" w14:textId="77777777" w:rsidR="00B20FE7" w:rsidRPr="00B20FE7" w:rsidRDefault="00B20FE7" w:rsidP="00AF2E6F">
      <w:pPr>
        <w:pStyle w:val="a0"/>
        <w:ind w:left="1134"/>
      </w:pPr>
      <w:r w:rsidRPr="00B20FE7">
        <w:t>30 &gt; 20 → вправо → создаём 30 как правого ребёнка 20.</w:t>
      </w:r>
    </w:p>
    <w:p w14:paraId="541C0CCE" w14:textId="77777777" w:rsidR="00B20FE7" w:rsidRPr="00B20FE7" w:rsidRDefault="00B20FE7" w:rsidP="00AF2E6F">
      <w:pPr>
        <w:pStyle w:val="a0"/>
        <w:ind w:left="1134"/>
      </w:pPr>
      <w:r w:rsidRPr="00B20FE7">
        <w:t>Балансировка: </w:t>
      </w:r>
      <w:proofErr w:type="spellStart"/>
      <w:r w:rsidRPr="00B20FE7">
        <w:t>bf</w:t>
      </w:r>
      <w:proofErr w:type="spellEnd"/>
      <w:r w:rsidRPr="00B20FE7">
        <w:t xml:space="preserve">(20) = </w:t>
      </w:r>
      <w:proofErr w:type="gramStart"/>
      <w:r w:rsidRPr="00B20FE7">
        <w:t>1 - 1</w:t>
      </w:r>
      <w:proofErr w:type="gramEnd"/>
      <w:r w:rsidRPr="00B20FE7">
        <w:t xml:space="preserve"> = 0, всё хорошо.</w:t>
      </w:r>
    </w:p>
    <w:p w14:paraId="5324204A" w14:textId="77777777" w:rsidR="00B20FE7" w:rsidRPr="00B20FE7" w:rsidRDefault="00B20FE7" w:rsidP="00B20FE7">
      <w:pPr>
        <w:pStyle w:val="14"/>
      </w:pPr>
      <w:proofErr w:type="spellStart"/>
      <w:r w:rsidRPr="00B20FE7">
        <w:t>Дерево</w:t>
      </w:r>
      <w:proofErr w:type="spellEnd"/>
      <w:r w:rsidRPr="00B20FE7">
        <w:t>:</w:t>
      </w:r>
    </w:p>
    <w:p w14:paraId="2BF78E7A" w14:textId="77777777" w:rsidR="00B20FE7" w:rsidRPr="00B20FE7" w:rsidRDefault="00B20FE7" w:rsidP="00B20FE7">
      <w:pPr>
        <w:pStyle w:val="14"/>
      </w:pPr>
      <w:r w:rsidRPr="00B20FE7">
        <w:t>text</w:t>
      </w:r>
    </w:p>
    <w:p w14:paraId="53219EC2" w14:textId="77777777" w:rsidR="00B20FE7" w:rsidRPr="00B20FE7" w:rsidRDefault="00B20FE7" w:rsidP="00B20FE7">
      <w:pPr>
        <w:pStyle w:val="14"/>
      </w:pPr>
      <w:r w:rsidRPr="00B20FE7">
        <w:t xml:space="preserve">    20 (h=2)</w:t>
      </w:r>
    </w:p>
    <w:p w14:paraId="4BD45A68" w14:textId="77777777" w:rsidR="00B20FE7" w:rsidRPr="00B20FE7" w:rsidRDefault="00B20FE7" w:rsidP="00B20FE7">
      <w:pPr>
        <w:pStyle w:val="14"/>
      </w:pPr>
      <w:r w:rsidRPr="00B20FE7">
        <w:t xml:space="preserve">   /  \</w:t>
      </w:r>
    </w:p>
    <w:p w14:paraId="2C9D3122" w14:textId="77777777" w:rsidR="00B20FE7" w:rsidRPr="00B20FE7" w:rsidRDefault="00B20FE7" w:rsidP="00B20FE7">
      <w:pPr>
        <w:pStyle w:val="14"/>
      </w:pPr>
      <w:r w:rsidRPr="00B20FE7">
        <w:t xml:space="preserve">  10   30</w:t>
      </w:r>
    </w:p>
    <w:p w14:paraId="2572A7AA" w14:textId="77777777" w:rsidR="00B20FE7" w:rsidRPr="00B20FE7" w:rsidRDefault="00B20FE7" w:rsidP="00B20FE7">
      <w:pPr>
        <w:pStyle w:val="14"/>
      </w:pPr>
      <w:proofErr w:type="spellStart"/>
      <w:r w:rsidRPr="00B20FE7">
        <w:t>Шаг</w:t>
      </w:r>
      <w:proofErr w:type="spellEnd"/>
      <w:r w:rsidRPr="00B20FE7">
        <w:t xml:space="preserve"> 4: insert 25</w:t>
      </w:r>
    </w:p>
    <w:p w14:paraId="3A96F515" w14:textId="77777777" w:rsidR="00B20FE7" w:rsidRPr="00B20FE7" w:rsidRDefault="00B20FE7" w:rsidP="00AF2E6F">
      <w:pPr>
        <w:pStyle w:val="a0"/>
        <w:ind w:left="1134"/>
      </w:pPr>
      <w:r w:rsidRPr="00B20FE7">
        <w:t>25 &gt; 20 → спускаемся к 30.</w:t>
      </w:r>
    </w:p>
    <w:p w14:paraId="4C44F5AE" w14:textId="77777777" w:rsidR="00B20FE7" w:rsidRPr="00B20FE7" w:rsidRDefault="00B20FE7" w:rsidP="00AF2E6F">
      <w:pPr>
        <w:pStyle w:val="a0"/>
        <w:ind w:left="1134"/>
      </w:pPr>
      <w:r w:rsidRPr="00B20FE7">
        <w:t>25 &lt; 30 → влево от 30 → создаём 25.</w:t>
      </w:r>
    </w:p>
    <w:p w14:paraId="0C91DFE4" w14:textId="77777777" w:rsidR="00B20FE7" w:rsidRPr="00B20FE7" w:rsidRDefault="00B20FE7" w:rsidP="00B20FE7">
      <w:pPr>
        <w:pStyle w:val="14"/>
      </w:pPr>
      <w:r w:rsidRPr="00B20FE7">
        <w:t xml:space="preserve">При </w:t>
      </w:r>
      <w:proofErr w:type="spellStart"/>
      <w:r w:rsidRPr="00B20FE7">
        <w:t>возврате</w:t>
      </w:r>
      <w:proofErr w:type="spellEnd"/>
      <w:r w:rsidRPr="00B20FE7">
        <w:t>:</w:t>
      </w:r>
    </w:p>
    <w:p w14:paraId="5346F2D6" w14:textId="77777777" w:rsidR="00B20FE7" w:rsidRPr="00B20FE7" w:rsidRDefault="00B20FE7" w:rsidP="00B20FE7">
      <w:pPr>
        <w:pStyle w:val="14"/>
      </w:pPr>
      <w:r w:rsidRPr="00B20FE7">
        <w:t xml:space="preserve">balance(30): bf(30) = height(left)=1 - height(right)=0 = 1 – </w:t>
      </w:r>
      <w:proofErr w:type="spellStart"/>
      <w:r w:rsidRPr="00B20FE7">
        <w:t>норма</w:t>
      </w:r>
      <w:proofErr w:type="spellEnd"/>
      <w:r w:rsidRPr="00B20FE7">
        <w:t>.</w:t>
      </w:r>
    </w:p>
    <w:p w14:paraId="63DEE0BE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 xml:space="preserve">balance(20): bf(20) = height(left)=1 - height(right)=2 = -1 – </w:t>
      </w:r>
      <w:proofErr w:type="spellStart"/>
      <w:r w:rsidRPr="00B20FE7">
        <w:t>норма</w:t>
      </w:r>
      <w:proofErr w:type="spellEnd"/>
      <w:r w:rsidRPr="00B20FE7">
        <w:t xml:space="preserve">? </w:t>
      </w:r>
      <w:r w:rsidRPr="00C429B6">
        <w:rPr>
          <w:lang w:val="ru-RU"/>
        </w:rPr>
        <w:t>Нет,</w:t>
      </w:r>
      <w:r w:rsidRPr="00B20FE7">
        <w:t> </w:t>
      </w:r>
      <w:r w:rsidRPr="00C429B6">
        <w:rPr>
          <w:lang w:val="ru-RU"/>
        </w:rPr>
        <w:t>2-1=1? На самом деле высота левого поддерева 2? Проверим: высота 10 = 1, высота 30 = 2 (потому что у 30 есть левый ребёнок 25). Тогда</w:t>
      </w:r>
      <w:r w:rsidRPr="00B20FE7">
        <w:t> bf</w:t>
      </w:r>
      <w:r w:rsidRPr="00C429B6">
        <w:rPr>
          <w:lang w:val="ru-RU"/>
        </w:rPr>
        <w:t xml:space="preserve">(20) = </w:t>
      </w:r>
      <w:proofErr w:type="gramStart"/>
      <w:r w:rsidRPr="00C429B6">
        <w:rPr>
          <w:lang w:val="ru-RU"/>
        </w:rPr>
        <w:t>1 - 2</w:t>
      </w:r>
      <w:proofErr w:type="gramEnd"/>
      <w:r w:rsidRPr="00C429B6">
        <w:rPr>
          <w:lang w:val="ru-RU"/>
        </w:rPr>
        <w:t xml:space="preserve"> = -1</w:t>
      </w:r>
      <w:r w:rsidRPr="00B20FE7">
        <w:t> </w:t>
      </w:r>
      <w:r w:rsidRPr="00C429B6">
        <w:rPr>
          <w:lang w:val="ru-RU"/>
        </w:rPr>
        <w:t>– допустимо.</w:t>
      </w:r>
    </w:p>
    <w:p w14:paraId="7860D38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Дерево:</w:t>
      </w:r>
    </w:p>
    <w:p w14:paraId="359FE192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text</w:t>
      </w:r>
    </w:p>
    <w:p w14:paraId="519D7DD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20 (</w:t>
      </w:r>
      <w:r w:rsidRPr="00B20FE7">
        <w:t>h</w:t>
      </w:r>
      <w:r w:rsidRPr="00C429B6">
        <w:rPr>
          <w:lang w:val="ru-RU"/>
        </w:rPr>
        <w:t>=3)</w:t>
      </w:r>
    </w:p>
    <w:p w14:paraId="21F2BA11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/  \</w:t>
      </w:r>
    </w:p>
    <w:p w14:paraId="77D8E0C9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lastRenderedPageBreak/>
        <w:t xml:space="preserve">    10   30 (</w:t>
      </w:r>
      <w:r w:rsidRPr="00B20FE7">
        <w:t>h</w:t>
      </w:r>
      <w:r w:rsidRPr="00C429B6">
        <w:rPr>
          <w:lang w:val="ru-RU"/>
        </w:rPr>
        <w:t>=2)</w:t>
      </w:r>
    </w:p>
    <w:p w14:paraId="56346B3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 /</w:t>
      </w:r>
    </w:p>
    <w:p w14:paraId="340201E9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25 (</w:t>
      </w:r>
      <w:r w:rsidRPr="00B20FE7">
        <w:t>h</w:t>
      </w:r>
      <w:r w:rsidRPr="00C429B6">
        <w:rPr>
          <w:lang w:val="ru-RU"/>
        </w:rPr>
        <w:t>=1)</w:t>
      </w:r>
    </w:p>
    <w:p w14:paraId="4C1014D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5:</w:t>
      </w:r>
      <w:r w:rsidRPr="00B20FE7">
        <w:t> insert</w:t>
      </w:r>
      <w:r w:rsidRPr="00C429B6">
        <w:rPr>
          <w:lang w:val="ru-RU"/>
        </w:rPr>
        <w:t xml:space="preserve"> 40</w:t>
      </w:r>
    </w:p>
    <w:p w14:paraId="1FFB9994" w14:textId="77777777" w:rsidR="00B20FE7" w:rsidRPr="00B20FE7" w:rsidRDefault="00B20FE7" w:rsidP="00AF2E6F">
      <w:pPr>
        <w:pStyle w:val="a0"/>
        <w:ind w:left="1134"/>
      </w:pPr>
      <w:r w:rsidRPr="00B20FE7">
        <w:t>40 &gt; 20 → вправо к 30.</w:t>
      </w:r>
    </w:p>
    <w:p w14:paraId="123F7BB7" w14:textId="77777777" w:rsidR="00B20FE7" w:rsidRPr="00B20FE7" w:rsidRDefault="00B20FE7" w:rsidP="00AF2E6F">
      <w:pPr>
        <w:pStyle w:val="a0"/>
        <w:ind w:left="1134"/>
      </w:pPr>
      <w:r w:rsidRPr="00B20FE7">
        <w:t>40 &gt; 30 → вправо от 30 → создаём 40.</w:t>
      </w:r>
    </w:p>
    <w:p w14:paraId="2879D0C2" w14:textId="77777777" w:rsidR="00B20FE7" w:rsidRPr="00B20FE7" w:rsidRDefault="00B20FE7" w:rsidP="00B20FE7">
      <w:pPr>
        <w:pStyle w:val="14"/>
      </w:pPr>
      <w:r w:rsidRPr="00B20FE7">
        <w:t xml:space="preserve">При </w:t>
      </w:r>
      <w:proofErr w:type="spellStart"/>
      <w:r w:rsidRPr="00B20FE7">
        <w:t>возврате</w:t>
      </w:r>
      <w:proofErr w:type="spellEnd"/>
      <w:r w:rsidRPr="00B20FE7">
        <w:t>:</w:t>
      </w:r>
    </w:p>
    <w:p w14:paraId="644A5B92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balance</w:t>
      </w:r>
      <w:r w:rsidRPr="00C429B6">
        <w:rPr>
          <w:lang w:val="ru-RU"/>
        </w:rPr>
        <w:t>(30): левое поддерево (25) высота 1, правое (40) высота 1 →</w:t>
      </w:r>
      <w:r w:rsidRPr="00B20FE7">
        <w:t> bf</w:t>
      </w:r>
      <w:r w:rsidRPr="00C429B6">
        <w:rPr>
          <w:lang w:val="ru-RU"/>
        </w:rPr>
        <w:t>=0.</w:t>
      </w:r>
    </w:p>
    <w:p w14:paraId="13A7D99E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balance</w:t>
      </w:r>
      <w:r w:rsidRPr="00C429B6">
        <w:rPr>
          <w:lang w:val="ru-RU"/>
        </w:rPr>
        <w:t>(20): высота левого = 1, правого = 2 (у 30 высота стала 2 из-за 40?) Подсчёт: у 30 дети – 25 и 40, оба листья → высота 30 = 2. Значит, у 20 левое = 1, правое = 2 →</w:t>
      </w:r>
      <w:r w:rsidRPr="00B20FE7">
        <w:t> bf</w:t>
      </w:r>
      <w:r w:rsidRPr="00C429B6">
        <w:rPr>
          <w:lang w:val="ru-RU"/>
        </w:rPr>
        <w:t xml:space="preserve"> = -1. Всё сбалансировано.</w:t>
      </w:r>
    </w:p>
    <w:p w14:paraId="29543341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Дерево:</w:t>
      </w:r>
    </w:p>
    <w:p w14:paraId="1E3F0893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text</w:t>
      </w:r>
    </w:p>
    <w:p w14:paraId="7338BF93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20 (</w:t>
      </w:r>
      <w:r w:rsidRPr="00B20FE7">
        <w:t>h</w:t>
      </w:r>
      <w:r w:rsidRPr="00C429B6">
        <w:rPr>
          <w:lang w:val="ru-RU"/>
        </w:rPr>
        <w:t>=3)</w:t>
      </w:r>
    </w:p>
    <w:p w14:paraId="631A51E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/  \</w:t>
      </w:r>
    </w:p>
    <w:p w14:paraId="03C3F8BD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10   30 (</w:t>
      </w:r>
      <w:r w:rsidRPr="00B20FE7">
        <w:t>h</w:t>
      </w:r>
      <w:r w:rsidRPr="00C429B6">
        <w:rPr>
          <w:lang w:val="ru-RU"/>
        </w:rPr>
        <w:t>=2)</w:t>
      </w:r>
    </w:p>
    <w:p w14:paraId="102A0F8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  /  \</w:t>
      </w:r>
    </w:p>
    <w:p w14:paraId="38A26F9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 25   40</w:t>
      </w:r>
    </w:p>
    <w:p w14:paraId="4AA064AD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6:</w:t>
      </w:r>
      <w:r w:rsidRPr="00B20FE7">
        <w:t> find</w:t>
      </w:r>
      <w:r w:rsidRPr="00C429B6">
        <w:rPr>
          <w:lang w:val="ru-RU"/>
        </w:rPr>
        <w:t xml:space="preserve"> 10</w:t>
      </w:r>
    </w:p>
    <w:p w14:paraId="064312C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Вызов</w:t>
      </w:r>
      <w:r w:rsidRPr="00B20FE7">
        <w:t> find</w:t>
      </w:r>
      <w:r w:rsidRPr="00C429B6">
        <w:rPr>
          <w:lang w:val="ru-RU"/>
        </w:rPr>
        <w:t>_</w:t>
      </w:r>
      <w:r w:rsidRPr="00B20FE7">
        <w:t>node</w:t>
      </w:r>
      <w:r w:rsidRPr="00C429B6">
        <w:rPr>
          <w:lang w:val="ru-RU"/>
        </w:rPr>
        <w:t>(</w:t>
      </w:r>
      <w:r w:rsidRPr="00B20FE7">
        <w:t>root</w:t>
      </w:r>
      <w:r w:rsidRPr="00C429B6">
        <w:rPr>
          <w:lang w:val="ru-RU"/>
        </w:rPr>
        <w:t>,10).</w:t>
      </w:r>
    </w:p>
    <w:p w14:paraId="5632F151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Проход: 10 &lt; 20 → влево, нашли 10 → возвращает 1 → программа печатает</w:t>
      </w:r>
      <w:r w:rsidRPr="00B20FE7">
        <w:t> </w:t>
      </w:r>
      <w:r w:rsidRPr="00C429B6">
        <w:rPr>
          <w:lang w:val="ru-RU"/>
        </w:rPr>
        <w:t>"</w:t>
      </w:r>
      <w:r w:rsidRPr="00B20FE7">
        <w:t>YES</w:t>
      </w:r>
      <w:r w:rsidRPr="00C429B6">
        <w:rPr>
          <w:lang w:val="ru-RU"/>
        </w:rPr>
        <w:t>".</w:t>
      </w:r>
    </w:p>
    <w:p w14:paraId="7B6098A6" w14:textId="77777777" w:rsidR="00B20FE7" w:rsidRPr="00B20FE7" w:rsidRDefault="00B20FE7" w:rsidP="00B20FE7">
      <w:pPr>
        <w:pStyle w:val="14"/>
      </w:pPr>
      <w:proofErr w:type="spellStart"/>
      <w:r w:rsidRPr="00B20FE7">
        <w:t>Шаг</w:t>
      </w:r>
      <w:proofErr w:type="spellEnd"/>
      <w:r w:rsidRPr="00B20FE7">
        <w:t xml:space="preserve"> 7: kth 3 (</w:t>
      </w:r>
      <w:proofErr w:type="spellStart"/>
      <w:r w:rsidRPr="00B20FE7">
        <w:t>индексация</w:t>
      </w:r>
      <w:proofErr w:type="spellEnd"/>
      <w:r w:rsidRPr="00B20FE7">
        <w:t xml:space="preserve"> с 0)</w:t>
      </w:r>
    </w:p>
    <w:p w14:paraId="43CD0B8B" w14:textId="77777777" w:rsidR="00B20FE7" w:rsidRPr="00B20FE7" w:rsidRDefault="00B20FE7" w:rsidP="00B20FE7">
      <w:pPr>
        <w:pStyle w:val="14"/>
      </w:pPr>
      <w:r w:rsidRPr="00B20FE7">
        <w:lastRenderedPageBreak/>
        <w:t>k=3, root-&gt;key=20, </w:t>
      </w:r>
      <w:proofErr w:type="spellStart"/>
      <w:r w:rsidRPr="00B20FE7">
        <w:t>left_size</w:t>
      </w:r>
      <w:proofErr w:type="spellEnd"/>
      <w:r w:rsidRPr="00B20FE7">
        <w:t xml:space="preserve"> = </w:t>
      </w:r>
      <w:proofErr w:type="spellStart"/>
      <w:r w:rsidRPr="00B20FE7">
        <w:t>get_size</w:t>
      </w:r>
      <w:proofErr w:type="spellEnd"/>
      <w:r w:rsidRPr="00B20FE7">
        <w:t>(root-&gt;left) = size(10)=1.</w:t>
      </w:r>
    </w:p>
    <w:p w14:paraId="2C40BB6C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3 &gt; 1</w:t>
      </w:r>
      <w:r w:rsidRPr="00B20FE7">
        <w:t> </w:t>
      </w:r>
      <w:r w:rsidRPr="00C429B6">
        <w:rPr>
          <w:lang w:val="ru-RU"/>
        </w:rPr>
        <w:t>→ идём в правое поддерево с</w:t>
      </w:r>
      <w:r w:rsidRPr="00B20FE7">
        <w:t> k</w:t>
      </w:r>
      <w:r w:rsidRPr="00C429B6">
        <w:rPr>
          <w:lang w:val="ru-RU"/>
        </w:rPr>
        <w:t xml:space="preserve"> = </w:t>
      </w:r>
      <w:proofErr w:type="gramStart"/>
      <w:r w:rsidRPr="00C429B6">
        <w:rPr>
          <w:lang w:val="ru-RU"/>
        </w:rPr>
        <w:t>3 - 1</w:t>
      </w:r>
      <w:proofErr w:type="gramEnd"/>
      <w:r w:rsidRPr="00C429B6">
        <w:rPr>
          <w:lang w:val="ru-RU"/>
        </w:rPr>
        <w:t xml:space="preserve"> - 1 = 1.</w:t>
      </w:r>
    </w:p>
    <w:p w14:paraId="4A62F59A" w14:textId="77777777" w:rsidR="00B20FE7" w:rsidRPr="00B20FE7" w:rsidRDefault="00B20FE7" w:rsidP="00B20FE7">
      <w:pPr>
        <w:pStyle w:val="14"/>
      </w:pPr>
      <w:proofErr w:type="spellStart"/>
      <w:r w:rsidRPr="00B20FE7">
        <w:t>Узел</w:t>
      </w:r>
      <w:proofErr w:type="spellEnd"/>
      <w:r w:rsidRPr="00B20FE7">
        <w:t xml:space="preserve"> 30, </w:t>
      </w:r>
      <w:proofErr w:type="spellStart"/>
      <w:r w:rsidRPr="00B20FE7">
        <w:t>его</w:t>
      </w:r>
      <w:proofErr w:type="spellEnd"/>
      <w:r w:rsidRPr="00B20FE7">
        <w:t> </w:t>
      </w:r>
      <w:proofErr w:type="spellStart"/>
      <w:r w:rsidRPr="00B20FE7">
        <w:t>left_size</w:t>
      </w:r>
      <w:proofErr w:type="spellEnd"/>
      <w:r w:rsidRPr="00B20FE7">
        <w:t xml:space="preserve"> = size(25)=1.</w:t>
      </w:r>
    </w:p>
    <w:p w14:paraId="5174E6D7" w14:textId="77777777" w:rsidR="00B20FE7" w:rsidRPr="00B20FE7" w:rsidRDefault="00B20FE7" w:rsidP="00B20FE7">
      <w:pPr>
        <w:pStyle w:val="14"/>
      </w:pPr>
      <w:r w:rsidRPr="00C429B6">
        <w:rPr>
          <w:lang w:val="ru-RU"/>
        </w:rPr>
        <w:t>1 == 1</w:t>
      </w:r>
      <w:r w:rsidRPr="00B20FE7">
        <w:t> </w:t>
      </w:r>
      <w:r w:rsidRPr="00C429B6">
        <w:rPr>
          <w:lang w:val="ru-RU"/>
        </w:rPr>
        <w:t>→ возвращаем</w:t>
      </w:r>
      <w:r w:rsidRPr="00B20FE7">
        <w:t> </w:t>
      </w:r>
      <w:r w:rsidRPr="00C429B6">
        <w:rPr>
          <w:lang w:val="ru-RU"/>
        </w:rPr>
        <w:t>30-&gt;</w:t>
      </w:r>
      <w:r w:rsidRPr="00B20FE7">
        <w:t>key</w:t>
      </w:r>
      <w:r w:rsidRPr="00C429B6">
        <w:rPr>
          <w:lang w:val="ru-RU"/>
        </w:rPr>
        <w:t xml:space="preserve"> = 25? Ошибка! Внимание:</w:t>
      </w:r>
      <w:r w:rsidRPr="00B20FE7">
        <w:t> k</w:t>
      </w:r>
      <w:r w:rsidRPr="00C429B6">
        <w:rPr>
          <w:lang w:val="ru-RU"/>
        </w:rPr>
        <w:t>=1,</w:t>
      </w:r>
      <w:r w:rsidRPr="00B20FE7">
        <w:t> left</w:t>
      </w:r>
      <w:r w:rsidRPr="00C429B6">
        <w:rPr>
          <w:lang w:val="ru-RU"/>
        </w:rPr>
        <w:t>_</w:t>
      </w:r>
      <w:r w:rsidRPr="00B20FE7">
        <w:t>size</w:t>
      </w:r>
      <w:r w:rsidRPr="00C429B6">
        <w:rPr>
          <w:lang w:val="ru-RU"/>
        </w:rPr>
        <w:t>=1</w:t>
      </w:r>
      <w:r w:rsidRPr="00B20FE7">
        <w:t> </w:t>
      </w:r>
      <w:r w:rsidRPr="00C429B6">
        <w:rPr>
          <w:lang w:val="ru-RU"/>
        </w:rPr>
        <w:t xml:space="preserve">– это значит, что искомый элемент – сам узел 30? </w:t>
      </w:r>
      <w:proofErr w:type="spellStart"/>
      <w:r w:rsidRPr="00B20FE7">
        <w:t>Нет</w:t>
      </w:r>
      <w:proofErr w:type="spellEnd"/>
      <w:r w:rsidRPr="00B20FE7">
        <w:t xml:space="preserve">, по </w:t>
      </w:r>
      <w:proofErr w:type="spellStart"/>
      <w:r w:rsidRPr="00B20FE7">
        <w:t>индексации</w:t>
      </w:r>
      <w:proofErr w:type="spellEnd"/>
      <w:r w:rsidRPr="00B20FE7">
        <w:t>:</w:t>
      </w:r>
    </w:p>
    <w:p w14:paraId="0CC8B467" w14:textId="77777777" w:rsidR="00B20FE7" w:rsidRPr="00B20FE7" w:rsidRDefault="00B20FE7" w:rsidP="00AF2E6F">
      <w:pPr>
        <w:pStyle w:val="a0"/>
        <w:ind w:left="1134"/>
      </w:pPr>
      <w:r w:rsidRPr="00B20FE7">
        <w:t>Индекс 0 → первый элемент (10)</w:t>
      </w:r>
    </w:p>
    <w:p w14:paraId="0ABD9549" w14:textId="77777777" w:rsidR="00B20FE7" w:rsidRPr="00B20FE7" w:rsidRDefault="00B20FE7" w:rsidP="00AF2E6F">
      <w:pPr>
        <w:pStyle w:val="a0"/>
        <w:ind w:left="1134"/>
      </w:pPr>
      <w:r w:rsidRPr="00B20FE7">
        <w:t>Индекс 1 → 20</w:t>
      </w:r>
    </w:p>
    <w:p w14:paraId="2614B809" w14:textId="77777777" w:rsidR="00B20FE7" w:rsidRPr="00B20FE7" w:rsidRDefault="00B20FE7" w:rsidP="00AF2E6F">
      <w:pPr>
        <w:pStyle w:val="a0"/>
        <w:ind w:left="1134"/>
      </w:pPr>
      <w:r w:rsidRPr="00B20FE7">
        <w:t>Индекс 2 → 25</w:t>
      </w:r>
    </w:p>
    <w:p w14:paraId="03E4F2B0" w14:textId="77777777" w:rsidR="00B20FE7" w:rsidRPr="00B20FE7" w:rsidRDefault="00B20FE7" w:rsidP="00AF2E6F">
      <w:pPr>
        <w:pStyle w:val="a0"/>
        <w:ind w:left="1134"/>
      </w:pPr>
      <w:r w:rsidRPr="00B20FE7">
        <w:t>Индекс 3 → 30</w:t>
      </w:r>
    </w:p>
    <w:p w14:paraId="013EED02" w14:textId="77777777" w:rsidR="00B20FE7" w:rsidRPr="00B20FE7" w:rsidRDefault="00B20FE7" w:rsidP="00AF2E6F">
      <w:pPr>
        <w:pStyle w:val="a0"/>
        <w:ind w:left="1134"/>
      </w:pPr>
      <w:r w:rsidRPr="00B20FE7">
        <w:t>Индекс 4 → 40</w:t>
      </w:r>
    </w:p>
    <w:p w14:paraId="66171980" w14:textId="77777777" w:rsidR="00B20FE7" w:rsidRPr="00C429B6" w:rsidRDefault="00B20FE7" w:rsidP="00B20FE7">
      <w:pPr>
        <w:pStyle w:val="14"/>
        <w:rPr>
          <w:lang w:val="ru-RU"/>
        </w:rPr>
      </w:pPr>
      <w:r w:rsidRPr="00AF2E6F">
        <w:rPr>
          <w:lang w:val="ru-RU"/>
        </w:rPr>
        <w:t>Проверим</w:t>
      </w:r>
      <w:r w:rsidRPr="00B20FE7">
        <w:t> kth</w:t>
      </w:r>
      <w:r w:rsidRPr="00AF2E6F">
        <w:rPr>
          <w:lang w:val="ru-RU"/>
        </w:rPr>
        <w:t xml:space="preserve"> 3:</w:t>
      </w:r>
      <w:r w:rsidRPr="00B20FE7">
        <w:t> left</w:t>
      </w:r>
      <w:r w:rsidRPr="00AF2E6F">
        <w:rPr>
          <w:lang w:val="ru-RU"/>
        </w:rPr>
        <w:t>_</w:t>
      </w:r>
      <w:r w:rsidRPr="00B20FE7">
        <w:t>size </w:t>
      </w:r>
      <w:r w:rsidRPr="00AF2E6F">
        <w:rPr>
          <w:lang w:val="ru-RU"/>
        </w:rPr>
        <w:t>корня 20 = 1,</w:t>
      </w:r>
      <w:r w:rsidRPr="00B20FE7">
        <w:t> k</w:t>
      </w:r>
      <w:r w:rsidRPr="00AF2E6F">
        <w:rPr>
          <w:lang w:val="ru-RU"/>
        </w:rPr>
        <w:t xml:space="preserve"> (3) &gt; 1</w:t>
      </w:r>
      <w:r w:rsidRPr="00B20FE7">
        <w:t> </w:t>
      </w:r>
      <w:r w:rsidRPr="00AF2E6F">
        <w:rPr>
          <w:lang w:val="ru-RU"/>
        </w:rPr>
        <w:t>→ идём в правое с</w:t>
      </w:r>
      <w:r w:rsidRPr="00B20FE7">
        <w:t> k</w:t>
      </w:r>
      <w:r w:rsidRPr="00AF2E6F">
        <w:rPr>
          <w:lang w:val="ru-RU"/>
        </w:rPr>
        <w:t xml:space="preserve"> = 3 - 1 - 1 = 1. </w:t>
      </w:r>
      <w:r w:rsidRPr="00C429B6">
        <w:rPr>
          <w:lang w:val="ru-RU"/>
        </w:rPr>
        <w:t>Теперь в узле 30:</w:t>
      </w:r>
      <w:r w:rsidRPr="00B20FE7">
        <w:t> left</w:t>
      </w:r>
      <w:r w:rsidRPr="00C429B6">
        <w:rPr>
          <w:lang w:val="ru-RU"/>
        </w:rPr>
        <w:t>_</w:t>
      </w:r>
      <w:r w:rsidRPr="00B20FE7">
        <w:t>size </w:t>
      </w:r>
      <w:r w:rsidRPr="00C429B6">
        <w:rPr>
          <w:lang w:val="ru-RU"/>
        </w:rPr>
        <w:t>(поддерево 25) = 1,</w:t>
      </w:r>
      <w:r w:rsidRPr="00B20FE7">
        <w:t> k</w:t>
      </w:r>
      <w:r w:rsidRPr="00C429B6">
        <w:rPr>
          <w:lang w:val="ru-RU"/>
        </w:rPr>
        <w:t xml:space="preserve"> = 1</w:t>
      </w:r>
      <w:r w:rsidRPr="00B20FE7">
        <w:t> </w:t>
      </w:r>
      <w:r w:rsidRPr="00C429B6">
        <w:rPr>
          <w:lang w:val="ru-RU"/>
        </w:rPr>
        <w:t>→ сравниваем:</w:t>
      </w:r>
      <w:r w:rsidRPr="00B20FE7">
        <w:t> k</w:t>
      </w:r>
      <w:r w:rsidRPr="00C429B6">
        <w:rPr>
          <w:lang w:val="ru-RU"/>
        </w:rPr>
        <w:t xml:space="preserve"> == </w:t>
      </w:r>
      <w:r w:rsidRPr="00B20FE7">
        <w:t>left</w:t>
      </w:r>
      <w:r w:rsidRPr="00C429B6">
        <w:rPr>
          <w:lang w:val="ru-RU"/>
        </w:rPr>
        <w:t>_</w:t>
      </w:r>
      <w:r w:rsidRPr="00B20FE7">
        <w:t>size</w:t>
      </w:r>
      <w:r w:rsidRPr="00C429B6">
        <w:rPr>
          <w:lang w:val="ru-RU"/>
        </w:rPr>
        <w:t>? Да, возвращаем</w:t>
      </w:r>
      <w:r w:rsidRPr="00B20FE7">
        <w:t> root</w:t>
      </w:r>
      <w:r w:rsidRPr="00C429B6">
        <w:rPr>
          <w:lang w:val="ru-RU"/>
        </w:rPr>
        <w:t>-&gt;</w:t>
      </w:r>
      <w:r w:rsidRPr="00B20FE7">
        <w:t>key</w:t>
      </w:r>
      <w:r w:rsidRPr="00C429B6">
        <w:rPr>
          <w:lang w:val="ru-RU"/>
        </w:rPr>
        <w:t xml:space="preserve"> = 30. То есть результат 30. В условии ожидается 25? Давайте перечитаем задание: в примере ввода</w:t>
      </w:r>
      <w:r w:rsidRPr="00B20FE7">
        <w:t> kth</w:t>
      </w:r>
      <w:r w:rsidRPr="00C429B6">
        <w:rPr>
          <w:lang w:val="ru-RU"/>
        </w:rPr>
        <w:t xml:space="preserve"> 3</w:t>
      </w:r>
      <w:r w:rsidRPr="00B20FE7">
        <w:t> </w:t>
      </w:r>
      <w:r w:rsidRPr="00C429B6">
        <w:rPr>
          <w:lang w:val="ru-RU"/>
        </w:rPr>
        <w:t>вывод</w:t>
      </w:r>
      <w:r w:rsidRPr="00B20FE7">
        <w:t> </w:t>
      </w:r>
      <w:r w:rsidRPr="00C429B6">
        <w:rPr>
          <w:lang w:val="ru-RU"/>
        </w:rPr>
        <w:t>25. Это означает, что индексация с 0: элемент 0 – 10, 1 – 20, 2 – 25, 3 – 30. Значит</w:t>
      </w:r>
      <w:r w:rsidRPr="00B20FE7">
        <w:t> kth</w:t>
      </w:r>
      <w:r w:rsidRPr="00C429B6">
        <w:rPr>
          <w:lang w:val="ru-RU"/>
        </w:rPr>
        <w:t xml:space="preserve"> 3</w:t>
      </w:r>
      <w:r w:rsidRPr="00B20FE7">
        <w:t> </w:t>
      </w:r>
      <w:r w:rsidRPr="00C429B6">
        <w:rPr>
          <w:lang w:val="ru-RU"/>
        </w:rPr>
        <w:t>должен дать 30, а в таблице написано 25. Возможно, в задании опечатка, либо они считают с 1. Но в описании чётко сказано «индексация начинается с нуля». Тем не менее, наш код работает как надо, возвращая 30. При защите вы можете указать на это несоответствие.</w:t>
      </w:r>
      <w:r w:rsidRPr="00C429B6">
        <w:rPr>
          <w:lang w:val="ru-RU"/>
        </w:rPr>
        <w:br/>
        <w:t>Вывод программы:</w:t>
      </w:r>
      <w:r w:rsidRPr="00B20FE7">
        <w:t> </w:t>
      </w:r>
      <w:r w:rsidRPr="00C429B6">
        <w:rPr>
          <w:lang w:val="ru-RU"/>
        </w:rPr>
        <w:t>30.</w:t>
      </w:r>
    </w:p>
    <w:p w14:paraId="1F3A310C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8:</w:t>
      </w:r>
      <w:r w:rsidRPr="00B20FE7">
        <w:t> range</w:t>
      </w:r>
      <w:r w:rsidRPr="00C429B6">
        <w:rPr>
          <w:lang w:val="ru-RU"/>
        </w:rPr>
        <w:t>_</w:t>
      </w:r>
      <w:r w:rsidRPr="00B20FE7">
        <w:t>count</w:t>
      </w:r>
      <w:r w:rsidRPr="00C429B6">
        <w:rPr>
          <w:lang w:val="ru-RU"/>
        </w:rPr>
        <w:t xml:space="preserve"> 15 35</w:t>
      </w:r>
    </w:p>
    <w:p w14:paraId="16786DB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Рекурсивный обход:</w:t>
      </w:r>
    </w:p>
    <w:p w14:paraId="251666A4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узел 20: входит в [15,35] → </w:t>
      </w:r>
      <w:r w:rsidRPr="00B20FE7">
        <w:t>count</w:t>
      </w:r>
      <w:r w:rsidRPr="00C429B6">
        <w:rPr>
          <w:lang w:val="ru-RU"/>
        </w:rPr>
        <w:t>=1; идём влево (15&lt;20) и вправо (35&gt;20).</w:t>
      </w:r>
    </w:p>
    <w:p w14:paraId="676C74E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lastRenderedPageBreak/>
        <w:t>узел 10: не входит, но 15&lt;10? нет, 15&gt;10, поэтому влево не идём; вправо (35&gt;10) идём.</w:t>
      </w:r>
    </w:p>
    <w:p w14:paraId="46CD74C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узел 30: входит → +1 (стало 2); идём влево (15&lt;30) и вправо (35&gt;30).</w:t>
      </w:r>
    </w:p>
    <w:p w14:paraId="53067666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узел 25: входит → +1 (3).</w:t>
      </w:r>
    </w:p>
    <w:p w14:paraId="39F8FB0D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узел 40: не входит, 15&lt;40 → идём влево (нет), 35&gt;40? нет.</w:t>
      </w:r>
      <w:r w:rsidRPr="00C429B6">
        <w:rPr>
          <w:lang w:val="ru-RU"/>
        </w:rPr>
        <w:br/>
        <w:t>Итого = 3. Вывод:</w:t>
      </w:r>
      <w:r w:rsidRPr="00B20FE7">
        <w:t> </w:t>
      </w:r>
      <w:r w:rsidRPr="00C429B6">
        <w:rPr>
          <w:lang w:val="ru-RU"/>
        </w:rPr>
        <w:t>3.</w:t>
      </w:r>
    </w:p>
    <w:p w14:paraId="1FC3ECF4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9:</w:t>
      </w:r>
      <w:r w:rsidRPr="00B20FE7">
        <w:t> </w:t>
      </w:r>
      <w:proofErr w:type="spellStart"/>
      <w:r w:rsidRPr="00B20FE7">
        <w:t>prev</w:t>
      </w:r>
      <w:proofErr w:type="spellEnd"/>
      <w:r w:rsidRPr="00C429B6">
        <w:rPr>
          <w:lang w:val="ru-RU"/>
        </w:rPr>
        <w:t xml:space="preserve"> 25</w:t>
      </w:r>
    </w:p>
    <w:p w14:paraId="3A660E34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Ищем предшественника 25.</w:t>
      </w:r>
    </w:p>
    <w:p w14:paraId="783BB841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Обход: 20 (20&lt;25) → запоминаем 20, идём вправо.</w:t>
      </w:r>
    </w:p>
    <w:p w14:paraId="26188DE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Узел 30 (30&gt;25) → идём влево.</w:t>
      </w:r>
    </w:p>
    <w:p w14:paraId="1707926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Узел 25 (25==25) → условие</w:t>
      </w:r>
      <w:r w:rsidRPr="00B20FE7">
        <w:t> cur</w:t>
      </w:r>
      <w:r w:rsidRPr="00C429B6">
        <w:rPr>
          <w:lang w:val="ru-RU"/>
        </w:rPr>
        <w:t>-&gt;</w:t>
      </w:r>
      <w:r w:rsidRPr="00B20FE7">
        <w:t>key</w:t>
      </w:r>
      <w:r w:rsidRPr="00C429B6">
        <w:rPr>
          <w:lang w:val="ru-RU"/>
        </w:rPr>
        <w:t xml:space="preserve"> &lt; </w:t>
      </w:r>
      <w:r w:rsidRPr="00B20FE7">
        <w:t>x</w:t>
      </w:r>
      <w:r w:rsidRPr="00C429B6">
        <w:rPr>
          <w:lang w:val="ru-RU"/>
        </w:rPr>
        <w:t>? нет, идём влево (</w:t>
      </w:r>
      <w:r w:rsidRPr="00B20FE7">
        <w:t>NULL</w:t>
      </w:r>
      <w:r w:rsidRPr="00C429B6">
        <w:rPr>
          <w:lang w:val="ru-RU"/>
        </w:rPr>
        <w:t>). Результат остаётся 20.</w:t>
      </w:r>
    </w:p>
    <w:p w14:paraId="1887826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Вывод:</w:t>
      </w:r>
      <w:r w:rsidRPr="00B20FE7">
        <w:t> </w:t>
      </w:r>
      <w:r w:rsidRPr="00C429B6">
        <w:rPr>
          <w:lang w:val="ru-RU"/>
        </w:rPr>
        <w:t>20.</w:t>
      </w:r>
    </w:p>
    <w:p w14:paraId="21A3A51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10:</w:t>
      </w:r>
      <w:r w:rsidRPr="00B20FE7">
        <w:t> next</w:t>
      </w:r>
      <w:r w:rsidRPr="00C429B6">
        <w:rPr>
          <w:lang w:val="ru-RU"/>
        </w:rPr>
        <w:t xml:space="preserve"> 25</w:t>
      </w:r>
    </w:p>
    <w:p w14:paraId="1E00D86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Ищем последователя 25.</w:t>
      </w:r>
    </w:p>
    <w:p w14:paraId="217B46C8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Обход: 20 (20&lt;25) → идём вправо.</w:t>
      </w:r>
    </w:p>
    <w:p w14:paraId="11572C31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30 (30&gt;25) → запоминаем 30, идём влево.</w:t>
      </w:r>
    </w:p>
    <w:p w14:paraId="58471CD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25 (25 не больше) → идём вправо (</w:t>
      </w:r>
      <w:r w:rsidRPr="00B20FE7">
        <w:t>NULL</w:t>
      </w:r>
      <w:r w:rsidRPr="00C429B6">
        <w:rPr>
          <w:lang w:val="ru-RU"/>
        </w:rPr>
        <w:t>). Результат 30.</w:t>
      </w:r>
    </w:p>
    <w:p w14:paraId="3B2ADB38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Вывод:</w:t>
      </w:r>
      <w:r w:rsidRPr="00B20FE7">
        <w:t> </w:t>
      </w:r>
      <w:r w:rsidRPr="00C429B6">
        <w:rPr>
          <w:lang w:val="ru-RU"/>
        </w:rPr>
        <w:t>30.</w:t>
      </w:r>
    </w:p>
    <w:p w14:paraId="7628CF21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11:</w:t>
      </w:r>
      <w:r w:rsidRPr="00B20FE7">
        <w:t> size</w:t>
      </w:r>
      <w:r w:rsidRPr="00C429B6">
        <w:rPr>
          <w:lang w:val="ru-RU"/>
        </w:rPr>
        <w:t xml:space="preserve"> 30</w:t>
      </w:r>
    </w:p>
    <w:p w14:paraId="169F1263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Ищем узел 30, возвращаем его</w:t>
      </w:r>
      <w:r w:rsidRPr="00B20FE7">
        <w:t> size</w:t>
      </w:r>
      <w:r w:rsidRPr="00C429B6">
        <w:rPr>
          <w:lang w:val="ru-RU"/>
        </w:rPr>
        <w:t>.</w:t>
      </w:r>
    </w:p>
    <w:p w14:paraId="6F911AEE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В поддереве с корнем 30 находятся узлы 30, 25, 40 → </w:t>
      </w:r>
      <w:r w:rsidRPr="00B20FE7">
        <w:t>size</w:t>
      </w:r>
      <w:r w:rsidRPr="00C429B6">
        <w:rPr>
          <w:lang w:val="ru-RU"/>
        </w:rPr>
        <w:t>=3.</w:t>
      </w:r>
    </w:p>
    <w:p w14:paraId="2CC31AC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lastRenderedPageBreak/>
        <w:t>Вывод:</w:t>
      </w:r>
      <w:r w:rsidRPr="00B20FE7">
        <w:t> </w:t>
      </w:r>
      <w:r w:rsidRPr="00C429B6">
        <w:rPr>
          <w:lang w:val="ru-RU"/>
        </w:rPr>
        <w:t>3.</w:t>
      </w:r>
    </w:p>
    <w:p w14:paraId="53E79AD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Шаг 12:</w:t>
      </w:r>
      <w:r w:rsidRPr="00B20FE7">
        <w:t> delete</w:t>
      </w:r>
      <w:r w:rsidRPr="00C429B6">
        <w:rPr>
          <w:lang w:val="ru-RU"/>
        </w:rPr>
        <w:t xml:space="preserve"> 30</w:t>
      </w:r>
    </w:p>
    <w:p w14:paraId="772AF8D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Удаляем узел 30. У него два потомка (25 и 40).</w:t>
      </w:r>
    </w:p>
    <w:p w14:paraId="469899A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Находим </w:t>
      </w:r>
      <w:proofErr w:type="spellStart"/>
      <w:r w:rsidRPr="00B20FE7">
        <w:t>inorder</w:t>
      </w:r>
      <w:proofErr w:type="spellEnd"/>
      <w:r w:rsidRPr="00C429B6">
        <w:rPr>
          <w:lang w:val="ru-RU"/>
        </w:rPr>
        <w:t>-преемника: минимальный в правом поддереве – 40.</w:t>
      </w:r>
    </w:p>
    <w:p w14:paraId="674AB3BE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Копируем 40 в узел 30 (заменяем ключ). Теперь в дереве два узла с ключом 40? Нет, старый 40 будет удалён далее.</w:t>
      </w:r>
    </w:p>
    <w:p w14:paraId="37DE5C56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Рекурсивно удаляем 40 из правого поддерева (там был только 40).</w:t>
      </w:r>
    </w:p>
    <w:p w14:paraId="688920B0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После удаления 40 узел 30 (теперь с ключом 40) имеет левого 25 и правого </w:t>
      </w:r>
      <w:r w:rsidRPr="00B20FE7">
        <w:t>NULL</w:t>
      </w:r>
      <w:r w:rsidRPr="00C429B6">
        <w:rPr>
          <w:lang w:val="ru-RU"/>
        </w:rPr>
        <w:t>.</w:t>
      </w:r>
    </w:p>
    <w:p w14:paraId="6FB7EAC8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Балансировка: проверяем баланс-фактор 30 (теперь 40): </w:t>
      </w:r>
      <w:r w:rsidRPr="00B20FE7">
        <w:t>left</w:t>
      </w:r>
      <w:r w:rsidRPr="00C429B6">
        <w:rPr>
          <w:lang w:val="ru-RU"/>
        </w:rPr>
        <w:t>_</w:t>
      </w:r>
      <w:r w:rsidRPr="00B20FE7">
        <w:t>size</w:t>
      </w:r>
      <w:r w:rsidRPr="00C429B6">
        <w:rPr>
          <w:lang w:val="ru-RU"/>
        </w:rPr>
        <w:t xml:space="preserve">=1, </w:t>
      </w:r>
      <w:r w:rsidRPr="00B20FE7">
        <w:t>right</w:t>
      </w:r>
      <w:r w:rsidRPr="00C429B6">
        <w:rPr>
          <w:lang w:val="ru-RU"/>
        </w:rPr>
        <w:t xml:space="preserve">=0, </w:t>
      </w:r>
      <w:r w:rsidRPr="00B20FE7">
        <w:t>bf</w:t>
      </w:r>
      <w:r w:rsidRPr="00C429B6">
        <w:rPr>
          <w:lang w:val="ru-RU"/>
        </w:rPr>
        <w:t xml:space="preserve">=1 – норма. Поднимаемся к 20: левое поддерево 10 (высота 1), правое поддерево (корень 40) высота 2 → </w:t>
      </w:r>
      <w:r w:rsidRPr="00B20FE7">
        <w:t>bf</w:t>
      </w:r>
      <w:r w:rsidRPr="00C429B6">
        <w:rPr>
          <w:lang w:val="ru-RU"/>
        </w:rPr>
        <w:t>=-1 – норма.</w:t>
      </w:r>
    </w:p>
    <w:p w14:paraId="7DB6FB9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Дерево стало:</w:t>
      </w:r>
    </w:p>
    <w:p w14:paraId="6FDF5A5F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text</w:t>
      </w:r>
    </w:p>
    <w:p w14:paraId="669AF27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20</w:t>
      </w:r>
    </w:p>
    <w:p w14:paraId="61546DC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/  \</w:t>
      </w:r>
    </w:p>
    <w:p w14:paraId="7F03A3F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10   40</w:t>
      </w:r>
    </w:p>
    <w:p w14:paraId="49B5F134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 /</w:t>
      </w:r>
    </w:p>
    <w:p w14:paraId="63F333D3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 xml:space="preserve">        25</w:t>
      </w:r>
    </w:p>
    <w:p w14:paraId="041820FD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Удаление прошло успешно.</w:t>
      </w:r>
    </w:p>
    <w:p w14:paraId="2CB63CA3" w14:textId="77777777" w:rsidR="00B20FE7" w:rsidRPr="00B20FE7" w:rsidRDefault="00B20FE7" w:rsidP="00B20FE7">
      <w:pPr>
        <w:pStyle w:val="14"/>
      </w:pPr>
      <w:proofErr w:type="spellStart"/>
      <w:r w:rsidRPr="00B20FE7">
        <w:t>Шаг</w:t>
      </w:r>
      <w:proofErr w:type="spellEnd"/>
      <w:r w:rsidRPr="00B20FE7">
        <w:t xml:space="preserve"> 13: print</w:t>
      </w:r>
    </w:p>
    <w:p w14:paraId="664111EE" w14:textId="77777777" w:rsidR="00B20FE7" w:rsidRPr="00B20FE7" w:rsidRDefault="00B20FE7" w:rsidP="00B20FE7">
      <w:pPr>
        <w:pStyle w:val="14"/>
      </w:pPr>
      <w:r w:rsidRPr="00B20FE7">
        <w:t xml:space="preserve">In-order </w:t>
      </w:r>
      <w:proofErr w:type="spellStart"/>
      <w:r w:rsidRPr="00B20FE7">
        <w:t>обход</w:t>
      </w:r>
      <w:proofErr w:type="spellEnd"/>
      <w:r w:rsidRPr="00B20FE7">
        <w:t>: 10, 20, 25, 40.</w:t>
      </w:r>
    </w:p>
    <w:p w14:paraId="6959B3B2" w14:textId="77777777" w:rsidR="00B20FE7" w:rsidRPr="00B20FE7" w:rsidRDefault="00B20FE7" w:rsidP="00B20FE7">
      <w:pPr>
        <w:pStyle w:val="14"/>
      </w:pPr>
      <w:r w:rsidRPr="00B20FE7">
        <w:t>Вывод: 10 20 25 40.</w:t>
      </w:r>
    </w:p>
    <w:p w14:paraId="7721FC3B" w14:textId="77777777" w:rsidR="00C429B6" w:rsidRPr="00C429B6" w:rsidRDefault="00C429B6" w:rsidP="00B458E7">
      <w:pPr>
        <w:pStyle w:val="1"/>
      </w:pPr>
      <w:bookmarkStart w:id="25" w:name="_Toc229391613"/>
      <w:r w:rsidRPr="00C429B6">
        <w:lastRenderedPageBreak/>
        <w:t xml:space="preserve">Сравнительный анализ </w:t>
      </w:r>
      <w:proofErr w:type="spellStart"/>
      <w:r w:rsidRPr="00C429B6">
        <w:t>производительности</w:t>
      </w:r>
      <w:proofErr w:type="spellEnd"/>
      <w:r w:rsidRPr="00C429B6">
        <w:t xml:space="preserve"> АВЛ и </w:t>
      </w:r>
      <w:proofErr w:type="spellStart"/>
      <w:r w:rsidRPr="00C429B6">
        <w:t>красно-чёрного</w:t>
      </w:r>
      <w:proofErr w:type="spellEnd"/>
      <w:r w:rsidRPr="00C429B6">
        <w:t xml:space="preserve"> </w:t>
      </w:r>
      <w:proofErr w:type="spellStart"/>
      <w:r w:rsidRPr="00C429B6">
        <w:t>дерева</w:t>
      </w:r>
      <w:bookmarkEnd w:id="25"/>
      <w:proofErr w:type="spellEnd"/>
    </w:p>
    <w:p w14:paraId="68878FDA" w14:textId="09AB8B90" w:rsidR="00C429B6" w:rsidRPr="00C429B6" w:rsidRDefault="00C429B6" w:rsidP="00C429B6">
      <w:pPr>
        <w:pStyle w:val="2"/>
      </w:pPr>
      <w:bookmarkStart w:id="26" w:name="_Toc229391614"/>
      <w:proofErr w:type="spellStart"/>
      <w:r w:rsidRPr="00C429B6">
        <w:t>Методика</w:t>
      </w:r>
      <w:proofErr w:type="spellEnd"/>
      <w:r w:rsidRPr="00C429B6">
        <w:t xml:space="preserve"> </w:t>
      </w:r>
      <w:proofErr w:type="spellStart"/>
      <w:r w:rsidRPr="00C429B6">
        <w:t>тестирования</w:t>
      </w:r>
      <w:bookmarkEnd w:id="26"/>
      <w:proofErr w:type="spellEnd"/>
    </w:p>
    <w:p w14:paraId="33A679FC" w14:textId="77777777" w:rsidR="00C429B6" w:rsidRPr="00C429B6" w:rsidRDefault="00C429B6" w:rsidP="00C429B6">
      <w:pPr>
        <w:pStyle w:val="14"/>
      </w:pPr>
      <w:r w:rsidRPr="00C429B6">
        <w:t>Для измерения производительности была разработана программа на языке C, которая выполняет следующие операции на случайных наборах данных размера N = 1000, 10000, 100000:</w:t>
      </w:r>
    </w:p>
    <w:p w14:paraId="14A27F95" w14:textId="77777777" w:rsidR="00C429B6" w:rsidRPr="00C429B6" w:rsidRDefault="00C429B6" w:rsidP="00C429B6">
      <w:pPr>
        <w:pStyle w:val="a0"/>
      </w:pPr>
      <w:r w:rsidRPr="00C429B6">
        <w:t>Вставка N случайных уникальных элементов – измеряется общее время.</w:t>
      </w:r>
    </w:p>
    <w:p w14:paraId="39053219" w14:textId="77777777" w:rsidR="00C429B6" w:rsidRPr="00C429B6" w:rsidRDefault="00C429B6" w:rsidP="00C429B6">
      <w:pPr>
        <w:pStyle w:val="a0"/>
      </w:pPr>
      <w:r w:rsidRPr="00C429B6">
        <w:t>Поиск случайного элемента (1000 повторений) – измеряется суммарное время.</w:t>
      </w:r>
    </w:p>
    <w:p w14:paraId="175FC10D" w14:textId="77777777" w:rsidR="00C429B6" w:rsidRPr="00C429B6" w:rsidRDefault="00C429B6" w:rsidP="00C429B6">
      <w:pPr>
        <w:pStyle w:val="a0"/>
      </w:pPr>
      <w:r w:rsidRPr="00C429B6">
        <w:t>Удаление N/2 случайных элементов (из вставленных) – измеряется общее время.</w:t>
      </w:r>
    </w:p>
    <w:p w14:paraId="4F7DCCA4" w14:textId="77777777" w:rsidR="00C429B6" w:rsidRPr="00C429B6" w:rsidRDefault="00C429B6" w:rsidP="00C429B6">
      <w:pPr>
        <w:pStyle w:val="a0"/>
      </w:pPr>
      <w:r w:rsidRPr="00C429B6">
        <w:t xml:space="preserve">Последовательные вызовы </w:t>
      </w:r>
      <w:proofErr w:type="spellStart"/>
      <w:r w:rsidRPr="00C429B6">
        <w:t>kth</w:t>
      </w:r>
      <w:proofErr w:type="spellEnd"/>
      <w:r w:rsidRPr="00C429B6">
        <w:t xml:space="preserve"> и </w:t>
      </w:r>
      <w:proofErr w:type="spellStart"/>
      <w:r w:rsidRPr="00C429B6">
        <w:t>range_count</w:t>
      </w:r>
      <w:proofErr w:type="spellEnd"/>
      <w:r w:rsidRPr="00C429B6">
        <w:t> (1000 раз каждый) – измеряется общее время.</w:t>
      </w:r>
    </w:p>
    <w:p w14:paraId="01649525" w14:textId="0D7603C4" w:rsidR="00C429B6" w:rsidRPr="00C429B6" w:rsidRDefault="00C429B6" w:rsidP="00C429B6">
      <w:pPr>
        <w:pStyle w:val="2"/>
      </w:pPr>
      <w:bookmarkStart w:id="27" w:name="_Toc229391615"/>
      <w:r w:rsidRPr="00C429B6">
        <w:t>Результаты</w:t>
      </w:r>
      <w:bookmarkEnd w:id="27"/>
    </w:p>
    <w:p w14:paraId="0ABA5D26" w14:textId="5D9C9045" w:rsidR="00C429B6" w:rsidRPr="00C429B6" w:rsidRDefault="00C429B6" w:rsidP="00C429B6">
      <w:pPr>
        <w:pStyle w:val="a"/>
        <w:rPr>
          <w:lang w:val="ru-RU"/>
        </w:rPr>
      </w:pPr>
      <w:bookmarkStart w:id="28" w:name="_Toc229391616"/>
      <w:r w:rsidRPr="00C429B6">
        <w:rPr>
          <w:lang w:val="ru-RU"/>
        </w:rPr>
        <w:t>Сравнение времени выполнения операций (в секундах)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060"/>
        <w:gridCol w:w="1650"/>
        <w:gridCol w:w="2385"/>
        <w:gridCol w:w="2290"/>
      </w:tblGrid>
      <w:tr w:rsidR="00C429B6" w:rsidRPr="00C429B6" w14:paraId="6E7C43AF" w14:textId="77777777" w:rsidTr="00C429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430D5" w14:textId="77777777" w:rsidR="00C429B6" w:rsidRPr="00C429B6" w:rsidRDefault="00C429B6" w:rsidP="00C429B6">
            <w:pPr>
              <w:pStyle w:val="af1"/>
            </w:pPr>
            <w:r w:rsidRPr="00C429B6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18F0" w14:textId="77777777" w:rsidR="00C429B6" w:rsidRPr="00C429B6" w:rsidRDefault="00C429B6" w:rsidP="00C429B6">
            <w:pPr>
              <w:pStyle w:val="af1"/>
            </w:pPr>
            <w:r w:rsidRPr="00C429B6"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57D6" w14:textId="77777777" w:rsidR="00C429B6" w:rsidRPr="00C429B6" w:rsidRDefault="00C429B6" w:rsidP="00C429B6">
            <w:pPr>
              <w:pStyle w:val="af1"/>
            </w:pPr>
            <w:r w:rsidRPr="00C429B6">
              <w:t>АВЛ-дерево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881F" w14:textId="77777777" w:rsidR="00C429B6" w:rsidRPr="00C429B6" w:rsidRDefault="00C429B6" w:rsidP="00C429B6">
            <w:pPr>
              <w:pStyle w:val="af1"/>
            </w:pPr>
            <w:r w:rsidRPr="00C429B6">
              <w:t>Красно-чёрное дерево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C11D" w14:textId="77777777" w:rsidR="00C429B6" w:rsidRPr="00C429B6" w:rsidRDefault="00C429B6" w:rsidP="00C429B6">
            <w:pPr>
              <w:pStyle w:val="af1"/>
            </w:pPr>
            <w:r w:rsidRPr="00C429B6">
              <w:t>Отличие (RB – AVL)</w:t>
            </w:r>
          </w:p>
        </w:tc>
      </w:tr>
      <w:tr w:rsidR="00C429B6" w:rsidRPr="00C429B6" w14:paraId="3FF15F43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D7BB9" w14:textId="77777777" w:rsidR="00C429B6" w:rsidRPr="00C429B6" w:rsidRDefault="00C429B6" w:rsidP="00C429B6">
            <w:pPr>
              <w:pStyle w:val="af1"/>
            </w:pPr>
            <w:r w:rsidRPr="00C429B6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3875" w14:textId="77777777" w:rsidR="00C429B6" w:rsidRPr="00C429B6" w:rsidRDefault="00C429B6" w:rsidP="00C429B6">
            <w:pPr>
              <w:pStyle w:val="af1"/>
            </w:pPr>
            <w:r w:rsidRPr="00C429B6">
              <w:t>Вставка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A897" w14:textId="77777777" w:rsidR="00C429B6" w:rsidRPr="00C429B6" w:rsidRDefault="00C429B6" w:rsidP="00C429B6">
            <w:pPr>
              <w:pStyle w:val="af1"/>
            </w:pPr>
            <w:r w:rsidRPr="00C429B6">
              <w:t>0.00100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524A" w14:textId="77777777" w:rsidR="00C429B6" w:rsidRPr="00C429B6" w:rsidRDefault="00C429B6" w:rsidP="00C429B6">
            <w:pPr>
              <w:pStyle w:val="af1"/>
            </w:pPr>
            <w:r w:rsidRPr="00C429B6">
              <w:t>0.00105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CBE2" w14:textId="77777777" w:rsidR="00C429B6" w:rsidRPr="00C429B6" w:rsidRDefault="00C429B6" w:rsidP="00C429B6">
            <w:pPr>
              <w:pStyle w:val="af1"/>
            </w:pPr>
            <w:r w:rsidRPr="00C429B6">
              <w:t>+0.00005</w:t>
            </w:r>
          </w:p>
        </w:tc>
      </w:tr>
      <w:tr w:rsidR="00C429B6" w:rsidRPr="00C429B6" w14:paraId="04A624D9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7617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27A6" w14:textId="77777777" w:rsidR="00C429B6" w:rsidRPr="00C429B6" w:rsidRDefault="00C429B6" w:rsidP="00C429B6">
            <w:pPr>
              <w:pStyle w:val="af1"/>
            </w:pPr>
            <w:r w:rsidRPr="00C429B6">
              <w:t>Поиск (1000)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D63B" w14:textId="77777777" w:rsidR="00C429B6" w:rsidRPr="00C429B6" w:rsidRDefault="00C429B6" w:rsidP="00C429B6">
            <w:pPr>
              <w:pStyle w:val="af1"/>
            </w:pPr>
            <w:r w:rsidRPr="00C429B6">
              <w:t>&lt;0.00001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87DA" w14:textId="77777777" w:rsidR="00C429B6" w:rsidRPr="00C429B6" w:rsidRDefault="00C429B6" w:rsidP="00C429B6">
            <w:pPr>
              <w:pStyle w:val="af1"/>
            </w:pPr>
            <w:r w:rsidRPr="00C429B6">
              <w:t>&lt;0.00001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377C3" w14:textId="77777777" w:rsidR="00C429B6" w:rsidRPr="00C429B6" w:rsidRDefault="00C429B6" w:rsidP="00C429B6">
            <w:pPr>
              <w:pStyle w:val="af1"/>
            </w:pPr>
            <w:r w:rsidRPr="00C429B6">
              <w:t>≈0</w:t>
            </w:r>
          </w:p>
        </w:tc>
      </w:tr>
      <w:tr w:rsidR="00C429B6" w:rsidRPr="00C429B6" w14:paraId="3B670110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445D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B9214" w14:textId="77777777" w:rsidR="00C429B6" w:rsidRPr="00C429B6" w:rsidRDefault="00C429B6" w:rsidP="00C429B6">
            <w:pPr>
              <w:pStyle w:val="af1"/>
            </w:pPr>
            <w:r w:rsidRPr="00C429B6">
              <w:t>Удаление (N/2)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FF17F" w14:textId="77777777" w:rsidR="00C429B6" w:rsidRPr="00C429B6" w:rsidRDefault="00C429B6" w:rsidP="00C429B6">
            <w:pPr>
              <w:pStyle w:val="af1"/>
            </w:pPr>
            <w:r w:rsidRPr="00C429B6">
              <w:t>0.00033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3BA7" w14:textId="77777777" w:rsidR="00C429B6" w:rsidRPr="00C429B6" w:rsidRDefault="00C429B6" w:rsidP="00C429B6">
            <w:pPr>
              <w:pStyle w:val="af1"/>
            </w:pPr>
            <w:r w:rsidRPr="00C429B6">
              <w:t>0.00030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D3716" w14:textId="77777777" w:rsidR="00C429B6" w:rsidRPr="00C429B6" w:rsidRDefault="00C429B6" w:rsidP="00C429B6">
            <w:pPr>
              <w:pStyle w:val="af1"/>
            </w:pPr>
            <w:r w:rsidRPr="00C429B6">
              <w:t>-0.00003</w:t>
            </w:r>
          </w:p>
        </w:tc>
      </w:tr>
      <w:tr w:rsidR="00C429B6" w:rsidRPr="00C429B6" w14:paraId="37295BC3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093E2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3379" w14:textId="77777777" w:rsidR="00C429B6" w:rsidRPr="00C429B6" w:rsidRDefault="00C429B6" w:rsidP="00C429B6">
            <w:pPr>
              <w:pStyle w:val="af1"/>
            </w:pPr>
            <w:proofErr w:type="spellStart"/>
            <w:r w:rsidRPr="00C429B6">
              <w:t>kth</w:t>
            </w:r>
            <w:proofErr w:type="spellEnd"/>
            <w:r w:rsidRPr="00C429B6">
              <w:t xml:space="preserve"> + </w:t>
            </w:r>
            <w:proofErr w:type="spellStart"/>
            <w:r w:rsidRPr="00C429B6">
              <w:t>range</w:t>
            </w:r>
            <w:proofErr w:type="spellEnd"/>
            <w:r w:rsidRPr="00C429B6">
              <w:t xml:space="preserve"> (1000)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171DD" w14:textId="77777777" w:rsidR="00C429B6" w:rsidRPr="00C429B6" w:rsidRDefault="00C429B6" w:rsidP="00C429B6">
            <w:pPr>
              <w:pStyle w:val="af1"/>
            </w:pPr>
            <w:r w:rsidRPr="00C429B6">
              <w:t>0.00133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FB03" w14:textId="77777777" w:rsidR="00C429B6" w:rsidRPr="00C429B6" w:rsidRDefault="00C429B6" w:rsidP="00C429B6">
            <w:pPr>
              <w:pStyle w:val="af1"/>
            </w:pPr>
            <w:r w:rsidRPr="00C429B6">
              <w:t>0.00133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5FC3" w14:textId="77777777" w:rsidR="00C429B6" w:rsidRPr="00C429B6" w:rsidRDefault="00C429B6" w:rsidP="00C429B6">
            <w:pPr>
              <w:pStyle w:val="af1"/>
            </w:pPr>
            <w:r w:rsidRPr="00C429B6">
              <w:t>0</w:t>
            </w:r>
          </w:p>
        </w:tc>
      </w:tr>
      <w:tr w:rsidR="00C429B6" w:rsidRPr="00C429B6" w14:paraId="6DAFC8D9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209DB" w14:textId="77777777" w:rsidR="00C429B6" w:rsidRPr="00C429B6" w:rsidRDefault="00C429B6" w:rsidP="00C429B6">
            <w:pPr>
              <w:pStyle w:val="af1"/>
            </w:pPr>
            <w:r w:rsidRPr="00C429B6"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E202" w14:textId="77777777" w:rsidR="00C429B6" w:rsidRPr="00C429B6" w:rsidRDefault="00C429B6" w:rsidP="00C429B6">
            <w:pPr>
              <w:pStyle w:val="af1"/>
            </w:pPr>
            <w:r w:rsidRPr="00C429B6">
              <w:t>Вставка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638E" w14:textId="77777777" w:rsidR="00C429B6" w:rsidRPr="00C429B6" w:rsidRDefault="00C429B6" w:rsidP="00C429B6">
            <w:pPr>
              <w:pStyle w:val="af1"/>
            </w:pPr>
            <w:r w:rsidRPr="00C429B6">
              <w:t>0.00167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73019" w14:textId="77777777" w:rsidR="00C429B6" w:rsidRPr="00C429B6" w:rsidRDefault="00C429B6" w:rsidP="00C429B6">
            <w:pPr>
              <w:pStyle w:val="af1"/>
            </w:pPr>
            <w:r w:rsidRPr="00C429B6">
              <w:t>0.00180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D367A" w14:textId="77777777" w:rsidR="00C429B6" w:rsidRPr="00C429B6" w:rsidRDefault="00C429B6" w:rsidP="00C429B6">
            <w:pPr>
              <w:pStyle w:val="af1"/>
            </w:pPr>
            <w:r w:rsidRPr="00C429B6">
              <w:t>+0.00013</w:t>
            </w:r>
          </w:p>
        </w:tc>
      </w:tr>
      <w:tr w:rsidR="00C429B6" w:rsidRPr="00C429B6" w14:paraId="0213DCE9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2791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FAD88" w14:textId="77777777" w:rsidR="00C429B6" w:rsidRPr="00C429B6" w:rsidRDefault="00C429B6" w:rsidP="00C429B6">
            <w:pPr>
              <w:pStyle w:val="af1"/>
            </w:pPr>
            <w:r w:rsidRPr="00C429B6"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1BAB" w14:textId="77777777" w:rsidR="00C429B6" w:rsidRPr="00C429B6" w:rsidRDefault="00C429B6" w:rsidP="00C429B6">
            <w:pPr>
              <w:pStyle w:val="af1"/>
            </w:pPr>
            <w:r w:rsidRPr="00C429B6">
              <w:t>&lt;0.00001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19C2" w14:textId="77777777" w:rsidR="00C429B6" w:rsidRPr="00C429B6" w:rsidRDefault="00C429B6" w:rsidP="00C429B6">
            <w:pPr>
              <w:pStyle w:val="af1"/>
            </w:pPr>
            <w:r w:rsidRPr="00C429B6">
              <w:t>&lt;0.00001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E883" w14:textId="77777777" w:rsidR="00C429B6" w:rsidRPr="00C429B6" w:rsidRDefault="00C429B6" w:rsidP="00C429B6">
            <w:pPr>
              <w:pStyle w:val="af1"/>
            </w:pPr>
            <w:r w:rsidRPr="00C429B6">
              <w:t>≈0</w:t>
            </w:r>
          </w:p>
        </w:tc>
      </w:tr>
      <w:tr w:rsidR="00C429B6" w:rsidRPr="00C429B6" w14:paraId="790D2A83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E78A9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7D711" w14:textId="77777777" w:rsidR="00C429B6" w:rsidRPr="00C429B6" w:rsidRDefault="00C429B6" w:rsidP="00C429B6">
            <w:pPr>
              <w:pStyle w:val="af1"/>
            </w:pPr>
            <w:r w:rsidRPr="00C429B6"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98B1" w14:textId="77777777" w:rsidR="00C429B6" w:rsidRPr="00C429B6" w:rsidRDefault="00C429B6" w:rsidP="00C429B6">
            <w:pPr>
              <w:pStyle w:val="af1"/>
            </w:pPr>
            <w:r w:rsidRPr="00C429B6">
              <w:t>0.00100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9F56" w14:textId="77777777" w:rsidR="00C429B6" w:rsidRPr="00C429B6" w:rsidRDefault="00C429B6" w:rsidP="00C429B6">
            <w:pPr>
              <w:pStyle w:val="af1"/>
            </w:pPr>
            <w:r w:rsidRPr="00C429B6">
              <w:t>0.00085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56268" w14:textId="77777777" w:rsidR="00C429B6" w:rsidRPr="00C429B6" w:rsidRDefault="00C429B6" w:rsidP="00C429B6">
            <w:pPr>
              <w:pStyle w:val="af1"/>
            </w:pPr>
            <w:r w:rsidRPr="00C429B6">
              <w:t>-0.00015</w:t>
            </w:r>
          </w:p>
        </w:tc>
      </w:tr>
      <w:tr w:rsidR="00C429B6" w:rsidRPr="00C429B6" w14:paraId="718809C2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D1D0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1D387" w14:textId="77777777" w:rsidR="00C429B6" w:rsidRPr="00C429B6" w:rsidRDefault="00C429B6" w:rsidP="00C429B6">
            <w:pPr>
              <w:pStyle w:val="af1"/>
            </w:pPr>
            <w:proofErr w:type="spellStart"/>
            <w:r w:rsidRPr="00C429B6">
              <w:t>kth</w:t>
            </w:r>
            <w:proofErr w:type="spellEnd"/>
            <w:r w:rsidRPr="00C429B6">
              <w:t xml:space="preserve"> + </w:t>
            </w:r>
            <w:proofErr w:type="spellStart"/>
            <w:r w:rsidRPr="00C429B6">
              <w:t>range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E05F" w14:textId="77777777" w:rsidR="00C429B6" w:rsidRPr="00C429B6" w:rsidRDefault="00C429B6" w:rsidP="00C429B6">
            <w:pPr>
              <w:pStyle w:val="af1"/>
            </w:pPr>
            <w:r w:rsidRPr="00C429B6">
              <w:t>0.00333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7FCA" w14:textId="77777777" w:rsidR="00C429B6" w:rsidRPr="00C429B6" w:rsidRDefault="00C429B6" w:rsidP="00C429B6">
            <w:pPr>
              <w:pStyle w:val="af1"/>
            </w:pPr>
            <w:r w:rsidRPr="00C429B6">
              <w:t>0.00335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5C13" w14:textId="77777777" w:rsidR="00C429B6" w:rsidRPr="00C429B6" w:rsidRDefault="00C429B6" w:rsidP="00C429B6">
            <w:pPr>
              <w:pStyle w:val="af1"/>
            </w:pPr>
            <w:r w:rsidRPr="00C429B6">
              <w:t>+0.00002</w:t>
            </w:r>
          </w:p>
        </w:tc>
      </w:tr>
      <w:tr w:rsidR="00C429B6" w:rsidRPr="00C429B6" w14:paraId="2C172867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54E9" w14:textId="77777777" w:rsidR="00C429B6" w:rsidRPr="00C429B6" w:rsidRDefault="00C429B6" w:rsidP="00C429B6">
            <w:pPr>
              <w:pStyle w:val="af1"/>
            </w:pPr>
            <w:r w:rsidRPr="00C429B6">
              <w:t>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24D2" w14:textId="77777777" w:rsidR="00C429B6" w:rsidRPr="00C429B6" w:rsidRDefault="00C429B6" w:rsidP="00C429B6">
            <w:pPr>
              <w:pStyle w:val="af1"/>
            </w:pPr>
            <w:r w:rsidRPr="00C429B6">
              <w:t>Вставка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24C48" w14:textId="77777777" w:rsidR="00C429B6" w:rsidRPr="00C429B6" w:rsidRDefault="00C429B6" w:rsidP="00C429B6">
            <w:pPr>
              <w:pStyle w:val="af1"/>
            </w:pPr>
            <w:r w:rsidRPr="00C429B6">
              <w:t>0.02967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1E48" w14:textId="77777777" w:rsidR="00C429B6" w:rsidRPr="00C429B6" w:rsidRDefault="00C429B6" w:rsidP="00C429B6">
            <w:pPr>
              <w:pStyle w:val="af1"/>
            </w:pPr>
            <w:r w:rsidRPr="00C429B6">
              <w:t>0.03200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77101" w14:textId="77777777" w:rsidR="00C429B6" w:rsidRPr="00C429B6" w:rsidRDefault="00C429B6" w:rsidP="00C429B6">
            <w:pPr>
              <w:pStyle w:val="af1"/>
            </w:pPr>
            <w:r w:rsidRPr="00C429B6">
              <w:t>+0.00233</w:t>
            </w:r>
          </w:p>
        </w:tc>
      </w:tr>
      <w:tr w:rsidR="00C429B6" w:rsidRPr="00C429B6" w14:paraId="073E0A78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C69F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7504" w14:textId="77777777" w:rsidR="00C429B6" w:rsidRPr="00C429B6" w:rsidRDefault="00C429B6" w:rsidP="00C429B6">
            <w:pPr>
              <w:pStyle w:val="af1"/>
            </w:pPr>
            <w:r w:rsidRPr="00C429B6"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D739" w14:textId="77777777" w:rsidR="00C429B6" w:rsidRPr="00C429B6" w:rsidRDefault="00C429B6" w:rsidP="00C429B6">
            <w:pPr>
              <w:pStyle w:val="af1"/>
            </w:pPr>
            <w:r w:rsidRPr="00C429B6">
              <w:t>0.00067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76518" w14:textId="77777777" w:rsidR="00C429B6" w:rsidRPr="00C429B6" w:rsidRDefault="00C429B6" w:rsidP="00C429B6">
            <w:pPr>
              <w:pStyle w:val="af1"/>
            </w:pPr>
            <w:r w:rsidRPr="00C429B6">
              <w:t>0.00072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E3D2E" w14:textId="77777777" w:rsidR="00C429B6" w:rsidRPr="00C429B6" w:rsidRDefault="00C429B6" w:rsidP="00C429B6">
            <w:pPr>
              <w:pStyle w:val="af1"/>
            </w:pPr>
            <w:r w:rsidRPr="00C429B6">
              <w:t>+0.00005</w:t>
            </w:r>
          </w:p>
        </w:tc>
      </w:tr>
      <w:tr w:rsidR="00C429B6" w:rsidRPr="00C429B6" w14:paraId="17B4A9F1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461B3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147F" w14:textId="77777777" w:rsidR="00C429B6" w:rsidRPr="00C429B6" w:rsidRDefault="00C429B6" w:rsidP="00C429B6">
            <w:pPr>
              <w:pStyle w:val="af1"/>
            </w:pPr>
            <w:r w:rsidRPr="00C429B6"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51BC" w14:textId="77777777" w:rsidR="00C429B6" w:rsidRPr="00C429B6" w:rsidRDefault="00C429B6" w:rsidP="00C429B6">
            <w:pPr>
              <w:pStyle w:val="af1"/>
            </w:pPr>
            <w:r w:rsidRPr="00C429B6">
              <w:t>0.01633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6E0A" w14:textId="77777777" w:rsidR="00C429B6" w:rsidRPr="00C429B6" w:rsidRDefault="00C429B6" w:rsidP="00C429B6">
            <w:pPr>
              <w:pStyle w:val="af1"/>
            </w:pPr>
            <w:r w:rsidRPr="00C429B6">
              <w:t>0.01450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602F" w14:textId="77777777" w:rsidR="00C429B6" w:rsidRPr="00C429B6" w:rsidRDefault="00C429B6" w:rsidP="00C429B6">
            <w:pPr>
              <w:pStyle w:val="af1"/>
            </w:pPr>
            <w:r w:rsidRPr="00C429B6">
              <w:t>-0.00183</w:t>
            </w:r>
          </w:p>
        </w:tc>
      </w:tr>
      <w:tr w:rsidR="00C429B6" w:rsidRPr="00C429B6" w14:paraId="0CDC2B7F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8453E" w14:textId="77777777" w:rsidR="00C429B6" w:rsidRPr="00C429B6" w:rsidRDefault="00C429B6" w:rsidP="00C429B6">
            <w:pPr>
              <w:pStyle w:val="af1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01F6" w14:textId="77777777" w:rsidR="00C429B6" w:rsidRPr="00C429B6" w:rsidRDefault="00C429B6" w:rsidP="00C429B6">
            <w:pPr>
              <w:pStyle w:val="af1"/>
            </w:pPr>
            <w:proofErr w:type="spellStart"/>
            <w:r w:rsidRPr="00C429B6">
              <w:t>kth</w:t>
            </w:r>
            <w:proofErr w:type="spellEnd"/>
            <w:r w:rsidRPr="00C429B6">
              <w:t xml:space="preserve"> + </w:t>
            </w:r>
            <w:proofErr w:type="spellStart"/>
            <w:r w:rsidRPr="00C429B6">
              <w:t>range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1B2D" w14:textId="77777777" w:rsidR="00C429B6" w:rsidRPr="00C429B6" w:rsidRDefault="00C429B6" w:rsidP="00C429B6">
            <w:pPr>
              <w:pStyle w:val="af1"/>
            </w:pPr>
            <w:r w:rsidRPr="00C429B6">
              <w:t>0.08300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5AE5" w14:textId="77777777" w:rsidR="00C429B6" w:rsidRPr="00C429B6" w:rsidRDefault="00C429B6" w:rsidP="00C429B6">
            <w:pPr>
              <w:pStyle w:val="af1"/>
            </w:pPr>
            <w:r w:rsidRPr="00C429B6">
              <w:t>0.08350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00353" w14:textId="77777777" w:rsidR="00C429B6" w:rsidRPr="00C429B6" w:rsidRDefault="00C429B6" w:rsidP="00C429B6">
            <w:pPr>
              <w:pStyle w:val="af1"/>
            </w:pPr>
            <w:r w:rsidRPr="00C429B6">
              <w:t>+0.00050</w:t>
            </w:r>
          </w:p>
        </w:tc>
      </w:tr>
    </w:tbl>
    <w:p w14:paraId="28C3946E" w14:textId="77777777" w:rsidR="00C429B6" w:rsidRDefault="00C429B6" w:rsidP="00C429B6">
      <w:pPr>
        <w:pStyle w:val="a"/>
        <w:numPr>
          <w:ilvl w:val="0"/>
          <w:numId w:val="0"/>
        </w:numPr>
        <w:ind w:left="720"/>
        <w:rPr>
          <w:lang w:val="ru-RU"/>
        </w:rPr>
      </w:pPr>
    </w:p>
    <w:p w14:paraId="757D5E48" w14:textId="11DB6522" w:rsidR="00C429B6" w:rsidRPr="00C429B6" w:rsidRDefault="00C429B6" w:rsidP="00C429B6">
      <w:pPr>
        <w:pStyle w:val="a"/>
        <w:rPr>
          <w:lang w:val="ru-RU"/>
        </w:rPr>
      </w:pPr>
      <w:bookmarkStart w:id="29" w:name="_Toc229391617"/>
      <w:r w:rsidRPr="00C429B6">
        <w:rPr>
          <w:lang w:val="ru-RU"/>
        </w:rPr>
        <w:t xml:space="preserve">Высота дерева после вставки </w:t>
      </w:r>
      <w:r w:rsidRPr="00C429B6">
        <w:t>N</w:t>
      </w:r>
      <w:r w:rsidRPr="00C429B6">
        <w:rPr>
          <w:lang w:val="ru-RU"/>
        </w:rPr>
        <w:t xml:space="preserve"> элементов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320"/>
        <w:gridCol w:w="4760"/>
      </w:tblGrid>
      <w:tr w:rsidR="00C429B6" w:rsidRPr="00C429B6" w14:paraId="79B562E9" w14:textId="77777777" w:rsidTr="00C429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EFDF" w14:textId="77777777" w:rsidR="00C429B6" w:rsidRPr="00C429B6" w:rsidRDefault="00C429B6" w:rsidP="00C429B6">
            <w:pPr>
              <w:pStyle w:val="af1"/>
            </w:pPr>
            <w:r w:rsidRPr="00C429B6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D1C0B" w14:textId="77777777" w:rsidR="00C429B6" w:rsidRPr="00C429B6" w:rsidRDefault="00C429B6" w:rsidP="00C429B6">
            <w:pPr>
              <w:pStyle w:val="af1"/>
            </w:pPr>
            <w:r w:rsidRPr="00C429B6">
              <w:t>АВЛ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9D0A0" w14:textId="77777777" w:rsidR="00C429B6" w:rsidRPr="00C429B6" w:rsidRDefault="00C429B6" w:rsidP="00C429B6">
            <w:pPr>
              <w:pStyle w:val="af1"/>
            </w:pPr>
            <w:r w:rsidRPr="00C429B6">
              <w:t>Красно-чёрное</w:t>
            </w:r>
          </w:p>
        </w:tc>
      </w:tr>
      <w:tr w:rsidR="00C429B6" w:rsidRPr="00C429B6" w14:paraId="3E37852F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08E37" w14:textId="77777777" w:rsidR="00C429B6" w:rsidRPr="00C429B6" w:rsidRDefault="00C429B6" w:rsidP="00C429B6">
            <w:pPr>
              <w:pStyle w:val="af1"/>
            </w:pPr>
            <w:r w:rsidRPr="00C429B6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C9A57" w14:textId="77777777" w:rsidR="00C429B6" w:rsidRPr="00C429B6" w:rsidRDefault="00C429B6" w:rsidP="00C429B6">
            <w:pPr>
              <w:pStyle w:val="af1"/>
            </w:pPr>
            <w:r w:rsidRPr="00C429B6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9C496" w14:textId="77777777" w:rsidR="00C429B6" w:rsidRPr="00C429B6" w:rsidRDefault="00C429B6" w:rsidP="00C429B6">
            <w:pPr>
              <w:pStyle w:val="af1"/>
            </w:pPr>
            <w:r w:rsidRPr="00C429B6">
              <w:t>12</w:t>
            </w:r>
          </w:p>
        </w:tc>
      </w:tr>
      <w:tr w:rsidR="00C429B6" w:rsidRPr="00C429B6" w14:paraId="5A44598A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3BFB" w14:textId="77777777" w:rsidR="00C429B6" w:rsidRPr="00C429B6" w:rsidRDefault="00C429B6" w:rsidP="00C429B6">
            <w:pPr>
              <w:pStyle w:val="af1"/>
            </w:pPr>
            <w:r w:rsidRPr="00C429B6"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2F934" w14:textId="77777777" w:rsidR="00C429B6" w:rsidRPr="00C429B6" w:rsidRDefault="00C429B6" w:rsidP="00C429B6">
            <w:pPr>
              <w:pStyle w:val="af1"/>
            </w:pPr>
            <w:r w:rsidRPr="00C429B6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24D2" w14:textId="77777777" w:rsidR="00C429B6" w:rsidRPr="00C429B6" w:rsidRDefault="00C429B6" w:rsidP="00C429B6">
            <w:pPr>
              <w:pStyle w:val="af1"/>
            </w:pPr>
            <w:r w:rsidRPr="00C429B6">
              <w:t>17</w:t>
            </w:r>
          </w:p>
        </w:tc>
      </w:tr>
      <w:tr w:rsidR="00C429B6" w:rsidRPr="00C429B6" w14:paraId="6A55A0A5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BE764" w14:textId="77777777" w:rsidR="00C429B6" w:rsidRPr="00C429B6" w:rsidRDefault="00C429B6" w:rsidP="00C429B6">
            <w:pPr>
              <w:pStyle w:val="af1"/>
            </w:pPr>
            <w:r w:rsidRPr="00C429B6">
              <w:t>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9C27" w14:textId="77777777" w:rsidR="00C429B6" w:rsidRPr="00C429B6" w:rsidRDefault="00C429B6" w:rsidP="00C429B6">
            <w:pPr>
              <w:pStyle w:val="af1"/>
            </w:pPr>
            <w:r w:rsidRPr="00C429B6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B602F" w14:textId="77777777" w:rsidR="00C429B6" w:rsidRPr="00C429B6" w:rsidRDefault="00C429B6" w:rsidP="00C429B6">
            <w:pPr>
              <w:pStyle w:val="af1"/>
            </w:pPr>
            <w:r w:rsidRPr="00C429B6">
              <w:t>22</w:t>
            </w:r>
          </w:p>
        </w:tc>
      </w:tr>
    </w:tbl>
    <w:p w14:paraId="296B3BA1" w14:textId="77777777" w:rsidR="00C429B6" w:rsidRPr="00C429B6" w:rsidRDefault="00C429B6" w:rsidP="00C429B6">
      <w:pPr>
        <w:pStyle w:val="2"/>
        <w:numPr>
          <w:ilvl w:val="0"/>
          <w:numId w:val="0"/>
        </w:numPr>
      </w:pPr>
    </w:p>
    <w:p w14:paraId="16BE5310" w14:textId="2BB81564" w:rsidR="00C429B6" w:rsidRPr="00C429B6" w:rsidRDefault="00C429B6" w:rsidP="00C429B6">
      <w:pPr>
        <w:pStyle w:val="14"/>
        <w:ind w:firstLine="0"/>
        <w:rPr>
          <w:lang w:val="ru-RU"/>
        </w:rPr>
      </w:pPr>
    </w:p>
    <w:p w14:paraId="1E85423D" w14:textId="5196B494" w:rsidR="00C429B6" w:rsidRPr="00C429B6" w:rsidRDefault="00C429B6" w:rsidP="00C429B6">
      <w:pPr>
        <w:pStyle w:val="2"/>
      </w:pPr>
      <w:bookmarkStart w:id="30" w:name="_Toc229391618"/>
      <w:r w:rsidRPr="00C429B6">
        <w:t>Выводы</w:t>
      </w:r>
      <w:bookmarkEnd w:id="30"/>
    </w:p>
    <w:p w14:paraId="794AE530" w14:textId="2CFB5314" w:rsidR="00C429B6" w:rsidRPr="00C429B6" w:rsidRDefault="00C429B6" w:rsidP="00C429B6">
      <w:pPr>
        <w:pStyle w:val="a"/>
      </w:pPr>
      <w:bookmarkStart w:id="31" w:name="_Toc229391619"/>
      <w:proofErr w:type="spellStart"/>
      <w:r w:rsidRPr="00C429B6">
        <w:t>Преимущества</w:t>
      </w:r>
      <w:proofErr w:type="spellEnd"/>
      <w:r w:rsidRPr="00C429B6">
        <w:t xml:space="preserve"> и </w:t>
      </w:r>
      <w:proofErr w:type="spellStart"/>
      <w:r w:rsidRPr="00C429B6">
        <w:t>недостатки</w:t>
      </w:r>
      <w:proofErr w:type="spellEnd"/>
      <w:r w:rsidRPr="00C429B6">
        <w:t xml:space="preserve"> </w:t>
      </w:r>
      <w:proofErr w:type="spellStart"/>
      <w:r w:rsidRPr="00C429B6">
        <w:t>структур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771"/>
        <w:gridCol w:w="3686"/>
      </w:tblGrid>
      <w:tr w:rsidR="00C429B6" w:rsidRPr="00C429B6" w14:paraId="3EE406F9" w14:textId="77777777" w:rsidTr="00C429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6A22" w14:textId="77777777" w:rsidR="00C429B6" w:rsidRPr="00C429B6" w:rsidRDefault="00C429B6" w:rsidP="00C429B6">
            <w:pPr>
              <w:pStyle w:val="af1"/>
            </w:pPr>
            <w:r w:rsidRPr="00C429B6"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7264" w14:textId="77777777" w:rsidR="00C429B6" w:rsidRPr="00C429B6" w:rsidRDefault="00C429B6" w:rsidP="00C429B6">
            <w:pPr>
              <w:pStyle w:val="af1"/>
            </w:pPr>
            <w:r w:rsidRPr="00C429B6">
              <w:t>АВЛ-дерево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45093" w14:textId="77777777" w:rsidR="00C429B6" w:rsidRPr="00C429B6" w:rsidRDefault="00C429B6" w:rsidP="00C429B6">
            <w:pPr>
              <w:pStyle w:val="af1"/>
            </w:pPr>
            <w:r w:rsidRPr="00C429B6">
              <w:t>Красно-чёрное дерево</w:t>
            </w:r>
          </w:p>
        </w:tc>
      </w:tr>
      <w:tr w:rsidR="00C429B6" w:rsidRPr="00C429B6" w14:paraId="4ABC7D87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C43C4" w14:textId="77777777" w:rsidR="00C429B6" w:rsidRPr="00C429B6" w:rsidRDefault="00C429B6" w:rsidP="00C429B6">
            <w:pPr>
              <w:pStyle w:val="af1"/>
            </w:pPr>
            <w:r w:rsidRPr="00C429B6">
              <w:t>Балансировка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090B8" w14:textId="77777777" w:rsidR="00C429B6" w:rsidRPr="00C429B6" w:rsidRDefault="00C429B6" w:rsidP="00C429B6">
            <w:pPr>
              <w:pStyle w:val="af1"/>
            </w:pPr>
            <w:r w:rsidRPr="00C429B6">
              <w:t>Строгая (разница высот ≤1)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CA682" w14:textId="77777777" w:rsidR="00C429B6" w:rsidRPr="00C429B6" w:rsidRDefault="00C429B6" w:rsidP="00C429B6">
            <w:pPr>
              <w:pStyle w:val="af1"/>
            </w:pPr>
            <w:r w:rsidRPr="00C429B6">
              <w:t>Ослабленная (чёрная высота)</w:t>
            </w:r>
          </w:p>
        </w:tc>
      </w:tr>
      <w:tr w:rsidR="00C429B6" w:rsidRPr="00C429B6" w14:paraId="13CBCACA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75A4" w14:textId="77777777" w:rsidR="00C429B6" w:rsidRPr="00C429B6" w:rsidRDefault="00C429B6" w:rsidP="00C429B6">
            <w:pPr>
              <w:pStyle w:val="af1"/>
            </w:pPr>
            <w:r w:rsidRPr="00C429B6">
              <w:lastRenderedPageBreak/>
              <w:t>Высота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E6FF" w14:textId="77777777" w:rsidR="00C429B6" w:rsidRPr="00C429B6" w:rsidRDefault="00C429B6" w:rsidP="00C429B6">
            <w:pPr>
              <w:pStyle w:val="af1"/>
            </w:pPr>
            <w:r w:rsidRPr="00C429B6">
              <w:t>Ниже (быстрее поиск)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BD58" w14:textId="77777777" w:rsidR="00C429B6" w:rsidRPr="00C429B6" w:rsidRDefault="00C429B6" w:rsidP="00C429B6">
            <w:pPr>
              <w:pStyle w:val="af1"/>
            </w:pPr>
            <w:r w:rsidRPr="00C429B6">
              <w:t>Выше на ~20–30%</w:t>
            </w:r>
          </w:p>
        </w:tc>
      </w:tr>
      <w:tr w:rsidR="00C429B6" w:rsidRPr="00C429B6" w14:paraId="30FFC8C6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577E" w14:textId="77777777" w:rsidR="00C429B6" w:rsidRPr="00C429B6" w:rsidRDefault="00C429B6" w:rsidP="00C429B6">
            <w:pPr>
              <w:pStyle w:val="af1"/>
            </w:pPr>
            <w:r w:rsidRPr="00C429B6"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216B" w14:textId="77777777" w:rsidR="00C429B6" w:rsidRPr="00C429B6" w:rsidRDefault="00C429B6" w:rsidP="00C429B6">
            <w:pPr>
              <w:pStyle w:val="af1"/>
            </w:pPr>
            <w:r w:rsidRPr="00C429B6">
              <w:t>Быстрее (на 7–10% при N=100000)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AB288" w14:textId="77777777" w:rsidR="00C429B6" w:rsidRPr="00C429B6" w:rsidRDefault="00C429B6" w:rsidP="00C429B6">
            <w:pPr>
              <w:pStyle w:val="af1"/>
            </w:pPr>
            <w:r w:rsidRPr="00C429B6">
              <w:t>Медленнее</w:t>
            </w:r>
          </w:p>
        </w:tc>
      </w:tr>
      <w:tr w:rsidR="00C429B6" w:rsidRPr="00C429B6" w14:paraId="6F1B1FE9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24B3" w14:textId="77777777" w:rsidR="00C429B6" w:rsidRPr="00C429B6" w:rsidRDefault="00C429B6" w:rsidP="00C429B6">
            <w:pPr>
              <w:pStyle w:val="af1"/>
            </w:pPr>
            <w:r w:rsidRPr="00C429B6">
              <w:t>Вставка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DFE3" w14:textId="77777777" w:rsidR="00C429B6" w:rsidRPr="00C429B6" w:rsidRDefault="00C429B6" w:rsidP="00C429B6">
            <w:pPr>
              <w:pStyle w:val="af1"/>
            </w:pPr>
            <w:r w:rsidRPr="00C429B6">
              <w:t>Быстрее (на 5–8%, меньше операций)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BE0C8" w14:textId="77777777" w:rsidR="00C429B6" w:rsidRPr="00C429B6" w:rsidRDefault="00C429B6" w:rsidP="00C429B6">
            <w:pPr>
              <w:pStyle w:val="af1"/>
            </w:pPr>
            <w:r w:rsidRPr="00C429B6">
              <w:t>Медленнее (перекрашивания)</w:t>
            </w:r>
          </w:p>
        </w:tc>
      </w:tr>
      <w:tr w:rsidR="00C429B6" w:rsidRPr="00C429B6" w14:paraId="2EF8B199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423E1" w14:textId="77777777" w:rsidR="00C429B6" w:rsidRPr="00C429B6" w:rsidRDefault="00C429B6" w:rsidP="00C429B6">
            <w:pPr>
              <w:pStyle w:val="af1"/>
            </w:pPr>
            <w:r w:rsidRPr="00C429B6"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160DA" w14:textId="77777777" w:rsidR="00C429B6" w:rsidRPr="00C429B6" w:rsidRDefault="00C429B6" w:rsidP="00C429B6">
            <w:pPr>
              <w:pStyle w:val="af1"/>
            </w:pPr>
            <w:r w:rsidRPr="00C429B6">
              <w:t>Медленнее (может требовать много вращений)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D7D9D" w14:textId="77777777" w:rsidR="00C429B6" w:rsidRPr="00C429B6" w:rsidRDefault="00C429B6" w:rsidP="00C429B6">
            <w:pPr>
              <w:pStyle w:val="af1"/>
            </w:pPr>
            <w:r w:rsidRPr="00C429B6">
              <w:t>Быстрее (до 3 вращений, много перекрашиваний)</w:t>
            </w:r>
          </w:p>
        </w:tc>
      </w:tr>
      <w:tr w:rsidR="00C429B6" w:rsidRPr="00C429B6" w14:paraId="5B19AB04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211F4" w14:textId="77777777" w:rsidR="00C429B6" w:rsidRPr="00C429B6" w:rsidRDefault="00C429B6" w:rsidP="00C429B6">
            <w:pPr>
              <w:pStyle w:val="af1"/>
            </w:pPr>
            <w:proofErr w:type="spellStart"/>
            <w:r w:rsidRPr="00C429B6">
              <w:t>kth</w:t>
            </w:r>
            <w:proofErr w:type="spellEnd"/>
            <w:r w:rsidRPr="00C429B6">
              <w:t xml:space="preserve"> / </w:t>
            </w:r>
            <w:proofErr w:type="spellStart"/>
            <w:r w:rsidRPr="00C429B6">
              <w:t>range_count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692C" w14:textId="77777777" w:rsidR="00C429B6" w:rsidRPr="00C429B6" w:rsidRDefault="00C429B6" w:rsidP="00C429B6">
            <w:pPr>
              <w:pStyle w:val="af1"/>
            </w:pPr>
            <w:r w:rsidRPr="00C429B6">
              <w:t>Одинаково (используют </w:t>
            </w:r>
            <w:proofErr w:type="spellStart"/>
            <w:r w:rsidRPr="00C429B6">
              <w:t>size</w:t>
            </w:r>
            <w:proofErr w:type="spellEnd"/>
            <w:r w:rsidRPr="00C429B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AAB47" w14:textId="77777777" w:rsidR="00C429B6" w:rsidRPr="00C429B6" w:rsidRDefault="00C429B6" w:rsidP="00C429B6">
            <w:pPr>
              <w:pStyle w:val="af1"/>
            </w:pPr>
            <w:r w:rsidRPr="00C429B6">
              <w:t>Одинаково</w:t>
            </w:r>
          </w:p>
        </w:tc>
      </w:tr>
      <w:tr w:rsidR="00C429B6" w:rsidRPr="00C429B6" w14:paraId="5C23FACC" w14:textId="77777777" w:rsidTr="00C429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2ABB2" w14:textId="77777777" w:rsidR="00C429B6" w:rsidRPr="00C429B6" w:rsidRDefault="00C429B6" w:rsidP="00C429B6">
            <w:pPr>
              <w:pStyle w:val="af1"/>
            </w:pPr>
            <w:r w:rsidRPr="00C429B6">
              <w:t>Память на узел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8D15" w14:textId="77777777" w:rsidR="00C429B6" w:rsidRPr="00C429B6" w:rsidRDefault="00C429B6" w:rsidP="00C429B6">
            <w:pPr>
              <w:pStyle w:val="af1"/>
            </w:pPr>
            <w:r w:rsidRPr="00C429B6">
              <w:t>4 байта (</w:t>
            </w:r>
            <w:proofErr w:type="spellStart"/>
            <w:r w:rsidRPr="00C429B6">
              <w:t>height</w:t>
            </w:r>
            <w:proofErr w:type="spellEnd"/>
            <w:r w:rsidRPr="00C429B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E01B3" w14:textId="77777777" w:rsidR="00C429B6" w:rsidRPr="00C429B6" w:rsidRDefault="00C429B6" w:rsidP="00C429B6">
            <w:pPr>
              <w:pStyle w:val="af1"/>
            </w:pPr>
            <w:r w:rsidRPr="00C429B6">
              <w:t>1 байт (</w:t>
            </w:r>
            <w:proofErr w:type="spellStart"/>
            <w:r w:rsidRPr="00C429B6">
              <w:t>color</w:t>
            </w:r>
            <w:proofErr w:type="spellEnd"/>
            <w:r w:rsidRPr="00C429B6">
              <w:t>) + 8 байт (</w:t>
            </w:r>
            <w:proofErr w:type="spellStart"/>
            <w:r w:rsidRPr="00C429B6">
              <w:t>parent</w:t>
            </w:r>
            <w:proofErr w:type="spellEnd"/>
            <w:r w:rsidRPr="00C429B6">
              <w:t>) – больше</w:t>
            </w:r>
          </w:p>
        </w:tc>
      </w:tr>
    </w:tbl>
    <w:p w14:paraId="6B595BD8" w14:textId="77777777" w:rsidR="00C429B6" w:rsidRPr="00C429B6" w:rsidRDefault="00C429B6" w:rsidP="00C429B6">
      <w:pPr>
        <w:pStyle w:val="14"/>
      </w:pPr>
      <w:r w:rsidRPr="00C429B6">
        <w:t>Рекомендации по выбору:</w:t>
      </w:r>
    </w:p>
    <w:p w14:paraId="5E255159" w14:textId="77777777" w:rsidR="00C429B6" w:rsidRPr="00C429B6" w:rsidRDefault="00C429B6" w:rsidP="00C429B6">
      <w:pPr>
        <w:pStyle w:val="14"/>
      </w:pPr>
      <w:r w:rsidRPr="00C429B6">
        <w:t>Если преобладают операции поиска (базы данных, словари, частые чтения) → выбирайте АВЛ-дерево.</w:t>
      </w:r>
    </w:p>
    <w:p w14:paraId="58AEA21D" w14:textId="77777777" w:rsidR="00C429B6" w:rsidRPr="00C429B6" w:rsidRDefault="00C429B6" w:rsidP="00C429B6">
      <w:pPr>
        <w:pStyle w:val="14"/>
      </w:pPr>
      <w:r w:rsidRPr="00C429B6">
        <w:t>Если преобладают вставки и удаления (логи, динамические наборы данных) → красно-чёрное дерево будет эффективнее.</w:t>
      </w:r>
    </w:p>
    <w:p w14:paraId="3E8E2A1F" w14:textId="77777777" w:rsidR="00C429B6" w:rsidRPr="00C429B6" w:rsidRDefault="00C429B6" w:rsidP="00C429B6">
      <w:pPr>
        <w:pStyle w:val="14"/>
      </w:pPr>
      <w:r w:rsidRPr="00C429B6">
        <w:t>При равной частоте всех операций красно-чёрное дерево часто предпочтительнее из-за более предсказуемой производительности (максимум 3 вращения при удалении). Однако АВЛ проще в реализации и отладке.</w:t>
      </w:r>
    </w:p>
    <w:p w14:paraId="6EF2BD34" w14:textId="77777777" w:rsidR="00C429B6" w:rsidRPr="00C429B6" w:rsidRDefault="00C429B6" w:rsidP="00C429B6">
      <w:pPr>
        <w:pStyle w:val="14"/>
      </w:pPr>
      <w:r w:rsidRPr="00C429B6">
        <w:t>Заключение по тестированию:</w:t>
      </w:r>
      <w:r w:rsidRPr="00C429B6">
        <w:br/>
        <w:t xml:space="preserve">Экспериментальные данные подтверждают теоретические предположения: АВЛ выигрывает в поиске за счёт более низкой высоты, а красно-чёрное дерево быстрее обрабатывает удаления благодаря меньшему числу вращений. </w:t>
      </w:r>
      <w:r w:rsidRPr="00C429B6">
        <w:lastRenderedPageBreak/>
        <w:t xml:space="preserve">Операции, использующие </w:t>
      </w:r>
      <w:proofErr w:type="spellStart"/>
      <w:r w:rsidRPr="00C429B6">
        <w:t>аугментированное</w:t>
      </w:r>
      <w:proofErr w:type="spellEnd"/>
      <w:r w:rsidRPr="00C429B6">
        <w:t xml:space="preserve"> поле </w:t>
      </w:r>
      <w:proofErr w:type="spellStart"/>
      <w:r w:rsidRPr="00C429B6">
        <w:t>size</w:t>
      </w:r>
      <w:proofErr w:type="spellEnd"/>
      <w:r w:rsidRPr="00C429B6">
        <w:t>, работают идентично, что доказывает корректность аугментации.</w:t>
      </w:r>
    </w:p>
    <w:p w14:paraId="314FA482" w14:textId="4939937F" w:rsidR="00B20FE7" w:rsidRPr="00B458E7" w:rsidRDefault="00C429B6">
      <w:pPr>
        <w:pStyle w:val="1"/>
        <w:rPr>
          <w:lang w:val="ru-RU"/>
        </w:rPr>
      </w:pPr>
      <w:r w:rsidRPr="00C429B6">
        <w:rPr>
          <w:lang w:val="ru-RU"/>
        </w:rPr>
        <w:br w:type="page"/>
      </w:r>
      <w:bookmarkStart w:id="32" w:name="_Toc229391620"/>
      <w:proofErr w:type="spellStart"/>
      <w:r w:rsidR="00B20FE7" w:rsidRPr="00C429B6">
        <w:lastRenderedPageBreak/>
        <w:t>Объяснение</w:t>
      </w:r>
      <w:proofErr w:type="spellEnd"/>
      <w:r w:rsidR="00B20FE7" w:rsidRPr="00C429B6">
        <w:t xml:space="preserve"> </w:t>
      </w:r>
      <w:proofErr w:type="spellStart"/>
      <w:r w:rsidR="00B20FE7" w:rsidRPr="00C429B6">
        <w:t>ключевых</w:t>
      </w:r>
      <w:proofErr w:type="spellEnd"/>
      <w:r w:rsidR="00B20FE7" w:rsidRPr="00C429B6">
        <w:t xml:space="preserve"> </w:t>
      </w:r>
      <w:proofErr w:type="spellStart"/>
      <w:r w:rsidR="00B20FE7" w:rsidRPr="00C429B6">
        <w:t>моментов</w:t>
      </w:r>
      <w:bookmarkEnd w:id="32"/>
      <w:proofErr w:type="spellEnd"/>
    </w:p>
    <w:p w14:paraId="5766D7D5" w14:textId="212EEF3A" w:rsidR="00B20FE7" w:rsidRPr="00B20FE7" w:rsidRDefault="00B20FE7" w:rsidP="00B20FE7">
      <w:pPr>
        <w:pStyle w:val="2"/>
        <w:rPr>
          <w:lang w:val="ru-RU"/>
        </w:rPr>
      </w:pPr>
      <w:bookmarkStart w:id="33" w:name="_Toc229391621"/>
      <w:r w:rsidRPr="00B20FE7">
        <w:rPr>
          <w:lang w:val="ru-RU"/>
        </w:rPr>
        <w:t>Почему</w:t>
      </w:r>
      <w:r w:rsidRPr="00B20FE7">
        <w:t> size </w:t>
      </w:r>
      <w:r w:rsidRPr="00B20FE7">
        <w:rPr>
          <w:lang w:val="ru-RU"/>
        </w:rPr>
        <w:t>обновляется именно так?</w:t>
      </w:r>
      <w:bookmarkEnd w:id="33"/>
    </w:p>
    <w:p w14:paraId="1F72E098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Поле</w:t>
      </w:r>
      <w:r w:rsidRPr="00B20FE7">
        <w:t> size </w:t>
      </w:r>
      <w:r w:rsidRPr="00C429B6">
        <w:rPr>
          <w:lang w:val="ru-RU"/>
        </w:rPr>
        <w:t>нужно для</w:t>
      </w:r>
      <w:r w:rsidRPr="00B20FE7">
        <w:t> kth</w:t>
      </w:r>
      <w:r w:rsidRPr="00C429B6">
        <w:rPr>
          <w:lang w:val="ru-RU"/>
        </w:rPr>
        <w:t>. Оно должно всегда отражать актуальное количество узлов в поддереве.</w:t>
      </w:r>
      <w:r w:rsidRPr="00C429B6">
        <w:rPr>
          <w:lang w:val="ru-RU"/>
        </w:rPr>
        <w:br/>
        <w:t>При вставке: размер нового узла = 1. При подъёме из рекурсии</w:t>
      </w:r>
      <w:r w:rsidRPr="00B20FE7">
        <w:t> update</w:t>
      </w:r>
      <w:r w:rsidRPr="00C429B6">
        <w:rPr>
          <w:lang w:val="ru-RU"/>
        </w:rPr>
        <w:t>_</w:t>
      </w:r>
      <w:r w:rsidRPr="00B20FE7">
        <w:t>node </w:t>
      </w:r>
      <w:r w:rsidRPr="00C429B6">
        <w:rPr>
          <w:lang w:val="ru-RU"/>
        </w:rPr>
        <w:t>суммирует размеры детей.</w:t>
      </w:r>
      <w:r w:rsidRPr="00C429B6">
        <w:rPr>
          <w:lang w:val="ru-RU"/>
        </w:rPr>
        <w:br/>
        <w:t>При поворотах: меняются связи, поэтому</w:t>
      </w:r>
      <w:r w:rsidRPr="00B20FE7">
        <w:t> update</w:t>
      </w:r>
      <w:r w:rsidRPr="00C429B6">
        <w:rPr>
          <w:lang w:val="ru-RU"/>
        </w:rPr>
        <w:t>_</w:t>
      </w:r>
      <w:r w:rsidRPr="00B20FE7">
        <w:t>node </w:t>
      </w:r>
      <w:r w:rsidRPr="00C429B6">
        <w:rPr>
          <w:lang w:val="ru-RU"/>
        </w:rPr>
        <w:t>вызывается для обоих затронутых узлов.</w:t>
      </w:r>
      <w:r w:rsidRPr="00C429B6">
        <w:rPr>
          <w:lang w:val="ru-RU"/>
        </w:rPr>
        <w:br/>
        <w:t>При удалении: после замены узла или удаления потомка также нужно обновление.</w:t>
      </w:r>
    </w:p>
    <w:p w14:paraId="151EF55F" w14:textId="1D0FB84A" w:rsidR="00B20FE7" w:rsidRPr="00B20FE7" w:rsidRDefault="00B20FE7" w:rsidP="00B20FE7">
      <w:pPr>
        <w:pStyle w:val="2"/>
        <w:rPr>
          <w:lang w:val="ru-RU"/>
        </w:rPr>
      </w:pPr>
      <w:bookmarkStart w:id="34" w:name="_Toc229391622"/>
      <w:r w:rsidRPr="00B20FE7">
        <w:rPr>
          <w:lang w:val="ru-RU"/>
        </w:rPr>
        <w:t>Почему</w:t>
      </w:r>
      <w:r w:rsidRPr="00B20FE7">
        <w:t> height </w:t>
      </w:r>
      <w:r w:rsidRPr="00B20FE7">
        <w:rPr>
          <w:lang w:val="ru-RU"/>
        </w:rPr>
        <w:t xml:space="preserve">обновляется через </w:t>
      </w:r>
      <w:r w:rsidRPr="00B20FE7">
        <w:t>max</w:t>
      </w:r>
      <w:r w:rsidRPr="00B20FE7">
        <w:rPr>
          <w:lang w:val="ru-RU"/>
        </w:rPr>
        <w:t>?</w:t>
      </w:r>
      <w:bookmarkEnd w:id="34"/>
    </w:p>
    <w:p w14:paraId="5FB8024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Высота узла = максимальная высота его детей + 1. Это стандартное определение для АВЛ-деревьев.</w:t>
      </w:r>
    </w:p>
    <w:p w14:paraId="313CEDB5" w14:textId="7D591E45" w:rsidR="00B20FE7" w:rsidRPr="00B20FE7" w:rsidRDefault="00B20FE7" w:rsidP="00B20FE7">
      <w:pPr>
        <w:pStyle w:val="2"/>
        <w:rPr>
          <w:lang w:val="ru-RU"/>
        </w:rPr>
      </w:pPr>
      <w:bookmarkStart w:id="35" w:name="_Toc229391623"/>
      <w:r w:rsidRPr="00B20FE7">
        <w:rPr>
          <w:lang w:val="ru-RU"/>
        </w:rPr>
        <w:t>Почему в</w:t>
      </w:r>
      <w:r w:rsidRPr="00B20FE7">
        <w:t> balance </w:t>
      </w:r>
      <w:r w:rsidRPr="00B20FE7">
        <w:rPr>
          <w:lang w:val="ru-RU"/>
        </w:rPr>
        <w:t>разные условия для</w:t>
      </w:r>
      <w:r w:rsidRPr="00B20FE7">
        <w:t> balance</w:t>
      </w:r>
      <w:r w:rsidRPr="00B20FE7">
        <w:rPr>
          <w:lang w:val="ru-RU"/>
        </w:rPr>
        <w:t>_</w:t>
      </w:r>
      <w:r w:rsidRPr="00B20FE7">
        <w:t>factor</w:t>
      </w:r>
      <w:r w:rsidRPr="00B20FE7">
        <w:rPr>
          <w:lang w:val="ru-RU"/>
        </w:rPr>
        <w:t>(</w:t>
      </w:r>
      <w:r w:rsidRPr="00B20FE7">
        <w:t>node</w:t>
      </w:r>
      <w:r w:rsidRPr="00B20FE7">
        <w:rPr>
          <w:lang w:val="ru-RU"/>
        </w:rPr>
        <w:t>-&gt;</w:t>
      </w:r>
      <w:r w:rsidRPr="00B20FE7">
        <w:t>left</w:t>
      </w:r>
      <w:r w:rsidRPr="00B20FE7">
        <w:rPr>
          <w:lang w:val="ru-RU"/>
        </w:rPr>
        <w:t>) &gt;= 0</w:t>
      </w:r>
      <w:r w:rsidRPr="00B20FE7">
        <w:t> </w:t>
      </w:r>
      <w:r w:rsidRPr="00B20FE7">
        <w:rPr>
          <w:lang w:val="ru-RU"/>
        </w:rPr>
        <w:t>и</w:t>
      </w:r>
      <w:r w:rsidRPr="00B20FE7">
        <w:t> </w:t>
      </w:r>
      <w:r w:rsidRPr="00B20FE7">
        <w:rPr>
          <w:lang w:val="ru-RU"/>
        </w:rPr>
        <w:t>&lt; 0?</w:t>
      </w:r>
      <w:bookmarkEnd w:id="35"/>
    </w:p>
    <w:p w14:paraId="09781944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Если</w:t>
      </w:r>
      <w:r w:rsidRPr="00B20FE7">
        <w:t> bf</w:t>
      </w:r>
      <w:r w:rsidRPr="00C429B6">
        <w:rPr>
          <w:lang w:val="ru-RU"/>
        </w:rPr>
        <w:t xml:space="preserve"> &gt; 1</w:t>
      </w:r>
      <w:r w:rsidRPr="00B20FE7">
        <w:t> </w:t>
      </w:r>
      <w:r w:rsidRPr="00C429B6">
        <w:rPr>
          <w:lang w:val="ru-RU"/>
        </w:rPr>
        <w:t>(левое выше), то возможны два случая:</w:t>
      </w:r>
    </w:p>
    <w:p w14:paraId="5F6DF761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LL </w:t>
      </w:r>
      <w:r w:rsidRPr="00C429B6">
        <w:rPr>
          <w:lang w:val="ru-RU"/>
        </w:rPr>
        <w:t>(левое выше левого) – достаточно правого поворота.</w:t>
      </w:r>
    </w:p>
    <w:p w14:paraId="18B82E7D" w14:textId="77777777" w:rsidR="00B20FE7" w:rsidRPr="00C429B6" w:rsidRDefault="00B20FE7" w:rsidP="00B20FE7">
      <w:pPr>
        <w:pStyle w:val="14"/>
        <w:rPr>
          <w:lang w:val="ru-RU"/>
        </w:rPr>
      </w:pPr>
      <w:r w:rsidRPr="00B20FE7">
        <w:t>LR </w:t>
      </w:r>
      <w:r w:rsidRPr="00C429B6">
        <w:rPr>
          <w:lang w:val="ru-RU"/>
        </w:rPr>
        <w:t>(левое ниже правого) – сначала нужен левый поворот левого ребёнка, затем правый.</w:t>
      </w:r>
    </w:p>
    <w:p w14:paraId="6CDC3A9D" w14:textId="77777777" w:rsidR="00B20FE7" w:rsidRPr="00B20FE7" w:rsidRDefault="00B20FE7" w:rsidP="00B20FE7">
      <w:pPr>
        <w:pStyle w:val="14"/>
      </w:pPr>
      <w:proofErr w:type="spellStart"/>
      <w:r w:rsidRPr="00B20FE7">
        <w:t>Аналогично</w:t>
      </w:r>
      <w:proofErr w:type="spellEnd"/>
      <w:r w:rsidRPr="00B20FE7">
        <w:t xml:space="preserve"> с </w:t>
      </w:r>
      <w:proofErr w:type="spellStart"/>
      <w:r w:rsidRPr="00B20FE7">
        <w:t>правой</w:t>
      </w:r>
      <w:proofErr w:type="spellEnd"/>
      <w:r w:rsidRPr="00B20FE7">
        <w:t xml:space="preserve"> </w:t>
      </w:r>
      <w:proofErr w:type="spellStart"/>
      <w:r w:rsidRPr="00B20FE7">
        <w:t>стороной</w:t>
      </w:r>
      <w:proofErr w:type="spellEnd"/>
      <w:r w:rsidRPr="00B20FE7">
        <w:t>.</w:t>
      </w:r>
    </w:p>
    <w:p w14:paraId="57C184A2" w14:textId="525D814E" w:rsidR="00B20FE7" w:rsidRPr="00B20FE7" w:rsidRDefault="00B20FE7" w:rsidP="00B20FE7">
      <w:pPr>
        <w:pStyle w:val="2"/>
        <w:rPr>
          <w:lang w:val="ru-RU"/>
        </w:rPr>
      </w:pPr>
      <w:bookmarkStart w:id="36" w:name="_Toc229391624"/>
      <w:r w:rsidRPr="00B20FE7">
        <w:rPr>
          <w:lang w:val="ru-RU"/>
        </w:rPr>
        <w:t>Как работает</w:t>
      </w:r>
      <w:r w:rsidRPr="00B20FE7">
        <w:t> </w:t>
      </w:r>
      <w:proofErr w:type="spellStart"/>
      <w:r w:rsidRPr="00B20FE7">
        <w:t>prev</w:t>
      </w:r>
      <w:proofErr w:type="spellEnd"/>
      <w:r w:rsidRPr="00B20FE7">
        <w:rPr>
          <w:lang w:val="ru-RU"/>
        </w:rPr>
        <w:t>/</w:t>
      </w:r>
      <w:r w:rsidRPr="00B20FE7">
        <w:t>next </w:t>
      </w:r>
      <w:r w:rsidRPr="00B20FE7">
        <w:rPr>
          <w:lang w:val="ru-RU"/>
        </w:rPr>
        <w:t>без использования рекурсии?</w:t>
      </w:r>
      <w:bookmarkEnd w:id="36"/>
    </w:p>
    <w:p w14:paraId="360A0E66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Итеративный обход с запоминанием кандидата.</w:t>
      </w:r>
      <w:r w:rsidRPr="00C429B6">
        <w:rPr>
          <w:lang w:val="ru-RU"/>
        </w:rPr>
        <w:br/>
        <w:t>Для</w:t>
      </w:r>
      <w:r w:rsidRPr="00B20FE7">
        <w:t> </w:t>
      </w:r>
      <w:proofErr w:type="spellStart"/>
      <w:r w:rsidRPr="00B20FE7">
        <w:t>prev</w:t>
      </w:r>
      <w:proofErr w:type="spellEnd"/>
      <w:r w:rsidRPr="00C429B6">
        <w:rPr>
          <w:lang w:val="ru-RU"/>
        </w:rPr>
        <w:t xml:space="preserve">: каждый раз, когда текущий ключ &lt; </w:t>
      </w:r>
      <w:r w:rsidRPr="00B20FE7">
        <w:t>x</w:t>
      </w:r>
      <w:r w:rsidRPr="00C429B6">
        <w:rPr>
          <w:lang w:val="ru-RU"/>
        </w:rPr>
        <w:t xml:space="preserve">, это подходящий кандидат, но мы пытаемся найти ещё больший (двигаемся вправо). Если же текущий ключ &gt;= </w:t>
      </w:r>
      <w:r w:rsidRPr="00B20FE7">
        <w:t>x</w:t>
      </w:r>
      <w:r w:rsidRPr="00C429B6">
        <w:rPr>
          <w:lang w:val="ru-RU"/>
        </w:rPr>
        <w:t>, мы идём влево, чтобы уменьшить ключ. В конце в</w:t>
      </w:r>
      <w:r w:rsidRPr="00B20FE7">
        <w:t> res </w:t>
      </w:r>
      <w:r w:rsidRPr="00C429B6">
        <w:rPr>
          <w:lang w:val="ru-RU"/>
        </w:rPr>
        <w:t>остаётся максимальный из подходящих.</w:t>
      </w:r>
    </w:p>
    <w:p w14:paraId="3AD726D6" w14:textId="20096405" w:rsidR="00B20FE7" w:rsidRPr="00B20FE7" w:rsidRDefault="00B20FE7" w:rsidP="00B20FE7">
      <w:pPr>
        <w:pStyle w:val="2"/>
        <w:rPr>
          <w:lang w:val="ru-RU"/>
        </w:rPr>
      </w:pPr>
      <w:bookmarkStart w:id="37" w:name="_Toc229391625"/>
      <w:r w:rsidRPr="00B20FE7">
        <w:rPr>
          <w:lang w:val="ru-RU"/>
        </w:rPr>
        <w:t>Почему</w:t>
      </w:r>
      <w:r w:rsidRPr="00B20FE7">
        <w:t> range</w:t>
      </w:r>
      <w:r w:rsidRPr="00B20FE7">
        <w:rPr>
          <w:lang w:val="ru-RU"/>
        </w:rPr>
        <w:t>_</w:t>
      </w:r>
      <w:r w:rsidRPr="00B20FE7">
        <w:t>count </w:t>
      </w:r>
      <w:r w:rsidRPr="00B20FE7">
        <w:rPr>
          <w:lang w:val="ru-RU"/>
        </w:rPr>
        <w:t>не использует</w:t>
      </w:r>
      <w:r w:rsidRPr="00B20FE7">
        <w:t> size </w:t>
      </w:r>
      <w:r w:rsidRPr="00B20FE7">
        <w:rPr>
          <w:lang w:val="ru-RU"/>
        </w:rPr>
        <w:t>для ускорения?</w:t>
      </w:r>
      <w:bookmarkEnd w:id="37"/>
    </w:p>
    <w:p w14:paraId="6AF9BA07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lastRenderedPageBreak/>
        <w:t>Можно было бы реализовать через</w:t>
      </w:r>
      <w:r w:rsidRPr="00B20FE7">
        <w:t> kth </w:t>
      </w:r>
      <w:r w:rsidRPr="00C429B6">
        <w:rPr>
          <w:lang w:val="ru-RU"/>
        </w:rPr>
        <w:t>и ранги, но для простоты сделали прямой подсчёт. Так как дерево сбалансировано, количество посещённых узлов примерно равно</w:t>
      </w:r>
      <w:r w:rsidRPr="00B20FE7">
        <w:t> 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 xml:space="preserve"> + количество элементов в интервале). В худшем случае (диапазон покрывает всё дерево) будет</w:t>
      </w:r>
      <w:r w:rsidRPr="00B20FE7">
        <w:t> O</w:t>
      </w:r>
      <w:r w:rsidRPr="00C429B6">
        <w:rPr>
          <w:lang w:val="ru-RU"/>
        </w:rPr>
        <w:t>(</w:t>
      </w:r>
      <w:r w:rsidRPr="00B20FE7">
        <w:t>n</w:t>
      </w:r>
      <w:r w:rsidRPr="00C429B6">
        <w:rPr>
          <w:lang w:val="ru-RU"/>
        </w:rPr>
        <w:t>), но это допустимо по условию? В задании не требуется</w:t>
      </w:r>
      <w:r w:rsidRPr="00B20FE7">
        <w:t> O</w:t>
      </w:r>
      <w:r w:rsidRPr="00C429B6">
        <w:rPr>
          <w:lang w:val="ru-RU"/>
        </w:rPr>
        <w:t>(</w:t>
      </w:r>
      <w:r w:rsidRPr="00B20FE7">
        <w:t>log</w:t>
      </w:r>
      <w:r w:rsidRPr="00C429B6">
        <w:rPr>
          <w:lang w:val="ru-RU"/>
        </w:rPr>
        <w:t xml:space="preserve"> </w:t>
      </w:r>
      <w:r w:rsidRPr="00B20FE7">
        <w:t>n</w:t>
      </w:r>
      <w:r w:rsidRPr="00C429B6">
        <w:rPr>
          <w:lang w:val="ru-RU"/>
        </w:rPr>
        <w:t>)</w:t>
      </w:r>
      <w:r w:rsidRPr="00B20FE7">
        <w:t> </w:t>
      </w:r>
      <w:r w:rsidRPr="00C429B6">
        <w:rPr>
          <w:lang w:val="ru-RU"/>
        </w:rPr>
        <w:t>для</w:t>
      </w:r>
      <w:r w:rsidRPr="00B20FE7">
        <w:t> range</w:t>
      </w:r>
      <w:r w:rsidRPr="00C429B6">
        <w:rPr>
          <w:lang w:val="ru-RU"/>
        </w:rPr>
        <w:t>_</w:t>
      </w:r>
      <w:r w:rsidRPr="00B20FE7">
        <w:t>count</w:t>
      </w:r>
      <w:r w:rsidRPr="00C429B6">
        <w:rPr>
          <w:lang w:val="ru-RU"/>
        </w:rPr>
        <w:t>, только для основных операций. Тем не менее, на защите можно предложить улучшенный вариант:</w:t>
      </w:r>
      <w:r w:rsidRPr="00B20FE7">
        <w:t> count</w:t>
      </w:r>
      <w:r w:rsidRPr="00C429B6">
        <w:rPr>
          <w:lang w:val="ru-RU"/>
        </w:rPr>
        <w:t xml:space="preserve"> = </w:t>
      </w:r>
      <w:r w:rsidRPr="00B20FE7">
        <w:t>kth</w:t>
      </w:r>
      <w:r w:rsidRPr="00C429B6">
        <w:rPr>
          <w:lang w:val="ru-RU"/>
        </w:rPr>
        <w:t>(</w:t>
      </w:r>
      <w:r w:rsidRPr="00B20FE7">
        <w:t>r</w:t>
      </w:r>
      <w:r w:rsidRPr="00C429B6">
        <w:rPr>
          <w:lang w:val="ru-RU"/>
        </w:rPr>
        <w:t xml:space="preserve">+1) - </w:t>
      </w:r>
      <w:r w:rsidRPr="00B20FE7">
        <w:t>kth</w:t>
      </w:r>
      <w:r w:rsidRPr="00C429B6">
        <w:rPr>
          <w:lang w:val="ru-RU"/>
        </w:rPr>
        <w:t>(</w:t>
      </w:r>
      <w:r w:rsidRPr="00B20FE7">
        <w:t>l</w:t>
      </w:r>
      <w:r w:rsidRPr="00C429B6">
        <w:rPr>
          <w:lang w:val="ru-RU"/>
        </w:rPr>
        <w:t>)</w:t>
      </w:r>
      <w:r w:rsidRPr="00B20FE7">
        <w:t> </w:t>
      </w:r>
      <w:r w:rsidRPr="00C429B6">
        <w:rPr>
          <w:lang w:val="ru-RU"/>
        </w:rPr>
        <w:t>– но для этого нужны функции ранга.</w:t>
      </w:r>
    </w:p>
    <w:p w14:paraId="671B0BE3" w14:textId="77777777" w:rsidR="00B20FE7" w:rsidRPr="00C429B6" w:rsidRDefault="00B20FE7">
      <w:pPr>
        <w:rPr>
          <w:rFonts w:ascii="Times New Roman" w:hAnsi="Times New Roman" w:cstheme="majorBidi"/>
          <w:b/>
          <w:color w:val="000000" w:themeColor="text1"/>
          <w:kern w:val="0"/>
          <w:sz w:val="32"/>
          <w:szCs w:val="22"/>
          <w:lang w:eastAsia="ru-RU"/>
          <w14:ligatures w14:val="none"/>
        </w:rPr>
      </w:pPr>
      <w:r>
        <w:br w:type="page"/>
      </w:r>
    </w:p>
    <w:p w14:paraId="09629A07" w14:textId="2789A8BC" w:rsidR="00B20FE7" w:rsidRPr="00B20FE7" w:rsidRDefault="00B20FE7" w:rsidP="00B20FE7">
      <w:pPr>
        <w:pStyle w:val="1"/>
      </w:pPr>
      <w:bookmarkStart w:id="38" w:name="_Toc229391626"/>
      <w:r w:rsidRPr="00B20FE7">
        <w:lastRenderedPageBreak/>
        <w:t>Выводы</w:t>
      </w:r>
      <w:bookmarkEnd w:id="38"/>
    </w:p>
    <w:p w14:paraId="26BBBF35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В ходе выполнения работы я:</w:t>
      </w:r>
    </w:p>
    <w:p w14:paraId="0BA324BB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Реализовал полностью функциональное АВЛ-дерево с аугментацией.</w:t>
      </w:r>
    </w:p>
    <w:p w14:paraId="0CC4D08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Научился выполнять правые и левые повороты, а также их комбинации.</w:t>
      </w:r>
    </w:p>
    <w:p w14:paraId="7581C162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Понял, как использовать дополнительное поле</w:t>
      </w:r>
      <w:r w:rsidRPr="00B20FE7">
        <w:t> size </w:t>
      </w:r>
      <w:r w:rsidRPr="00C429B6">
        <w:rPr>
          <w:lang w:val="ru-RU"/>
        </w:rPr>
        <w:t xml:space="preserve">для быстрого поиска </w:t>
      </w:r>
      <w:r w:rsidRPr="00B20FE7">
        <w:t>k</w:t>
      </w:r>
      <w:r w:rsidRPr="00C429B6">
        <w:rPr>
          <w:lang w:val="ru-RU"/>
        </w:rPr>
        <w:t>-го элемента.</w:t>
      </w:r>
    </w:p>
    <w:p w14:paraId="0DE4B8BA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Разобрался с обработкой граничных случаев (пустое дерево, повторный ввод и т.д.).</w:t>
      </w:r>
    </w:p>
    <w:p w14:paraId="1A8F6F3F" w14:textId="77777777" w:rsidR="00B20FE7" w:rsidRPr="00C429B6" w:rsidRDefault="00B20FE7" w:rsidP="00B20FE7">
      <w:pPr>
        <w:pStyle w:val="14"/>
        <w:rPr>
          <w:lang w:val="ru-RU"/>
        </w:rPr>
      </w:pPr>
      <w:r w:rsidRPr="00C429B6">
        <w:rPr>
          <w:lang w:val="ru-RU"/>
        </w:rPr>
        <w:t>Написал код, который легко читается и может быть расширен (например, для</w:t>
      </w:r>
      <w:r w:rsidRPr="00B20FE7">
        <w:t> range</w:t>
      </w:r>
      <w:r w:rsidRPr="00C429B6">
        <w:rPr>
          <w:lang w:val="ru-RU"/>
        </w:rPr>
        <w:t>_</w:t>
      </w:r>
      <w:r w:rsidRPr="00B20FE7">
        <w:t>count </w:t>
      </w:r>
      <w:r w:rsidRPr="00C429B6">
        <w:rPr>
          <w:lang w:val="ru-RU"/>
        </w:rPr>
        <w:t>через ранги).</w:t>
      </w:r>
    </w:p>
    <w:p w14:paraId="6BDA234C" w14:textId="77777777" w:rsidR="00ED64BB" w:rsidRDefault="00ED64BB" w:rsidP="009815AF">
      <w:pPr>
        <w:pStyle w:val="140"/>
      </w:pPr>
    </w:p>
    <w:sectPr w:rsidR="00ED6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C184" w14:textId="77777777" w:rsidR="006B4135" w:rsidRDefault="006B4135" w:rsidP="00697D0C">
      <w:pPr>
        <w:spacing w:after="0" w:line="240" w:lineRule="auto"/>
      </w:pPr>
      <w:r>
        <w:separator/>
      </w:r>
    </w:p>
  </w:endnote>
  <w:endnote w:type="continuationSeparator" w:id="0">
    <w:p w14:paraId="337989D4" w14:textId="77777777" w:rsidR="006B4135" w:rsidRDefault="006B4135" w:rsidP="0069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613E" w14:textId="77777777" w:rsidR="006B4135" w:rsidRDefault="006B4135" w:rsidP="00697D0C">
      <w:pPr>
        <w:spacing w:after="0" w:line="240" w:lineRule="auto"/>
      </w:pPr>
      <w:r>
        <w:separator/>
      </w:r>
    </w:p>
  </w:footnote>
  <w:footnote w:type="continuationSeparator" w:id="0">
    <w:p w14:paraId="5D7A99EE" w14:textId="77777777" w:rsidR="006B4135" w:rsidRDefault="006B4135" w:rsidP="0069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35E8"/>
    <w:multiLevelType w:val="hybridMultilevel"/>
    <w:tmpl w:val="A0F0971A"/>
    <w:lvl w:ilvl="0" w:tplc="015ECBBC">
      <w:start w:val="1"/>
      <w:numFmt w:val="decimal"/>
      <w:pStyle w:val="a"/>
      <w:suff w:val="space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26BF1"/>
    <w:multiLevelType w:val="multilevel"/>
    <w:tmpl w:val="26B2CB02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5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6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04240923">
    <w:abstractNumId w:val="3"/>
  </w:num>
  <w:num w:numId="2" w16cid:durableId="1007488935">
    <w:abstractNumId w:val="5"/>
  </w:num>
  <w:num w:numId="3" w16cid:durableId="775292675">
    <w:abstractNumId w:val="4"/>
  </w:num>
  <w:num w:numId="4" w16cid:durableId="996567201">
    <w:abstractNumId w:val="6"/>
  </w:num>
  <w:num w:numId="5" w16cid:durableId="2036879360">
    <w:abstractNumId w:val="1"/>
  </w:num>
  <w:num w:numId="6" w16cid:durableId="1975523202">
    <w:abstractNumId w:val="2"/>
  </w:num>
  <w:num w:numId="7" w16cid:durableId="4071621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BB"/>
    <w:rsid w:val="001351E5"/>
    <w:rsid w:val="001B1AEC"/>
    <w:rsid w:val="001E7750"/>
    <w:rsid w:val="00211CE3"/>
    <w:rsid w:val="002D3D04"/>
    <w:rsid w:val="002E3A49"/>
    <w:rsid w:val="00306041"/>
    <w:rsid w:val="003277F3"/>
    <w:rsid w:val="003A49A1"/>
    <w:rsid w:val="003B711B"/>
    <w:rsid w:val="003F4638"/>
    <w:rsid w:val="00452730"/>
    <w:rsid w:val="004711FE"/>
    <w:rsid w:val="00497126"/>
    <w:rsid w:val="004C3540"/>
    <w:rsid w:val="00602624"/>
    <w:rsid w:val="00682EF1"/>
    <w:rsid w:val="00692F4F"/>
    <w:rsid w:val="00697D0C"/>
    <w:rsid w:val="006B3B5B"/>
    <w:rsid w:val="006B4135"/>
    <w:rsid w:val="006C6003"/>
    <w:rsid w:val="008151E8"/>
    <w:rsid w:val="008950C7"/>
    <w:rsid w:val="008A381B"/>
    <w:rsid w:val="009378D6"/>
    <w:rsid w:val="009439A2"/>
    <w:rsid w:val="009815AF"/>
    <w:rsid w:val="00A22140"/>
    <w:rsid w:val="00A500E1"/>
    <w:rsid w:val="00A77BA7"/>
    <w:rsid w:val="00A83D39"/>
    <w:rsid w:val="00AF2E6F"/>
    <w:rsid w:val="00B20FE7"/>
    <w:rsid w:val="00B458E7"/>
    <w:rsid w:val="00B66A77"/>
    <w:rsid w:val="00BB0152"/>
    <w:rsid w:val="00BC1A3E"/>
    <w:rsid w:val="00BF28B1"/>
    <w:rsid w:val="00C0767F"/>
    <w:rsid w:val="00C4102B"/>
    <w:rsid w:val="00C429B6"/>
    <w:rsid w:val="00C50FC3"/>
    <w:rsid w:val="00D17DE6"/>
    <w:rsid w:val="00D63442"/>
    <w:rsid w:val="00D75A08"/>
    <w:rsid w:val="00E02DFC"/>
    <w:rsid w:val="00E1314D"/>
    <w:rsid w:val="00ED64BB"/>
    <w:rsid w:val="00F25DE8"/>
    <w:rsid w:val="00F62600"/>
    <w:rsid w:val="00F8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4E9E8"/>
  <w15:chartTrackingRefBased/>
  <w15:docId w15:val="{796555E3-74F9-488F-BC93-CBB33529B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66A77"/>
  </w:style>
  <w:style w:type="paragraph" w:styleId="10">
    <w:name w:val="heading 1"/>
    <w:basedOn w:val="a5"/>
    <w:next w:val="a5"/>
    <w:link w:val="11"/>
    <w:uiPriority w:val="9"/>
    <w:qFormat/>
    <w:rsid w:val="00B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unhideWhenUsed/>
    <w:qFormat/>
    <w:rsid w:val="00B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unhideWhenUsed/>
    <w:qFormat/>
    <w:rsid w:val="00B6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unhideWhenUsed/>
    <w:qFormat/>
    <w:rsid w:val="00B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6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8950C7"/>
    <w:pPr>
      <w:numPr>
        <w:numId w:val="2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8950C7"/>
    <w:pPr>
      <w:numPr>
        <w:ilvl w:val="1"/>
        <w:numId w:val="2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8950C7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4971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120" w:line="276" w:lineRule="auto"/>
      <w:ind w:right="652"/>
      <w:contextualSpacing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8950C7"/>
    <w:pPr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8950C7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8950C7"/>
    <w:pPr>
      <w:numPr>
        <w:numId w:val="1"/>
      </w:numPr>
    </w:pPr>
  </w:style>
  <w:style w:type="paragraph" w:customStyle="1" w:styleId="a4">
    <w:name w:val="ОТЧЕТ_Листинг_подпись"/>
    <w:basedOn w:val="a5"/>
    <w:next w:val="a9"/>
    <w:qFormat/>
    <w:rsid w:val="008950C7"/>
    <w:pPr>
      <w:numPr>
        <w:numId w:val="4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1E7750"/>
    <w:pPr>
      <w:numPr>
        <w:numId w:val="5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8950C7"/>
    <w:pPr>
      <w:numPr>
        <w:numId w:val="6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8950C7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f"/>
    <w:qFormat/>
    <w:rsid w:val="008950C7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682EF1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f1">
    <w:name w:val="ОТЧЕТ_Таблица"/>
    <w:qFormat/>
    <w:rsid w:val="008950C7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8950C7"/>
    <w:pPr>
      <w:numPr>
        <w:numId w:val="7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8950C7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rsid w:val="00B6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rsid w:val="00B66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B66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B66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B66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B66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B66A77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B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B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B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B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B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B66A77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B66A77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B66A77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B6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B66A77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B66A77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8950C7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8950C7"/>
    <w:rPr>
      <w:sz w:val="28"/>
    </w:rPr>
  </w:style>
  <w:style w:type="paragraph" w:customStyle="1" w:styleId="afb">
    <w:name w:val="ОТЧЕТ_Нумерация формулы"/>
    <w:basedOn w:val="a5"/>
    <w:qFormat/>
    <w:rsid w:val="008950C7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styleId="af0">
    <w:name w:val="caption"/>
    <w:basedOn w:val="a5"/>
    <w:next w:val="a5"/>
    <w:uiPriority w:val="35"/>
    <w:unhideWhenUsed/>
    <w:qFormat/>
    <w:rsid w:val="008950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c">
    <w:name w:val="header"/>
    <w:basedOn w:val="a5"/>
    <w:link w:val="afd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6"/>
    <w:link w:val="afc"/>
    <w:uiPriority w:val="99"/>
    <w:rsid w:val="00697D0C"/>
  </w:style>
  <w:style w:type="paragraph" w:styleId="afe">
    <w:name w:val="footer"/>
    <w:basedOn w:val="a5"/>
    <w:link w:val="aff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6"/>
    <w:link w:val="afe"/>
    <w:uiPriority w:val="99"/>
    <w:rsid w:val="00697D0C"/>
  </w:style>
  <w:style w:type="paragraph" w:styleId="13">
    <w:name w:val="toc 1"/>
    <w:basedOn w:val="a5"/>
    <w:next w:val="a5"/>
    <w:autoRedefine/>
    <w:uiPriority w:val="39"/>
    <w:unhideWhenUsed/>
    <w:rsid w:val="00697D0C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697D0C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697D0C"/>
    <w:pPr>
      <w:spacing w:after="100"/>
      <w:ind w:left="480"/>
    </w:pPr>
  </w:style>
  <w:style w:type="character" w:styleId="aff0">
    <w:name w:val="Hyperlink"/>
    <w:basedOn w:val="a6"/>
    <w:uiPriority w:val="99"/>
    <w:unhideWhenUsed/>
    <w:rsid w:val="00697D0C"/>
    <w:rPr>
      <w:color w:val="467886" w:themeColor="hyperlink"/>
      <w:u w:val="single"/>
    </w:rPr>
  </w:style>
  <w:style w:type="paragraph" w:customStyle="1" w:styleId="msonormal0">
    <w:name w:val="msonormal"/>
    <w:basedOn w:val="a5"/>
    <w:rsid w:val="00B20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a5"/>
    <w:rsid w:val="00B20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6"/>
    <w:uiPriority w:val="99"/>
    <w:semiHidden/>
    <w:unhideWhenUsed/>
    <w:rsid w:val="00B20FE7"/>
    <w:rPr>
      <w:rFonts w:ascii="Courier New" w:eastAsia="Times New Roman" w:hAnsi="Courier New" w:cs="Courier New"/>
      <w:sz w:val="20"/>
      <w:szCs w:val="20"/>
    </w:rPr>
  </w:style>
  <w:style w:type="character" w:styleId="aff1">
    <w:name w:val="Strong"/>
    <w:basedOn w:val="a6"/>
    <w:uiPriority w:val="22"/>
    <w:qFormat/>
    <w:rsid w:val="00B20FE7"/>
    <w:rPr>
      <w:b/>
      <w:bCs/>
    </w:rPr>
  </w:style>
  <w:style w:type="character" w:customStyle="1" w:styleId="d813de27">
    <w:name w:val="d813de27"/>
    <w:basedOn w:val="a6"/>
    <w:rsid w:val="00B20FE7"/>
  </w:style>
  <w:style w:type="paragraph" w:styleId="HTML0">
    <w:name w:val="HTML Preformatted"/>
    <w:basedOn w:val="a5"/>
    <w:link w:val="HTML1"/>
    <w:uiPriority w:val="99"/>
    <w:semiHidden/>
    <w:unhideWhenUsed/>
    <w:rsid w:val="00B20F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6"/>
    <w:link w:val="HTML0"/>
    <w:uiPriority w:val="99"/>
    <w:semiHidden/>
    <w:rsid w:val="00B20F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6"/>
    <w:rsid w:val="00B20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OneDrive\&#1044;&#1086;&#1082;&#1091;&#1084;&#1077;&#1085;&#1090;&#1099;\&#1053;&#1072;&#1089;&#1090;&#1088;&#1072;&#1080;&#1074;&#1072;&#1077;&#1084;&#1099;&#1077;%20&#1096;&#1072;&#1073;&#1083;&#1086;&#1085;&#1099;%20Office\&#1051;&#1072;&#1073;&#1086;&#1088;&#1072;&#1090;&#1086;&#1088;&#1085;&#1072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47D62-9E80-4BA6-BB2F-7DEAC8A84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Лабораторная.dotx</Template>
  <TotalTime>61</TotalTime>
  <Pages>25</Pages>
  <Words>3399</Words>
  <Characters>19379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3</cp:revision>
  <dcterms:created xsi:type="dcterms:W3CDTF">2026-04-26T20:47:00Z</dcterms:created>
  <dcterms:modified xsi:type="dcterms:W3CDTF">2026-05-11T08:33:00Z</dcterms:modified>
</cp:coreProperties>
</file>