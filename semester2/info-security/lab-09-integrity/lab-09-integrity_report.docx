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B747A" w14:textId="77777777" w:rsidR="00B66A77" w:rsidRPr="004957A9" w:rsidRDefault="00B66A77" w:rsidP="00B66A77">
      <w:pPr>
        <w:pStyle w:val="16"/>
      </w:pPr>
      <w:r w:rsidRPr="004957A9">
        <w:t>Министерство науки и высшего образования Российской Федерации</w:t>
      </w:r>
    </w:p>
    <w:p w14:paraId="06A02006" w14:textId="77777777" w:rsidR="00B66A77" w:rsidRPr="00043C59" w:rsidRDefault="00B66A77" w:rsidP="00B66A77">
      <w:pPr>
        <w:pStyle w:val="16"/>
      </w:pPr>
      <w:r w:rsidRPr="00043C59">
        <w:t>Федеральное государственное автономное образовательное учреждение высшего образования</w:t>
      </w:r>
    </w:p>
    <w:p w14:paraId="47F94665" w14:textId="77777777" w:rsidR="00B66A77" w:rsidRPr="00043C59" w:rsidRDefault="00B66A77" w:rsidP="00B66A77">
      <w:pPr>
        <w:pStyle w:val="16"/>
      </w:pPr>
      <w:r w:rsidRPr="00043C59">
        <w:t>«Санкт-Петербургский политехнический университет Петра Великого»</w:t>
      </w:r>
    </w:p>
    <w:p w14:paraId="410E74B6" w14:textId="77777777" w:rsidR="00B66A77" w:rsidRDefault="00B66A77" w:rsidP="00B66A77">
      <w:pPr>
        <w:pStyle w:val="142"/>
      </w:pPr>
      <w:r w:rsidRPr="00043C59">
        <w:t>—</w:t>
      </w:r>
    </w:p>
    <w:p w14:paraId="62A0477A" w14:textId="77777777" w:rsidR="00B66A77" w:rsidRPr="00043C59" w:rsidRDefault="00B66A77" w:rsidP="00B66A77">
      <w:pPr>
        <w:pStyle w:val="142"/>
      </w:pPr>
      <w:r>
        <w:t>Институт компьютерных наук и кибербезопасности</w:t>
      </w:r>
    </w:p>
    <w:p w14:paraId="39E2F999" w14:textId="77777777" w:rsidR="00B66A77" w:rsidRPr="00043C59" w:rsidRDefault="00B66A77" w:rsidP="00B66A77">
      <w:pPr>
        <w:pStyle w:val="142"/>
      </w:pPr>
      <w:r>
        <w:t>Высшая школа кибербезопасности</w:t>
      </w:r>
    </w:p>
    <w:p w14:paraId="538E3A19" w14:textId="77777777" w:rsidR="00B66A77" w:rsidRDefault="00B66A77" w:rsidP="00B66A77"/>
    <w:p w14:paraId="1257B0EB" w14:textId="77777777" w:rsidR="00B66A77" w:rsidRDefault="00B66A77" w:rsidP="00B66A77"/>
    <w:p w14:paraId="492AE70F" w14:textId="77777777" w:rsidR="00B66A77" w:rsidRDefault="00B66A77" w:rsidP="00B66A77"/>
    <w:p w14:paraId="0DEF136D" w14:textId="77777777" w:rsidR="00B66A77" w:rsidRDefault="00B66A77" w:rsidP="00B66A77"/>
    <w:p w14:paraId="27C9026F" w14:textId="6A2B8227" w:rsidR="00B66A77" w:rsidRDefault="00B66A77" w:rsidP="00B66A77">
      <w:pPr>
        <w:pStyle w:val="16"/>
      </w:pPr>
      <w:r w:rsidRPr="007355EA">
        <w:t>ЛАБОРАТОРНАЯ РАБОТА №</w:t>
      </w:r>
      <w:r w:rsidR="00B0026D">
        <w:t>9</w:t>
      </w:r>
    </w:p>
    <w:p w14:paraId="5D053B21" w14:textId="77777777" w:rsidR="00B0026D" w:rsidRDefault="00B0026D" w:rsidP="00B66A77">
      <w:pPr>
        <w:pStyle w:val="16"/>
      </w:pPr>
    </w:p>
    <w:p w14:paraId="2B2131E9" w14:textId="052541F2" w:rsidR="00B0026D" w:rsidRPr="00B0026D" w:rsidRDefault="00B0026D" w:rsidP="00B0026D">
      <w:pPr>
        <w:pStyle w:val="140"/>
      </w:pPr>
      <w:r w:rsidRPr="00B0026D">
        <w:t>«Методы контроля целостности информации»</w:t>
      </w:r>
      <w:r w:rsidRPr="00B0026D">
        <w:br/>
        <w:t>по дисциплине «Основы информационной информации»</w:t>
      </w:r>
    </w:p>
    <w:p w14:paraId="31CE2A3C" w14:textId="77777777" w:rsidR="00B0026D" w:rsidRPr="009A1036" w:rsidRDefault="00B0026D" w:rsidP="00B0026D">
      <w:pPr>
        <w:pStyle w:val="140"/>
      </w:pPr>
    </w:p>
    <w:p w14:paraId="045A85A7" w14:textId="37079FE7" w:rsidR="00B66A77" w:rsidRPr="004129CE" w:rsidRDefault="00B66A77" w:rsidP="00B0026D">
      <w:pPr>
        <w:pStyle w:val="140"/>
      </w:pPr>
    </w:p>
    <w:p w14:paraId="1FC610B1" w14:textId="77777777" w:rsidR="00B66A77" w:rsidRPr="007355EA" w:rsidRDefault="00B66A77" w:rsidP="00B66A77">
      <w:pPr>
        <w:pStyle w:val="140"/>
      </w:pPr>
    </w:p>
    <w:p w14:paraId="0C7B128C" w14:textId="77777777" w:rsidR="00B66A77" w:rsidRPr="00197BB2" w:rsidRDefault="00B66A77" w:rsidP="00B66A77">
      <w:pPr>
        <w:pStyle w:val="141"/>
      </w:pPr>
      <w:r w:rsidRPr="00197BB2">
        <w:t>Выполнил</w:t>
      </w:r>
      <w:r>
        <w:t>и</w:t>
      </w:r>
    </w:p>
    <w:p w14:paraId="688339D5" w14:textId="77777777" w:rsidR="00B66A77" w:rsidRDefault="00B66A77" w:rsidP="00B66A77">
      <w:pPr>
        <w:pStyle w:val="141"/>
      </w:pPr>
      <w:r w:rsidRPr="004957A9">
        <w:t>студент</w:t>
      </w:r>
      <w:r w:rsidRPr="00197BB2">
        <w:t xml:space="preserve"> гр. 5131001 /</w:t>
      </w:r>
      <w:r w:rsidRPr="004E314A">
        <w:t>50601</w:t>
      </w:r>
      <w:r w:rsidRPr="00197BB2">
        <w:tab/>
      </w:r>
      <w:r w:rsidRPr="00197BB2">
        <w:tab/>
      </w:r>
      <w:r w:rsidRPr="00197BB2">
        <w:tab/>
      </w:r>
      <w:r>
        <w:t xml:space="preserve">                  </w:t>
      </w:r>
      <w:r w:rsidRPr="00197BB2">
        <w:t xml:space="preserve">Южалкин П.А. </w:t>
      </w:r>
    </w:p>
    <w:p w14:paraId="0D4E8A55" w14:textId="77777777" w:rsidR="00B66A77" w:rsidRPr="0094689A" w:rsidRDefault="00B66A77" w:rsidP="00B66A77">
      <w:pPr>
        <w:pStyle w:val="141"/>
      </w:pPr>
    </w:p>
    <w:p w14:paraId="191D8C37" w14:textId="77777777" w:rsidR="00B66A77" w:rsidRPr="00450BE4" w:rsidRDefault="00B66A77" w:rsidP="00B66A77">
      <w:pPr>
        <w:pStyle w:val="140"/>
        <w:jc w:val="left"/>
      </w:pPr>
    </w:p>
    <w:p w14:paraId="1D98C956" w14:textId="77777777" w:rsidR="00B66A77" w:rsidRPr="00043C59" w:rsidRDefault="006B3B5B" w:rsidP="00B66A77">
      <w:pPr>
        <w:pStyle w:val="141"/>
      </w:pPr>
      <w:r>
        <w:t>Проверил</w:t>
      </w:r>
    </w:p>
    <w:p w14:paraId="0970BA4B" w14:textId="77777777" w:rsidR="00B66A77" w:rsidRPr="00043C59" w:rsidRDefault="00B66A77" w:rsidP="00B66A77">
      <w:pPr>
        <w:pStyle w:val="141"/>
      </w:pPr>
      <w:r>
        <w:t>Ассистент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Пахомов М.А.</w:t>
      </w:r>
    </w:p>
    <w:p w14:paraId="44A77EC0" w14:textId="77777777" w:rsidR="00B66A77" w:rsidRPr="00450BE4" w:rsidRDefault="00B66A77" w:rsidP="00B66A77">
      <w:pPr>
        <w:pStyle w:val="140"/>
      </w:pPr>
    </w:p>
    <w:p w14:paraId="68B66BBB" w14:textId="77777777" w:rsidR="00B66A77" w:rsidRDefault="00B66A77" w:rsidP="00B66A77">
      <w:pPr>
        <w:pStyle w:val="afb"/>
        <w:rPr>
          <w:lang w:eastAsia="ru-RU"/>
        </w:rPr>
      </w:pPr>
    </w:p>
    <w:p w14:paraId="394FD8EC" w14:textId="77777777" w:rsidR="00B66A77" w:rsidRDefault="00B66A77" w:rsidP="00B66A77">
      <w:pPr>
        <w:pStyle w:val="afb"/>
        <w:rPr>
          <w:lang w:eastAsia="ru-RU"/>
        </w:rPr>
      </w:pPr>
    </w:p>
    <w:p w14:paraId="4741B677" w14:textId="77777777" w:rsidR="00B66A77" w:rsidRDefault="00B66A77" w:rsidP="00B66A77">
      <w:pPr>
        <w:pStyle w:val="afb"/>
        <w:rPr>
          <w:lang w:eastAsia="ru-RU"/>
        </w:rPr>
      </w:pPr>
    </w:p>
    <w:p w14:paraId="3F01E02D" w14:textId="77777777" w:rsidR="00B66A77" w:rsidRDefault="00B66A77" w:rsidP="00B66A77">
      <w:pPr>
        <w:pStyle w:val="afb"/>
        <w:rPr>
          <w:lang w:eastAsia="ru-RU"/>
        </w:rPr>
      </w:pPr>
    </w:p>
    <w:p w14:paraId="4601FC3C" w14:textId="77777777" w:rsidR="00B66A77" w:rsidRDefault="00B66A77" w:rsidP="00B66A77">
      <w:pPr>
        <w:pStyle w:val="afb"/>
        <w:rPr>
          <w:lang w:eastAsia="ru-RU"/>
        </w:rPr>
      </w:pPr>
    </w:p>
    <w:p w14:paraId="55365420" w14:textId="77777777" w:rsidR="00B66A77" w:rsidRDefault="00B66A77" w:rsidP="00B66A77">
      <w:pPr>
        <w:pStyle w:val="afb"/>
        <w:rPr>
          <w:lang w:eastAsia="ru-RU"/>
        </w:rPr>
      </w:pPr>
    </w:p>
    <w:p w14:paraId="204630A9" w14:textId="77777777" w:rsidR="00B66A77" w:rsidRDefault="00B66A77" w:rsidP="00B66A77">
      <w:pPr>
        <w:pStyle w:val="afb"/>
        <w:rPr>
          <w:lang w:eastAsia="ru-RU"/>
        </w:rPr>
      </w:pPr>
    </w:p>
    <w:p w14:paraId="3FC57F7D" w14:textId="77777777" w:rsidR="00B66A77" w:rsidRPr="00697D0C" w:rsidRDefault="00B66A77" w:rsidP="008950C7">
      <w:pPr>
        <w:pStyle w:val="14"/>
        <w:rPr>
          <w:lang w:val="ru-RU"/>
        </w:rPr>
      </w:pPr>
    </w:p>
    <w:p w14:paraId="16B8ABD0" w14:textId="77777777" w:rsidR="00B66A77" w:rsidRDefault="00B66A77" w:rsidP="00B66A77">
      <w:pPr>
        <w:pStyle w:val="140"/>
        <w:ind w:left="0"/>
        <w:jc w:val="left"/>
      </w:pPr>
    </w:p>
    <w:p w14:paraId="5B242D57" w14:textId="77777777" w:rsidR="00B0026D" w:rsidRDefault="00B66A77" w:rsidP="00B0026D">
      <w:pPr>
        <w:pStyle w:val="140"/>
        <w:rPr>
          <w:lang w:val="en-US"/>
        </w:rPr>
      </w:pPr>
      <w:r w:rsidRPr="009A1036">
        <w:t>Санкт-Петербург</w:t>
      </w:r>
      <w:r w:rsidRPr="009A1036">
        <w:br/>
        <w:t>202</w:t>
      </w:r>
      <w:r>
        <w:t>6</w:t>
      </w:r>
    </w:p>
    <w:p w14:paraId="484C46A4" w14:textId="77777777" w:rsidR="00B0026D" w:rsidRDefault="00B0026D" w:rsidP="00B0026D">
      <w:pPr>
        <w:pStyle w:val="aa"/>
        <w:rPr>
          <w:lang w:val="ru-RU"/>
        </w:rPr>
      </w:pPr>
      <w:r>
        <w:br w:type="page"/>
      </w:r>
      <w:r>
        <w:rPr>
          <w:lang w:val="ru-RU"/>
        </w:rPr>
        <w:lastRenderedPageBreak/>
        <w:t>Содержание</w:t>
      </w:r>
    </w:p>
    <w:p w14:paraId="775A6E98" w14:textId="2CFF78C3" w:rsidR="00844FD4" w:rsidRDefault="00B0026D">
      <w:pPr>
        <w:pStyle w:val="13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\h \z \t "ОТЧЕТ_Заголовок 1;1;ОТЧЕТ_Заголовок 2;2;ОТЧЕТ_Заголовок приложения;1;ОТЧЕТ_Листинг_подпись;3;ОТЧЕТ_Рисунок_подпись;3;ОТЧЕТ_Таблица_подпись;3" </w:instrText>
      </w:r>
      <w:r>
        <w:fldChar w:fldCharType="separate"/>
      </w:r>
      <w:hyperlink w:anchor="_Toc227324755" w:history="1">
        <w:r w:rsidR="00844FD4" w:rsidRPr="00D631A2">
          <w:rPr>
            <w:rStyle w:val="aff0"/>
            <w:noProof/>
          </w:rPr>
          <w:t>1. Цель работы</w:t>
        </w:r>
        <w:r w:rsidR="00844FD4">
          <w:rPr>
            <w:noProof/>
            <w:webHidden/>
          </w:rPr>
          <w:tab/>
        </w:r>
        <w:r w:rsidR="00844FD4">
          <w:rPr>
            <w:noProof/>
            <w:webHidden/>
          </w:rPr>
          <w:fldChar w:fldCharType="begin"/>
        </w:r>
        <w:r w:rsidR="00844FD4">
          <w:rPr>
            <w:noProof/>
            <w:webHidden/>
          </w:rPr>
          <w:instrText xml:space="preserve"> PAGEREF _Toc227324755 \h </w:instrText>
        </w:r>
        <w:r w:rsidR="00844FD4">
          <w:rPr>
            <w:noProof/>
            <w:webHidden/>
          </w:rPr>
        </w:r>
        <w:r w:rsidR="00844FD4">
          <w:rPr>
            <w:noProof/>
            <w:webHidden/>
          </w:rPr>
          <w:fldChar w:fldCharType="separate"/>
        </w:r>
        <w:r w:rsidR="00844FD4">
          <w:rPr>
            <w:noProof/>
            <w:webHidden/>
          </w:rPr>
          <w:t>3</w:t>
        </w:r>
        <w:r w:rsidR="00844FD4">
          <w:rPr>
            <w:noProof/>
            <w:webHidden/>
          </w:rPr>
          <w:fldChar w:fldCharType="end"/>
        </w:r>
      </w:hyperlink>
    </w:p>
    <w:p w14:paraId="6351AAFD" w14:textId="2C12B762" w:rsidR="00844FD4" w:rsidRDefault="00844FD4">
      <w:pPr>
        <w:pStyle w:val="13"/>
        <w:tabs>
          <w:tab w:val="right" w:leader="dot" w:pos="9345"/>
        </w:tabs>
        <w:rPr>
          <w:noProof/>
        </w:rPr>
      </w:pPr>
      <w:hyperlink w:anchor="_Toc227324756" w:history="1">
        <w:r w:rsidRPr="00D631A2">
          <w:rPr>
            <w:rStyle w:val="aff0"/>
            <w:noProof/>
          </w:rPr>
          <w:t>2.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1989CB" w14:textId="7B1104F5" w:rsidR="00844FD4" w:rsidRDefault="00844FD4">
      <w:pPr>
        <w:pStyle w:val="25"/>
        <w:tabs>
          <w:tab w:val="right" w:leader="dot" w:pos="9345"/>
        </w:tabs>
        <w:rPr>
          <w:noProof/>
        </w:rPr>
      </w:pPr>
      <w:hyperlink w:anchor="_Toc227324757" w:history="1">
        <w:r w:rsidRPr="00D631A2">
          <w:rPr>
            <w:rStyle w:val="aff0"/>
            <w:noProof/>
          </w:rPr>
          <w:t>2.1. Что такое целостность информации?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C82171" w14:textId="09F1BE2E" w:rsidR="00844FD4" w:rsidRDefault="00844FD4">
      <w:pPr>
        <w:pStyle w:val="31"/>
        <w:tabs>
          <w:tab w:val="right" w:leader="dot" w:pos="9345"/>
        </w:tabs>
        <w:rPr>
          <w:noProof/>
        </w:rPr>
      </w:pPr>
      <w:hyperlink w:anchor="_Toc227324758" w:history="1">
        <w:r w:rsidRPr="00D631A2">
          <w:rPr>
            <w:rStyle w:val="aff0"/>
            <w:noProof/>
          </w:rPr>
          <w:t>Рисунок  1 - схема нарушения целостности при передаче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B7A6B9" w14:textId="631B9184" w:rsidR="00844FD4" w:rsidRDefault="00844FD4">
      <w:pPr>
        <w:pStyle w:val="25"/>
        <w:tabs>
          <w:tab w:val="right" w:leader="dot" w:pos="9345"/>
        </w:tabs>
        <w:rPr>
          <w:noProof/>
        </w:rPr>
      </w:pPr>
      <w:hyperlink w:anchor="_Toc227324759" w:history="1">
        <w:r w:rsidRPr="00D631A2">
          <w:rPr>
            <w:rStyle w:val="aff0"/>
            <w:noProof/>
          </w:rPr>
          <w:t>2.2. Контрольная сумма (LRC)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83C34D" w14:textId="2772755C" w:rsidR="00844FD4" w:rsidRDefault="00844FD4">
      <w:pPr>
        <w:pStyle w:val="25"/>
        <w:tabs>
          <w:tab w:val="right" w:leader="dot" w:pos="9345"/>
        </w:tabs>
        <w:rPr>
          <w:noProof/>
        </w:rPr>
      </w:pPr>
      <w:hyperlink w:anchor="_Toc227324760" w:history="1">
        <w:r w:rsidRPr="00D631A2">
          <w:rPr>
            <w:rStyle w:val="aff0"/>
            <w:noProof/>
          </w:rPr>
          <w:t>2.3. Циклический избыточный код (CRC)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E82E5F" w14:textId="29E7AA86" w:rsidR="00844FD4" w:rsidRDefault="00844FD4">
      <w:pPr>
        <w:pStyle w:val="13"/>
        <w:tabs>
          <w:tab w:val="right" w:leader="dot" w:pos="9345"/>
        </w:tabs>
        <w:rPr>
          <w:noProof/>
        </w:rPr>
      </w:pPr>
      <w:hyperlink w:anchor="_Toc227324761" w:history="1">
        <w:r w:rsidRPr="00D631A2">
          <w:rPr>
            <w:rStyle w:val="aff0"/>
            <w:noProof/>
          </w:rPr>
          <w:t>3. Ручной расчёт (обязательная часть)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47E4B4" w14:textId="1EE2EF37" w:rsidR="00844FD4" w:rsidRDefault="00844FD4">
      <w:pPr>
        <w:pStyle w:val="25"/>
        <w:tabs>
          <w:tab w:val="right" w:leader="dot" w:pos="9345"/>
        </w:tabs>
        <w:rPr>
          <w:noProof/>
        </w:rPr>
      </w:pPr>
      <w:hyperlink w:anchor="_Toc227324762" w:history="1">
        <w:r w:rsidRPr="00D631A2">
          <w:rPr>
            <w:rStyle w:val="aff0"/>
            <w:noProof/>
          </w:rPr>
          <w:t>3.1. Ручной расчёт LRC8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1DA057" w14:textId="2B1A776A" w:rsidR="00844FD4" w:rsidRDefault="00844FD4">
      <w:pPr>
        <w:pStyle w:val="31"/>
        <w:tabs>
          <w:tab w:val="right" w:leader="dot" w:pos="9345"/>
        </w:tabs>
        <w:rPr>
          <w:noProof/>
        </w:rPr>
      </w:pPr>
      <w:hyperlink w:anchor="_Toc227324763" w:history="1">
        <w:r w:rsidRPr="00D631A2">
          <w:rPr>
            <w:rStyle w:val="aff0"/>
            <w:noProof/>
          </w:rPr>
          <w:t>Таблица 1 Десятичное значение каждого байта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9CE001" w14:textId="638DB493" w:rsidR="00844FD4" w:rsidRDefault="00844FD4">
      <w:pPr>
        <w:pStyle w:val="25"/>
        <w:tabs>
          <w:tab w:val="right" w:leader="dot" w:pos="9345"/>
        </w:tabs>
        <w:rPr>
          <w:noProof/>
        </w:rPr>
      </w:pPr>
      <w:hyperlink w:anchor="_Toc227324764" w:history="1">
        <w:r w:rsidRPr="00D631A2">
          <w:rPr>
            <w:rStyle w:val="aff0"/>
            <w:noProof/>
          </w:rPr>
          <w:t>3.2. Ручной расчёт CRC для полинома (4,1,0)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4A5B42" w14:textId="39AFBD4A" w:rsidR="00844FD4" w:rsidRDefault="00844FD4">
      <w:pPr>
        <w:pStyle w:val="13"/>
        <w:tabs>
          <w:tab w:val="right" w:leader="dot" w:pos="9345"/>
        </w:tabs>
        <w:rPr>
          <w:noProof/>
        </w:rPr>
      </w:pPr>
      <w:hyperlink w:anchor="_Toc227324765" w:history="1">
        <w:r w:rsidRPr="00D631A2">
          <w:rPr>
            <w:rStyle w:val="aff0"/>
            <w:noProof/>
          </w:rPr>
          <w:t>4. Экспериментальная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9BC519" w14:textId="0BB48EC1" w:rsidR="00844FD4" w:rsidRDefault="00844FD4">
      <w:pPr>
        <w:pStyle w:val="31"/>
        <w:tabs>
          <w:tab w:val="right" w:leader="dot" w:pos="9345"/>
        </w:tabs>
        <w:rPr>
          <w:noProof/>
        </w:rPr>
      </w:pPr>
      <w:hyperlink w:anchor="_Toc227324766" w:history="1">
        <w:r w:rsidRPr="00D631A2">
          <w:rPr>
            <w:rStyle w:val="aff0"/>
            <w:noProof/>
          </w:rPr>
          <w:t>Таблица 2 Взятые значения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E52CEA" w14:textId="186CBCE6" w:rsidR="00844FD4" w:rsidRDefault="00844FD4">
      <w:pPr>
        <w:pStyle w:val="31"/>
        <w:tabs>
          <w:tab w:val="right" w:leader="dot" w:pos="9345"/>
        </w:tabs>
        <w:rPr>
          <w:noProof/>
        </w:rPr>
      </w:pPr>
      <w:hyperlink w:anchor="_Toc227324767" w:history="1">
        <w:r w:rsidRPr="00D631A2">
          <w:rPr>
            <w:rStyle w:val="aff0"/>
            <w:noProof/>
          </w:rPr>
          <w:t>Таблица 3 Результаты экспериментов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F90F3C" w14:textId="34D51309" w:rsidR="00844FD4" w:rsidRDefault="00844FD4">
      <w:pPr>
        <w:pStyle w:val="13"/>
        <w:tabs>
          <w:tab w:val="right" w:leader="dot" w:pos="9345"/>
        </w:tabs>
        <w:rPr>
          <w:noProof/>
        </w:rPr>
      </w:pPr>
      <w:hyperlink w:anchor="_Toc227324768" w:history="1">
        <w:r w:rsidRPr="00D631A2">
          <w:rPr>
            <w:rStyle w:val="aff0"/>
            <w:noProof/>
          </w:rPr>
          <w:t>5. Анализ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CA3EF2" w14:textId="7FA3326C" w:rsidR="00844FD4" w:rsidRDefault="00844FD4">
      <w:pPr>
        <w:pStyle w:val="25"/>
        <w:tabs>
          <w:tab w:val="right" w:leader="dot" w:pos="9345"/>
        </w:tabs>
        <w:rPr>
          <w:noProof/>
        </w:rPr>
      </w:pPr>
      <w:hyperlink w:anchor="_Toc227324769" w:history="1">
        <w:r w:rsidRPr="00D631A2">
          <w:rPr>
            <w:rStyle w:val="aff0"/>
            <w:noProof/>
          </w:rPr>
          <w:t>5.1. LRC (контрольная сумма)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DDB510" w14:textId="49314148" w:rsidR="00844FD4" w:rsidRDefault="00844FD4">
      <w:pPr>
        <w:pStyle w:val="25"/>
        <w:tabs>
          <w:tab w:val="right" w:leader="dot" w:pos="9345"/>
        </w:tabs>
        <w:rPr>
          <w:noProof/>
        </w:rPr>
      </w:pPr>
      <w:hyperlink w:anchor="_Toc227324770" w:history="1">
        <w:r w:rsidRPr="00D631A2">
          <w:rPr>
            <w:rStyle w:val="aff0"/>
            <w:noProof/>
          </w:rPr>
          <w:t>5.2. CRC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77F710" w14:textId="489BA8B2" w:rsidR="00844FD4" w:rsidRDefault="00844FD4">
      <w:pPr>
        <w:pStyle w:val="13"/>
        <w:tabs>
          <w:tab w:val="right" w:leader="dot" w:pos="9345"/>
        </w:tabs>
        <w:rPr>
          <w:noProof/>
        </w:rPr>
      </w:pPr>
      <w:hyperlink w:anchor="_Toc227324771" w:history="1">
        <w:r w:rsidRPr="00D631A2">
          <w:rPr>
            <w:rStyle w:val="aff0"/>
            <w:noProof/>
          </w:rPr>
          <w:t>6. Сравнение методов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4DE8E4" w14:textId="1D67D370" w:rsidR="00844FD4" w:rsidRDefault="00844FD4">
      <w:pPr>
        <w:pStyle w:val="31"/>
        <w:tabs>
          <w:tab w:val="right" w:leader="dot" w:pos="9345"/>
        </w:tabs>
        <w:rPr>
          <w:noProof/>
        </w:rPr>
      </w:pPr>
      <w:hyperlink w:anchor="_Toc227324772" w:history="1">
        <w:r w:rsidRPr="00D631A2">
          <w:rPr>
            <w:rStyle w:val="aff0"/>
            <w:noProof/>
          </w:rPr>
          <w:t>Таблица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EC68FD" w14:textId="0381E5A3" w:rsidR="00844FD4" w:rsidRDefault="00844FD4">
      <w:pPr>
        <w:pStyle w:val="13"/>
        <w:tabs>
          <w:tab w:val="right" w:leader="dot" w:pos="9345"/>
        </w:tabs>
        <w:rPr>
          <w:noProof/>
        </w:rPr>
      </w:pPr>
      <w:hyperlink w:anchor="_Toc227324773" w:history="1">
        <w:r w:rsidRPr="00D631A2">
          <w:rPr>
            <w:rStyle w:val="aff0"/>
            <w:noProof/>
          </w:rPr>
          <w:t>7.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849CFB" w14:textId="79BFE402" w:rsidR="00844FD4" w:rsidRDefault="00844FD4">
      <w:pPr>
        <w:pStyle w:val="13"/>
        <w:tabs>
          <w:tab w:val="right" w:leader="dot" w:pos="9345"/>
        </w:tabs>
        <w:rPr>
          <w:noProof/>
        </w:rPr>
      </w:pPr>
      <w:hyperlink w:anchor="_Toc227324774" w:history="1">
        <w:r w:rsidRPr="00D631A2">
          <w:rPr>
            <w:rStyle w:val="aff0"/>
            <w:noProof/>
          </w:rPr>
          <w:t>8.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8738C1" w14:textId="45F7EB78" w:rsidR="00844FD4" w:rsidRDefault="00844FD4">
      <w:pPr>
        <w:pStyle w:val="13"/>
        <w:tabs>
          <w:tab w:val="right" w:leader="dot" w:pos="9345"/>
        </w:tabs>
        <w:rPr>
          <w:noProof/>
        </w:rPr>
      </w:pPr>
      <w:hyperlink w:anchor="_Toc227324775" w:history="1">
        <w:r w:rsidRPr="00D631A2">
          <w:rPr>
            <w:rStyle w:val="aff0"/>
            <w:noProof/>
          </w:rPr>
          <w:t>Приложение А Листинг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990959" w14:textId="55324236" w:rsidR="00844FD4" w:rsidRDefault="00844FD4">
      <w:pPr>
        <w:pStyle w:val="31"/>
        <w:tabs>
          <w:tab w:val="right" w:leader="dot" w:pos="9345"/>
        </w:tabs>
        <w:rPr>
          <w:noProof/>
        </w:rPr>
      </w:pPr>
      <w:hyperlink w:anchor="_Toc227324776" w:history="1">
        <w:r w:rsidRPr="00D631A2">
          <w:rPr>
            <w:rStyle w:val="aff0"/>
            <w:noProof/>
            <w:lang w:val="fr-FR"/>
          </w:rPr>
          <w:t>Листинг 1</w:t>
        </w:r>
        <w:r w:rsidRPr="00D631A2">
          <w:rPr>
            <w:rStyle w:val="aff0"/>
            <w:noProof/>
          </w:rPr>
          <w:t xml:space="preserve"> Листинг</w:t>
        </w:r>
        <w:r w:rsidRPr="00D631A2">
          <w:rPr>
            <w:rStyle w:val="aff0"/>
            <w:noProof/>
            <w:lang w:val="fr-FR"/>
          </w:rPr>
          <w:t xml:space="preserve"> </w:t>
        </w:r>
        <w:r w:rsidRPr="00D631A2">
          <w:rPr>
            <w:rStyle w:val="aff0"/>
            <w:noProof/>
          </w:rPr>
          <w:t>программы</w:t>
        </w:r>
        <w:r w:rsidRPr="00D631A2">
          <w:rPr>
            <w:rStyle w:val="aff0"/>
            <w:noProof/>
            <w:lang w:val="fr-FR"/>
          </w:rPr>
          <w:t xml:space="preserve"> programme_for_lab_9.py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_Toc227324776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8893DAF" w14:textId="78086EE0" w:rsidR="00B0026D" w:rsidRPr="00B0026D" w:rsidRDefault="00B0026D" w:rsidP="00B0026D">
      <w:pPr>
        <w:pStyle w:val="aa"/>
        <w:rPr>
          <w:rFonts w:eastAsia="Times New Roman" w:cs="Times New Roman"/>
          <w:sz w:val="28"/>
          <w:szCs w:val="28"/>
        </w:rPr>
      </w:pPr>
      <w:r>
        <w:fldChar w:fldCharType="end"/>
      </w:r>
      <w:r>
        <w:br w:type="page"/>
      </w:r>
    </w:p>
    <w:p w14:paraId="19CEC749" w14:textId="77777777" w:rsidR="00B0026D" w:rsidRPr="00B0026D" w:rsidRDefault="00B0026D" w:rsidP="00B0026D">
      <w:pPr>
        <w:pStyle w:val="1"/>
      </w:pPr>
      <w:bookmarkStart w:id="0" w:name="_Toc227324755"/>
      <w:r w:rsidRPr="00B0026D">
        <w:lastRenderedPageBreak/>
        <w:t>Цель работы</w:t>
      </w:r>
      <w:bookmarkEnd w:id="0"/>
    </w:p>
    <w:p w14:paraId="5E1D51D2" w14:textId="412C3A8B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>Приобретение навыков разработки и использования программных средств контроля целостности информации, анализ свойств алгоритмов расчёта контрольных сумм и циклических кодов (</w:t>
      </w:r>
      <w:r w:rsidRPr="00B0026D">
        <w:t>CRC</w:t>
      </w:r>
      <w:r w:rsidRPr="004129CE">
        <w:rPr>
          <w:lang w:val="ru-RU"/>
        </w:rPr>
        <w:t>).</w:t>
      </w:r>
    </w:p>
    <w:p w14:paraId="58CEB9E4" w14:textId="77777777" w:rsidR="00B0026D" w:rsidRPr="004129CE" w:rsidRDefault="00B0026D">
      <w:pPr>
        <w:rPr>
          <w:rFonts w:ascii="Times New Roman" w:hAnsi="Times New Roman" w:cs="Times New Roman (Основной текст"/>
          <w:color w:val="000000" w:themeColor="text1"/>
          <w:kern w:val="0"/>
          <w:sz w:val="28"/>
          <w:szCs w:val="22"/>
          <w:lang w:eastAsia="en-US"/>
          <w14:ligatures w14:val="none"/>
        </w:rPr>
      </w:pPr>
      <w:r>
        <w:br w:type="page"/>
      </w:r>
    </w:p>
    <w:p w14:paraId="25D8C07B" w14:textId="626F5223" w:rsidR="00B0026D" w:rsidRPr="00B0026D" w:rsidRDefault="00B0026D" w:rsidP="00B0026D">
      <w:pPr>
        <w:pStyle w:val="1"/>
      </w:pPr>
      <w:bookmarkStart w:id="1" w:name="_Toc227324756"/>
      <w:r w:rsidRPr="00B0026D">
        <w:lastRenderedPageBreak/>
        <w:t>Теоретическая часть</w:t>
      </w:r>
      <w:bookmarkEnd w:id="1"/>
    </w:p>
    <w:p w14:paraId="075CE456" w14:textId="233E0D97" w:rsidR="00B0026D" w:rsidRPr="00B0026D" w:rsidRDefault="00B0026D" w:rsidP="00B0026D">
      <w:pPr>
        <w:pStyle w:val="2"/>
      </w:pPr>
      <w:bookmarkStart w:id="2" w:name="_Toc227324757"/>
      <w:r w:rsidRPr="00B0026D">
        <w:t>Что такое целостность информации?</w:t>
      </w:r>
      <w:bookmarkEnd w:id="2"/>
    </w:p>
    <w:p w14:paraId="11B06CD2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>Целостность</w:t>
      </w:r>
      <w:r w:rsidRPr="00B0026D">
        <w:t> </w:t>
      </w:r>
      <w:r w:rsidRPr="004129CE">
        <w:rPr>
          <w:lang w:val="ru-RU"/>
        </w:rPr>
        <w:t>— состояние информации, при котором отсутствует её изменение либо изменение осуществляется только авторизованными субъектами.</w:t>
      </w:r>
    </w:p>
    <w:p w14:paraId="384B62E5" w14:textId="3277A2A6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>Нарушение целостности</w:t>
      </w:r>
      <w:r w:rsidR="004129CE">
        <w:rPr>
          <w:lang w:val="ru-RU"/>
        </w:rPr>
        <w:t xml:space="preserve"> (рис.1)</w:t>
      </w:r>
      <w:r w:rsidRPr="004129CE">
        <w:rPr>
          <w:lang w:val="ru-RU"/>
        </w:rPr>
        <w:t xml:space="preserve"> может быть вызвано:</w:t>
      </w:r>
    </w:p>
    <w:p w14:paraId="3F1DC448" w14:textId="1C5F7FA0" w:rsidR="00B0026D" w:rsidRPr="00B0026D" w:rsidRDefault="00B0026D" w:rsidP="00671EC2">
      <w:pPr>
        <w:pStyle w:val="a0"/>
        <w:ind w:left="1276" w:hanging="425"/>
      </w:pPr>
      <w:r w:rsidRPr="00B0026D">
        <w:t>случайными помехами (шум в канале связи, сбой жесткого диска)</w:t>
      </w:r>
      <w:r w:rsidR="00671EC2" w:rsidRPr="00671EC2">
        <w:t>;</w:t>
      </w:r>
    </w:p>
    <w:p w14:paraId="73FFD6DE" w14:textId="529E3681" w:rsidR="00B0026D" w:rsidRDefault="00B0026D" w:rsidP="00671EC2">
      <w:pPr>
        <w:pStyle w:val="a0"/>
        <w:ind w:left="1276" w:hanging="425"/>
      </w:pPr>
      <w:r w:rsidRPr="00B0026D">
        <w:t>преднамеренными действиями (вирусы, взлом, модификация данных)</w:t>
      </w:r>
      <w:r w:rsidR="00671EC2" w:rsidRPr="00671EC2">
        <w:t>.</w:t>
      </w:r>
    </w:p>
    <w:p w14:paraId="03193324" w14:textId="77777777" w:rsidR="00671EC2" w:rsidRDefault="00671EC2" w:rsidP="00671EC2">
      <w:pPr>
        <w:pStyle w:val="ae"/>
        <w:keepNext/>
      </w:pPr>
      <w:r w:rsidRPr="00671EC2">
        <w:rPr>
          <w:noProof/>
        </w:rPr>
        <w:drawing>
          <wp:inline distT="0" distB="0" distL="0" distR="0" wp14:anchorId="3E23E6EA" wp14:editId="10DB69B1">
            <wp:extent cx="5940425" cy="3528060"/>
            <wp:effectExtent l="0" t="0" r="3175" b="0"/>
            <wp:docPr id="6345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5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8CFA" w14:textId="0FD6938F" w:rsidR="00671EC2" w:rsidRDefault="00671EC2" w:rsidP="00671EC2">
      <w:pPr>
        <w:pStyle w:val="af"/>
      </w:pPr>
      <w:bookmarkStart w:id="3" w:name="_Toc227324758"/>
      <w:r>
        <w:t xml:space="preserve">Рисунок  </w:t>
      </w:r>
      <w:r>
        <w:fldChar w:fldCharType="begin"/>
      </w:r>
      <w:r>
        <w:instrText xml:space="preserve"> SEQ Рисунок_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r w:rsidRPr="00B0026D">
        <w:t>схема нарушения целостности при передаче данных</w:t>
      </w:r>
      <w:bookmarkEnd w:id="3"/>
    </w:p>
    <w:p w14:paraId="014A1603" w14:textId="77777777" w:rsidR="00671EC2" w:rsidRPr="00671EC2" w:rsidRDefault="00671EC2" w:rsidP="00671EC2">
      <w:pPr>
        <w:pStyle w:val="af"/>
        <w:rPr>
          <w:lang w:eastAsia="en-US"/>
        </w:rPr>
      </w:pPr>
    </w:p>
    <w:p w14:paraId="784D32CD" w14:textId="4BA1EA68" w:rsidR="00B0026D" w:rsidRPr="00B0026D" w:rsidRDefault="00B0026D" w:rsidP="00B0026D">
      <w:pPr>
        <w:pStyle w:val="2"/>
      </w:pPr>
      <w:bookmarkStart w:id="4" w:name="_Toc227324759"/>
      <w:r w:rsidRPr="00B0026D">
        <w:t>Контрольная сумма (LRC)</w:t>
      </w:r>
      <w:bookmarkEnd w:id="4"/>
    </w:p>
    <w:p w14:paraId="44A2D869" w14:textId="1AEE1905" w:rsidR="00B0026D" w:rsidRPr="00671EC2" w:rsidRDefault="00B0026D" w:rsidP="00671EC2">
      <w:pPr>
        <w:pStyle w:val="14"/>
        <w:rPr>
          <w:lang w:val="ru-RU"/>
        </w:rPr>
      </w:pPr>
      <w:r w:rsidRPr="00B0026D">
        <w:t>LRC</w:t>
      </w:r>
      <w:r w:rsidRPr="00671EC2">
        <w:rPr>
          <w:lang w:val="ru-RU"/>
        </w:rPr>
        <w:t xml:space="preserve"> (</w:t>
      </w:r>
      <w:r w:rsidRPr="00B0026D">
        <w:t>Longitudinal</w:t>
      </w:r>
      <w:r w:rsidRPr="00671EC2">
        <w:rPr>
          <w:lang w:val="ru-RU"/>
        </w:rPr>
        <w:t xml:space="preserve"> </w:t>
      </w:r>
      <w:r w:rsidRPr="00B0026D">
        <w:t>Redundancy</w:t>
      </w:r>
      <w:r w:rsidRPr="00671EC2">
        <w:rPr>
          <w:lang w:val="ru-RU"/>
        </w:rPr>
        <w:t xml:space="preserve"> </w:t>
      </w:r>
      <w:r w:rsidRPr="00B0026D">
        <w:t>Check</w:t>
      </w:r>
      <w:r w:rsidRPr="00671EC2">
        <w:rPr>
          <w:lang w:val="ru-RU"/>
        </w:rPr>
        <w:t>)</w:t>
      </w:r>
      <w:r w:rsidRPr="00B0026D">
        <w:t> </w:t>
      </w:r>
      <w:r w:rsidRPr="00671EC2">
        <w:rPr>
          <w:lang w:val="ru-RU"/>
        </w:rPr>
        <w:t xml:space="preserve">— </w:t>
      </w:r>
      <w:r w:rsidR="00671EC2" w:rsidRPr="00671EC2">
        <w:rPr>
          <w:lang w:val="ru-RU"/>
        </w:rPr>
        <w:t xml:space="preserve">это число, вычисляемое по набору данных (файлу, сообщению, пакету) по определённому алгоритму. При повторном вычислении на стороне получателя она сравнивается с исходной. Если значения не совпадают — данные были изменены (нарушена </w:t>
      </w:r>
      <w:r w:rsidR="00671EC2" w:rsidRPr="00671EC2">
        <w:rPr>
          <w:lang w:val="ru-RU"/>
        </w:rPr>
        <w:lastRenderedPageBreak/>
        <w:t>целостность). Простейший алгоритм: сумма всех байтов по модулю 256. Недостаток: не обнаруживает перестановку байтов и добавление нулей.</w:t>
      </w:r>
    </w:p>
    <w:p w14:paraId="36550A63" w14:textId="2B60EA93" w:rsidR="00B0026D" w:rsidRPr="00671EC2" w:rsidRDefault="00B0026D" w:rsidP="00B0026D">
      <w:pPr>
        <w:pStyle w:val="14"/>
        <w:rPr>
          <w:lang w:val="ru-RU"/>
        </w:rPr>
      </w:pPr>
      <w:r w:rsidRPr="00671EC2">
        <w:rPr>
          <w:lang w:val="ru-RU"/>
        </w:rPr>
        <w:t>Формула:</w:t>
      </w:r>
      <w:r w:rsidR="00CD528A" w:rsidRPr="00CD528A">
        <w:rPr>
          <w:lang w:val="ru-RU"/>
        </w:rPr>
        <w:t xml:space="preserve"> </w:t>
      </w:r>
      <w:r w:rsidRPr="00CD528A">
        <w:t>C</w:t>
      </w:r>
      <w:r w:rsidRPr="00CD528A">
        <w:rPr>
          <w:lang w:val="ru-RU"/>
        </w:rPr>
        <w:t xml:space="preserve"> = (сумма всех байтов) </w:t>
      </w:r>
      <w:r w:rsidRPr="00CD528A">
        <w:t>mod</w:t>
      </w:r>
      <w:r w:rsidRPr="00CD528A">
        <w:rPr>
          <w:lang w:val="ru-RU"/>
        </w:rPr>
        <w:t xml:space="preserve"> 256</w:t>
      </w:r>
    </w:p>
    <w:p w14:paraId="53BF9BAA" w14:textId="06DD9530" w:rsidR="00B0026D" w:rsidRPr="00CD528A" w:rsidRDefault="00B0026D" w:rsidP="00CD528A">
      <w:pPr>
        <w:pStyle w:val="14"/>
        <w:rPr>
          <w:lang w:val="ru-RU"/>
        </w:rPr>
      </w:pPr>
      <w:r w:rsidRPr="00CD528A">
        <w:rPr>
          <w:lang w:val="ru-RU"/>
        </w:rPr>
        <w:t>Пример для байтов</w:t>
      </w:r>
      <w:r w:rsidRPr="00B0026D">
        <w:t> </w:t>
      </w:r>
      <w:r w:rsidRPr="00CD528A">
        <w:rPr>
          <w:lang w:val="ru-RU"/>
        </w:rPr>
        <w:t>[65, 66, 67]</w:t>
      </w:r>
      <w:r w:rsidRPr="00B0026D">
        <w:t> </w:t>
      </w:r>
      <w:r w:rsidRPr="00CD528A">
        <w:rPr>
          <w:lang w:val="ru-RU"/>
        </w:rPr>
        <w:t>(символы "</w:t>
      </w:r>
      <w:r w:rsidRPr="00B0026D">
        <w:t>ABC</w:t>
      </w:r>
      <w:r w:rsidRPr="00CD528A">
        <w:rPr>
          <w:lang w:val="ru-RU"/>
        </w:rPr>
        <w:t>"):</w:t>
      </w:r>
      <w:r w:rsidR="00CD528A" w:rsidRPr="00CD528A">
        <w:rPr>
          <w:lang w:val="ru-RU"/>
        </w:rPr>
        <w:t xml:space="preserve"> </w:t>
      </w:r>
      <w:r w:rsidR="00CD528A">
        <w:t>c</w:t>
      </w:r>
      <w:r w:rsidRPr="00CD528A">
        <w:rPr>
          <w:lang w:val="ru-RU"/>
        </w:rPr>
        <w:t>умма = 65 + 66 + 67 = 198</w:t>
      </w:r>
      <w:r w:rsidR="00CD528A" w:rsidRPr="00CD528A">
        <w:rPr>
          <w:lang w:val="ru-RU"/>
        </w:rPr>
        <w:t xml:space="preserve">; </w:t>
      </w:r>
      <w:r w:rsidRPr="00B0026D">
        <w:t>LRC</w:t>
      </w:r>
      <w:r w:rsidRPr="00CD528A">
        <w:rPr>
          <w:lang w:val="ru-RU"/>
        </w:rPr>
        <w:t xml:space="preserve"> = 198 % 256 = 198</w:t>
      </w:r>
    </w:p>
    <w:p w14:paraId="78C3B58D" w14:textId="77777777" w:rsidR="00B0026D" w:rsidRPr="00B0026D" w:rsidRDefault="00B0026D" w:rsidP="00B0026D">
      <w:pPr>
        <w:pStyle w:val="14"/>
      </w:pPr>
      <w:r w:rsidRPr="00B0026D">
        <w:t>Недостатки LRC:</w:t>
      </w:r>
    </w:p>
    <w:p w14:paraId="0718D88A" w14:textId="11E66F40" w:rsidR="00B0026D" w:rsidRPr="00CD528A" w:rsidRDefault="00B0026D" w:rsidP="00CD528A">
      <w:pPr>
        <w:pStyle w:val="a0"/>
        <w:ind w:left="1134"/>
      </w:pPr>
      <w:r w:rsidRPr="00CD528A">
        <w:t>не обнаруживает перестановку байтов</w:t>
      </w:r>
      <w:r w:rsidR="00CD528A">
        <w:rPr>
          <w:lang w:val="en-US"/>
        </w:rPr>
        <w:t>;</w:t>
      </w:r>
    </w:p>
    <w:p w14:paraId="5F37D26A" w14:textId="5046AEBC" w:rsidR="00B0026D" w:rsidRPr="00CD528A" w:rsidRDefault="00B0026D" w:rsidP="00CD528A">
      <w:pPr>
        <w:pStyle w:val="a0"/>
        <w:ind w:left="1134"/>
      </w:pPr>
      <w:r w:rsidRPr="00CD528A">
        <w:t>не обнаруживает дублирование участков</w:t>
      </w:r>
      <w:r w:rsidR="00CD528A">
        <w:rPr>
          <w:lang w:val="en-US"/>
        </w:rPr>
        <w:t>;</w:t>
      </w:r>
    </w:p>
    <w:p w14:paraId="7B9013C1" w14:textId="42AA3CE3" w:rsidR="00B0026D" w:rsidRPr="00CD528A" w:rsidRDefault="00B0026D" w:rsidP="00CD528A">
      <w:pPr>
        <w:pStyle w:val="a0"/>
        <w:ind w:left="1134"/>
      </w:pPr>
      <w:r w:rsidRPr="00CD528A">
        <w:t>высокая вероятность ложного совпадения (1/256 ≈ 0.4%)</w:t>
      </w:r>
      <w:r w:rsidR="00CD528A">
        <w:rPr>
          <w:lang w:val="en-US"/>
        </w:rPr>
        <w:t>.</w:t>
      </w:r>
    </w:p>
    <w:p w14:paraId="6152DEDA" w14:textId="41C59798" w:rsidR="00B0026D" w:rsidRPr="00B0026D" w:rsidRDefault="00B0026D" w:rsidP="00B0026D">
      <w:pPr>
        <w:pStyle w:val="2"/>
      </w:pPr>
      <w:bookmarkStart w:id="5" w:name="_Toc227324760"/>
      <w:r w:rsidRPr="00B0026D">
        <w:t>Циклический избыточный код (CRC)</w:t>
      </w:r>
      <w:bookmarkEnd w:id="5"/>
    </w:p>
    <w:p w14:paraId="433C4842" w14:textId="383F7774" w:rsidR="00B0026D" w:rsidRPr="006E2F04" w:rsidRDefault="00B0026D" w:rsidP="006E2F04">
      <w:pPr>
        <w:pStyle w:val="14"/>
        <w:rPr>
          <w:lang w:val="ru-RU"/>
        </w:rPr>
      </w:pPr>
      <w:r w:rsidRPr="00B0026D">
        <w:t>CRC</w:t>
      </w:r>
      <w:r w:rsidRPr="006E2F04">
        <w:rPr>
          <w:lang w:val="ru-RU"/>
        </w:rPr>
        <w:t xml:space="preserve"> (</w:t>
      </w:r>
      <w:r w:rsidRPr="00B0026D">
        <w:t>Cyclic</w:t>
      </w:r>
      <w:r w:rsidRPr="006E2F04">
        <w:rPr>
          <w:lang w:val="ru-RU"/>
        </w:rPr>
        <w:t xml:space="preserve"> </w:t>
      </w:r>
      <w:r w:rsidRPr="00B0026D">
        <w:t>Redundancy</w:t>
      </w:r>
      <w:r w:rsidRPr="006E2F04">
        <w:rPr>
          <w:lang w:val="ru-RU"/>
        </w:rPr>
        <w:t xml:space="preserve"> </w:t>
      </w:r>
      <w:r w:rsidRPr="00B0026D">
        <w:t>Check</w:t>
      </w:r>
      <w:r w:rsidRPr="006E2F04">
        <w:rPr>
          <w:lang w:val="ru-RU"/>
        </w:rPr>
        <w:t>)</w:t>
      </w:r>
      <w:r w:rsidRPr="00B0026D">
        <w:t> </w:t>
      </w:r>
      <w:r w:rsidRPr="006E2F04">
        <w:rPr>
          <w:lang w:val="ru-RU"/>
        </w:rPr>
        <w:t xml:space="preserve">— </w:t>
      </w:r>
      <w:r w:rsidR="006E2F04" w:rsidRPr="006E2F04">
        <w:rPr>
          <w:lang w:val="ru-RU"/>
        </w:rPr>
        <w:t>это алгоритм вычисления контрольной суммы, основанный на полиномиальном делении данных (без переносов, с использованием операции XOR). Используется для обнаружения случайных и преднамеренных изменений данных при передаче или хранении.</w:t>
      </w:r>
    </w:p>
    <w:p w14:paraId="7AACD780" w14:textId="77777777" w:rsidR="00B0026D" w:rsidRPr="006E2F04" w:rsidRDefault="00B0026D" w:rsidP="00B0026D">
      <w:pPr>
        <w:pStyle w:val="14"/>
        <w:rPr>
          <w:lang w:val="ru-RU"/>
        </w:rPr>
      </w:pPr>
      <w:r w:rsidRPr="006E2F04">
        <w:rPr>
          <w:lang w:val="ru-RU"/>
        </w:rPr>
        <w:t>Принцип работы:</w:t>
      </w:r>
    </w:p>
    <w:p w14:paraId="53D44D4C" w14:textId="6D2AE0DF" w:rsidR="00B0026D" w:rsidRPr="006E2F04" w:rsidRDefault="00CD528A" w:rsidP="00CD528A">
      <w:pPr>
        <w:pStyle w:val="a0"/>
        <w:ind w:left="1276"/>
      </w:pPr>
      <w:r>
        <w:t>д</w:t>
      </w:r>
      <w:r w:rsidR="00B0026D" w:rsidRPr="006E2F04">
        <w:t>анные рассматриваются как битовый полином</w:t>
      </w:r>
      <w:r w:rsidRPr="00CD528A">
        <w:t>:</w:t>
      </w:r>
    </w:p>
    <w:p w14:paraId="12A649EF" w14:textId="5C16AE55" w:rsidR="00B0026D" w:rsidRPr="00B0026D" w:rsidRDefault="00CD528A" w:rsidP="00CD528A">
      <w:pPr>
        <w:pStyle w:val="a0"/>
        <w:ind w:left="1276"/>
      </w:pPr>
      <w:r>
        <w:t>п</w:t>
      </w:r>
      <w:r w:rsidR="00B0026D" w:rsidRPr="00B0026D">
        <w:t>олином делится на фиксированный полином-делитель</w:t>
      </w:r>
      <w:r w:rsidRPr="00CD528A">
        <w:t>:</w:t>
      </w:r>
    </w:p>
    <w:p w14:paraId="106F09D4" w14:textId="4384E374" w:rsidR="00B0026D" w:rsidRPr="00B0026D" w:rsidRDefault="00CD528A" w:rsidP="00CD528A">
      <w:pPr>
        <w:pStyle w:val="a0"/>
        <w:ind w:left="1276"/>
      </w:pPr>
      <w:r>
        <w:t>о</w:t>
      </w:r>
      <w:r w:rsidR="00B0026D" w:rsidRPr="00B0026D">
        <w:t>статок от деления — это CRC</w:t>
      </w:r>
      <w:r>
        <w:t>.</w:t>
      </w:r>
    </w:p>
    <w:p w14:paraId="0ED8BFBE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>Почему полиномиальная арифметика?</w:t>
      </w:r>
      <w:r w:rsidRPr="004129CE">
        <w:rPr>
          <w:lang w:val="ru-RU"/>
        </w:rPr>
        <w:br/>
        <w:t xml:space="preserve">Потому что </w:t>
      </w:r>
      <w:r w:rsidRPr="00B0026D">
        <w:t>XOR</w:t>
      </w:r>
      <w:r w:rsidRPr="004129CE">
        <w:rPr>
          <w:lang w:val="ru-RU"/>
        </w:rPr>
        <w:t>-операция не даёт переносов, что позволяет:</w:t>
      </w:r>
    </w:p>
    <w:p w14:paraId="2C409891" w14:textId="59B70481" w:rsidR="00B0026D" w:rsidRPr="00B0026D" w:rsidRDefault="00B0026D" w:rsidP="006E2F04">
      <w:pPr>
        <w:pStyle w:val="a0"/>
        <w:ind w:left="1134"/>
      </w:pPr>
      <w:r w:rsidRPr="00B0026D">
        <w:t>легко реализовать в аппаратуре</w:t>
      </w:r>
      <w:r w:rsidR="006E2F04">
        <w:rPr>
          <w:lang w:val="en-US"/>
        </w:rPr>
        <w:t>;</w:t>
      </w:r>
    </w:p>
    <w:p w14:paraId="4529C386" w14:textId="5D34AE04" w:rsidR="00B0026D" w:rsidRPr="00B0026D" w:rsidRDefault="00B0026D" w:rsidP="006E2F04">
      <w:pPr>
        <w:pStyle w:val="a0"/>
        <w:ind w:left="1134"/>
      </w:pPr>
      <w:r w:rsidRPr="00B0026D">
        <w:t>делать операцию обратимой</w:t>
      </w:r>
      <w:r w:rsidR="006E2F04">
        <w:rPr>
          <w:lang w:val="en-US"/>
        </w:rPr>
        <w:t>;</w:t>
      </w:r>
    </w:p>
    <w:p w14:paraId="43B057BC" w14:textId="4D6620B2" w:rsidR="006E2F04" w:rsidRPr="00B0026D" w:rsidRDefault="00B0026D" w:rsidP="00E9140E">
      <w:pPr>
        <w:pStyle w:val="a0"/>
        <w:ind w:left="1134"/>
      </w:pPr>
      <w:r w:rsidRPr="00B0026D">
        <w:t>обнаруживать пакетные ошибки</w:t>
      </w:r>
      <w:r w:rsidR="006E2F04">
        <w:rPr>
          <w:lang w:val="en-US"/>
        </w:rPr>
        <w:t>.</w:t>
      </w:r>
    </w:p>
    <w:p w14:paraId="51F48420" w14:textId="77777777" w:rsidR="00B0026D" w:rsidRPr="006E2F04" w:rsidRDefault="00B0026D">
      <w:pPr>
        <w:rPr>
          <w:rFonts w:ascii="Times New Roman" w:hAnsi="Times New Roman" w:cs="Times New Roman (Основной текст"/>
          <w:color w:val="000000" w:themeColor="text1"/>
          <w:kern w:val="0"/>
          <w:sz w:val="28"/>
          <w:szCs w:val="22"/>
          <w:lang w:eastAsia="en-US"/>
          <w14:ligatures w14:val="none"/>
        </w:rPr>
      </w:pPr>
      <w:r>
        <w:br w:type="page"/>
      </w:r>
    </w:p>
    <w:p w14:paraId="7FDB4E20" w14:textId="6AF4BFC0" w:rsidR="00B0026D" w:rsidRPr="00B0026D" w:rsidRDefault="00B0026D" w:rsidP="00B0026D">
      <w:pPr>
        <w:pStyle w:val="1"/>
      </w:pPr>
      <w:bookmarkStart w:id="6" w:name="_Toc227324761"/>
      <w:r w:rsidRPr="00B0026D">
        <w:lastRenderedPageBreak/>
        <w:t>Ручной расчёт (обязательная часть)</w:t>
      </w:r>
      <w:bookmarkEnd w:id="6"/>
    </w:p>
    <w:p w14:paraId="1B512833" w14:textId="3CD090DD" w:rsidR="00B0026D" w:rsidRPr="00B0026D" w:rsidRDefault="00B0026D" w:rsidP="00B0026D">
      <w:pPr>
        <w:pStyle w:val="2"/>
      </w:pPr>
      <w:bookmarkStart w:id="7" w:name="_Toc227324762"/>
      <w:r w:rsidRPr="00B0026D">
        <w:t>Ручной расчёт LRC8</w:t>
      </w:r>
      <w:bookmarkEnd w:id="7"/>
    </w:p>
    <w:p w14:paraId="2D0EC909" w14:textId="28DAD5CE" w:rsidR="00B0026D" w:rsidRPr="00E9140E" w:rsidRDefault="00B0026D" w:rsidP="00E9140E">
      <w:pPr>
        <w:pStyle w:val="14"/>
        <w:rPr>
          <w:lang w:val="ru-RU"/>
        </w:rPr>
      </w:pPr>
      <w:r w:rsidRPr="00E9140E">
        <w:rPr>
          <w:lang w:val="ru-RU"/>
        </w:rPr>
        <w:t>Дано:</w:t>
      </w:r>
      <w:r w:rsidRPr="00B0026D">
        <w:t> </w:t>
      </w:r>
      <w:r w:rsidRPr="00E9140E">
        <w:rPr>
          <w:lang w:val="ru-RU"/>
        </w:rPr>
        <w:t>последовательность байтов</w:t>
      </w:r>
      <w:r w:rsidRPr="00B0026D">
        <w:t> </w:t>
      </w:r>
      <w:r w:rsidRPr="00E9140E">
        <w:rPr>
          <w:lang w:val="ru-RU"/>
        </w:rPr>
        <w:t>[0</w:t>
      </w:r>
      <w:r w:rsidRPr="00B0026D">
        <w:t>x</w:t>
      </w:r>
      <w:r w:rsidRPr="00E9140E">
        <w:rPr>
          <w:lang w:val="ru-RU"/>
        </w:rPr>
        <w:t>0</w:t>
      </w:r>
      <w:r w:rsidRPr="00B0026D">
        <w:t>A</w:t>
      </w:r>
      <w:r w:rsidRPr="00E9140E">
        <w:rPr>
          <w:lang w:val="ru-RU"/>
        </w:rPr>
        <w:t>, 0</w:t>
      </w:r>
      <w:r w:rsidRPr="00B0026D">
        <w:t>x</w:t>
      </w:r>
      <w:r w:rsidRPr="00E9140E">
        <w:rPr>
          <w:lang w:val="ru-RU"/>
        </w:rPr>
        <w:t>1</w:t>
      </w:r>
      <w:r w:rsidRPr="00B0026D">
        <w:t>B</w:t>
      </w:r>
      <w:r w:rsidRPr="00E9140E">
        <w:rPr>
          <w:lang w:val="ru-RU"/>
        </w:rPr>
        <w:t>, 0</w:t>
      </w:r>
      <w:r w:rsidRPr="00B0026D">
        <w:t>x</w:t>
      </w:r>
      <w:r w:rsidRPr="00E9140E">
        <w:rPr>
          <w:lang w:val="ru-RU"/>
        </w:rPr>
        <w:t>2</w:t>
      </w:r>
      <w:r w:rsidRPr="00B0026D">
        <w:t>C</w:t>
      </w:r>
      <w:r w:rsidRPr="00E9140E">
        <w:rPr>
          <w:lang w:val="ru-RU"/>
        </w:rPr>
        <w:t>, 0</w:t>
      </w:r>
      <w:r w:rsidRPr="00B0026D">
        <w:t>x</w:t>
      </w:r>
      <w:r w:rsidRPr="00E9140E">
        <w:rPr>
          <w:lang w:val="ru-RU"/>
        </w:rPr>
        <w:t>3</w:t>
      </w:r>
      <w:r w:rsidRPr="00B0026D">
        <w:t>D</w:t>
      </w:r>
      <w:r w:rsidRPr="00E9140E">
        <w:rPr>
          <w:lang w:val="ru-RU"/>
        </w:rPr>
        <w:t>, 0</w:t>
      </w:r>
      <w:r w:rsidRPr="00B0026D">
        <w:t>x</w:t>
      </w:r>
      <w:r w:rsidRPr="00E9140E">
        <w:rPr>
          <w:lang w:val="ru-RU"/>
        </w:rPr>
        <w:t>4</w:t>
      </w:r>
      <w:r w:rsidRPr="00B0026D">
        <w:t>E</w:t>
      </w:r>
      <w:r w:rsidRPr="00E9140E">
        <w:rPr>
          <w:lang w:val="ru-RU"/>
        </w:rPr>
        <w:t>, 0</w:t>
      </w:r>
      <w:r w:rsidRPr="00B0026D">
        <w:t>x</w:t>
      </w:r>
      <w:r w:rsidRPr="00E9140E">
        <w:rPr>
          <w:lang w:val="ru-RU"/>
        </w:rPr>
        <w:t>5</w:t>
      </w:r>
      <w:r w:rsidRPr="00B0026D">
        <w:t>F</w:t>
      </w:r>
      <w:r w:rsidRPr="00E9140E">
        <w:rPr>
          <w:lang w:val="ru-RU"/>
        </w:rPr>
        <w:t>, 0</w:t>
      </w:r>
      <w:r w:rsidRPr="00B0026D">
        <w:t>x</w:t>
      </w:r>
      <w:r w:rsidRPr="00E9140E">
        <w:rPr>
          <w:lang w:val="ru-RU"/>
        </w:rPr>
        <w:t>6</w:t>
      </w:r>
      <w:r w:rsidRPr="00B0026D">
        <w:t>A</w:t>
      </w:r>
      <w:r w:rsidRPr="00E9140E">
        <w:rPr>
          <w:lang w:val="ru-RU"/>
        </w:rPr>
        <w:t>, 0</w:t>
      </w:r>
      <w:r w:rsidRPr="00B0026D">
        <w:t>x</w:t>
      </w:r>
      <w:r w:rsidRPr="00E9140E">
        <w:rPr>
          <w:lang w:val="ru-RU"/>
        </w:rPr>
        <w:t>7</w:t>
      </w:r>
      <w:r w:rsidRPr="00B0026D">
        <w:t>B</w:t>
      </w:r>
      <w:r w:rsidRPr="00E9140E">
        <w:rPr>
          <w:lang w:val="ru-RU"/>
        </w:rPr>
        <w:t>]</w:t>
      </w:r>
      <w:r w:rsidR="00E9140E">
        <w:rPr>
          <w:lang w:val="ru-RU"/>
        </w:rPr>
        <w:t xml:space="preserve">. </w:t>
      </w:r>
      <w:r w:rsidRPr="00E9140E">
        <w:rPr>
          <w:lang w:val="ru-RU"/>
        </w:rPr>
        <w:t>Решение</w:t>
      </w:r>
      <w:r w:rsidR="009102FC" w:rsidRPr="00E9140E">
        <w:rPr>
          <w:lang w:val="ru-RU"/>
        </w:rPr>
        <w:t xml:space="preserve"> (</w:t>
      </w:r>
      <w:r w:rsidR="009102FC">
        <w:rPr>
          <w:lang w:val="ru-RU"/>
        </w:rPr>
        <w:t>табл.1</w:t>
      </w:r>
      <w:r w:rsidR="009102FC" w:rsidRPr="00E9140E">
        <w:rPr>
          <w:lang w:val="ru-RU"/>
        </w:rPr>
        <w:t>)</w:t>
      </w:r>
      <w:r w:rsidRPr="00E9140E">
        <w:rPr>
          <w:lang w:val="ru-RU"/>
        </w:rPr>
        <w:t>:</w:t>
      </w:r>
    </w:p>
    <w:p w14:paraId="046D6CDB" w14:textId="38FC69C5" w:rsidR="009102FC" w:rsidRPr="00B0026D" w:rsidRDefault="009102FC" w:rsidP="009102FC">
      <w:pPr>
        <w:pStyle w:val="a"/>
      </w:pPr>
      <w:bookmarkStart w:id="8" w:name="_Toc227324763"/>
      <w:r>
        <w:rPr>
          <w:lang w:val="ru-RU"/>
        </w:rPr>
        <w:t>Десятичное значение каждого байта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2657"/>
      </w:tblGrid>
      <w:tr w:rsidR="00B0026D" w:rsidRPr="00B0026D" w14:paraId="185C2D52" w14:textId="77777777" w:rsidTr="009102F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325FA" w14:textId="77777777" w:rsidR="00B0026D" w:rsidRPr="00B0026D" w:rsidRDefault="00B0026D" w:rsidP="00D00E06">
            <w:pPr>
              <w:pStyle w:val="af1"/>
            </w:pPr>
            <w:r w:rsidRPr="00B0026D">
              <w:t>Байт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4BB24" w14:textId="77777777" w:rsidR="00B0026D" w:rsidRPr="00B0026D" w:rsidRDefault="00B0026D" w:rsidP="00D00E06">
            <w:pPr>
              <w:pStyle w:val="af1"/>
            </w:pPr>
            <w:r w:rsidRPr="00B0026D">
              <w:t>Десятичное значение</w:t>
            </w:r>
          </w:p>
        </w:tc>
      </w:tr>
      <w:tr w:rsidR="00B0026D" w:rsidRPr="00B0026D" w14:paraId="16283792" w14:textId="77777777" w:rsidTr="009102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36314" w14:textId="77777777" w:rsidR="00B0026D" w:rsidRPr="00B0026D" w:rsidRDefault="00B0026D" w:rsidP="00D00E06">
            <w:pPr>
              <w:pStyle w:val="af1"/>
            </w:pPr>
            <w:r w:rsidRPr="00B0026D">
              <w:t>0x0A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CCA42" w14:textId="77777777" w:rsidR="00B0026D" w:rsidRPr="00B0026D" w:rsidRDefault="00B0026D" w:rsidP="00D00E06">
            <w:pPr>
              <w:pStyle w:val="af1"/>
            </w:pPr>
            <w:r w:rsidRPr="00B0026D">
              <w:t>10</w:t>
            </w:r>
          </w:p>
        </w:tc>
      </w:tr>
      <w:tr w:rsidR="00B0026D" w:rsidRPr="00B0026D" w14:paraId="389372F6" w14:textId="77777777" w:rsidTr="009102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89D9B" w14:textId="77777777" w:rsidR="00B0026D" w:rsidRPr="00B0026D" w:rsidRDefault="00B0026D" w:rsidP="00D00E06">
            <w:pPr>
              <w:pStyle w:val="af1"/>
            </w:pPr>
            <w:r w:rsidRPr="00B0026D">
              <w:t>0x1B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2F450" w14:textId="77777777" w:rsidR="00B0026D" w:rsidRPr="00B0026D" w:rsidRDefault="00B0026D" w:rsidP="00D00E06">
            <w:pPr>
              <w:pStyle w:val="af1"/>
            </w:pPr>
            <w:r w:rsidRPr="00B0026D">
              <w:t>27</w:t>
            </w:r>
          </w:p>
        </w:tc>
      </w:tr>
      <w:tr w:rsidR="00B0026D" w:rsidRPr="00B0026D" w14:paraId="6BDEE49E" w14:textId="77777777" w:rsidTr="009102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E0F4D" w14:textId="77777777" w:rsidR="00B0026D" w:rsidRPr="00B0026D" w:rsidRDefault="00B0026D" w:rsidP="00D00E06">
            <w:pPr>
              <w:pStyle w:val="af1"/>
            </w:pPr>
            <w:r w:rsidRPr="00B0026D">
              <w:t>0x2C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DBED6" w14:textId="77777777" w:rsidR="00B0026D" w:rsidRPr="00B0026D" w:rsidRDefault="00B0026D" w:rsidP="00D00E06">
            <w:pPr>
              <w:pStyle w:val="af1"/>
            </w:pPr>
            <w:r w:rsidRPr="00B0026D">
              <w:t>44</w:t>
            </w:r>
          </w:p>
        </w:tc>
      </w:tr>
      <w:tr w:rsidR="00B0026D" w:rsidRPr="00B0026D" w14:paraId="7D84084D" w14:textId="77777777" w:rsidTr="009102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5692C" w14:textId="77777777" w:rsidR="00B0026D" w:rsidRPr="00B0026D" w:rsidRDefault="00B0026D" w:rsidP="00D00E06">
            <w:pPr>
              <w:pStyle w:val="af1"/>
            </w:pPr>
            <w:r w:rsidRPr="00B0026D">
              <w:t>0x3D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0ACDA" w14:textId="77777777" w:rsidR="00B0026D" w:rsidRPr="00B0026D" w:rsidRDefault="00B0026D" w:rsidP="00D00E06">
            <w:pPr>
              <w:pStyle w:val="af1"/>
            </w:pPr>
            <w:r w:rsidRPr="00B0026D">
              <w:t>61</w:t>
            </w:r>
          </w:p>
        </w:tc>
      </w:tr>
      <w:tr w:rsidR="00B0026D" w:rsidRPr="00B0026D" w14:paraId="70E88C50" w14:textId="77777777" w:rsidTr="009102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F5B65" w14:textId="77777777" w:rsidR="00B0026D" w:rsidRPr="00B0026D" w:rsidRDefault="00B0026D" w:rsidP="00D00E06">
            <w:pPr>
              <w:pStyle w:val="af1"/>
            </w:pPr>
            <w:r w:rsidRPr="00B0026D">
              <w:t>0x4E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2216A" w14:textId="77777777" w:rsidR="00B0026D" w:rsidRPr="00B0026D" w:rsidRDefault="00B0026D" w:rsidP="00D00E06">
            <w:pPr>
              <w:pStyle w:val="af1"/>
            </w:pPr>
            <w:r w:rsidRPr="00B0026D">
              <w:t>78</w:t>
            </w:r>
          </w:p>
        </w:tc>
      </w:tr>
      <w:tr w:rsidR="00B0026D" w:rsidRPr="00B0026D" w14:paraId="0DBBF85A" w14:textId="77777777" w:rsidTr="009102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BCABB" w14:textId="77777777" w:rsidR="00B0026D" w:rsidRPr="00B0026D" w:rsidRDefault="00B0026D" w:rsidP="00D00E06">
            <w:pPr>
              <w:pStyle w:val="af1"/>
            </w:pPr>
            <w:r w:rsidRPr="00B0026D">
              <w:t>0x5F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D3089" w14:textId="77777777" w:rsidR="00B0026D" w:rsidRPr="00B0026D" w:rsidRDefault="00B0026D" w:rsidP="00D00E06">
            <w:pPr>
              <w:pStyle w:val="af1"/>
            </w:pPr>
            <w:r w:rsidRPr="00B0026D">
              <w:t>95</w:t>
            </w:r>
          </w:p>
        </w:tc>
      </w:tr>
      <w:tr w:rsidR="00B0026D" w:rsidRPr="00B0026D" w14:paraId="134C2CA1" w14:textId="77777777" w:rsidTr="009102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33C7B" w14:textId="77777777" w:rsidR="00B0026D" w:rsidRPr="00B0026D" w:rsidRDefault="00B0026D" w:rsidP="00D00E06">
            <w:pPr>
              <w:pStyle w:val="af1"/>
            </w:pPr>
            <w:r w:rsidRPr="00B0026D">
              <w:t>0x6A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425D4" w14:textId="77777777" w:rsidR="00B0026D" w:rsidRPr="00B0026D" w:rsidRDefault="00B0026D" w:rsidP="00D00E06">
            <w:pPr>
              <w:pStyle w:val="af1"/>
            </w:pPr>
            <w:r w:rsidRPr="00B0026D">
              <w:t>106</w:t>
            </w:r>
          </w:p>
        </w:tc>
      </w:tr>
      <w:tr w:rsidR="00B0026D" w:rsidRPr="00B0026D" w14:paraId="594C5AC7" w14:textId="77777777" w:rsidTr="009102FC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8E4A4" w14:textId="77777777" w:rsidR="00B0026D" w:rsidRPr="00B0026D" w:rsidRDefault="00B0026D" w:rsidP="00D00E06">
            <w:pPr>
              <w:pStyle w:val="af1"/>
            </w:pPr>
            <w:r w:rsidRPr="00B0026D">
              <w:t>0x7B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864B6" w14:textId="77777777" w:rsidR="00B0026D" w:rsidRPr="00B0026D" w:rsidRDefault="00B0026D" w:rsidP="00D00E06">
            <w:pPr>
              <w:pStyle w:val="af1"/>
            </w:pPr>
            <w:r w:rsidRPr="00B0026D">
              <w:t>123</w:t>
            </w:r>
          </w:p>
        </w:tc>
      </w:tr>
    </w:tbl>
    <w:p w14:paraId="1B68638C" w14:textId="77777777" w:rsidR="009102FC" w:rsidRDefault="009102FC" w:rsidP="00B0026D">
      <w:pPr>
        <w:pStyle w:val="14"/>
        <w:rPr>
          <w:lang w:val="ru-RU"/>
        </w:rPr>
      </w:pPr>
    </w:p>
    <w:p w14:paraId="74D77DF9" w14:textId="517F4AE0" w:rsidR="00B0026D" w:rsidRPr="00B0026D" w:rsidRDefault="00B0026D" w:rsidP="00B0026D">
      <w:pPr>
        <w:pStyle w:val="14"/>
      </w:pPr>
      <w:r w:rsidRPr="00B0026D">
        <w:t>LRC8 = 544 mod 256 = 544 - 2×256 = 544 - 512 = 32</w:t>
      </w:r>
    </w:p>
    <w:p w14:paraId="0A08A342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>Ответ:</w:t>
      </w:r>
      <w:r w:rsidRPr="00B0026D">
        <w:t> LRC</w:t>
      </w:r>
      <w:r w:rsidRPr="004129CE">
        <w:rPr>
          <w:lang w:val="ru-RU"/>
        </w:rPr>
        <w:t>8 = 32 (десятичная), 0</w:t>
      </w:r>
      <w:r w:rsidRPr="00B0026D">
        <w:t>x</w:t>
      </w:r>
      <w:r w:rsidRPr="004129CE">
        <w:rPr>
          <w:lang w:val="ru-RU"/>
        </w:rPr>
        <w:t>20 (шестнадцатеричная), 00100000 (двоичная)</w:t>
      </w:r>
    </w:p>
    <w:p w14:paraId="718E3745" w14:textId="5386041C" w:rsidR="00B0026D" w:rsidRPr="00B41BC6" w:rsidRDefault="00B0026D" w:rsidP="00B41BC6">
      <w:pPr>
        <w:pStyle w:val="2"/>
        <w:rPr>
          <w:lang w:val="ru-RU"/>
        </w:rPr>
      </w:pPr>
      <w:bookmarkStart w:id="9" w:name="_Toc227324764"/>
      <w:r w:rsidRPr="00B41BC6">
        <w:rPr>
          <w:lang w:val="ru-RU"/>
        </w:rPr>
        <w:t xml:space="preserve">Ручной расчёт </w:t>
      </w:r>
      <w:r w:rsidRPr="00B0026D">
        <w:t>CRC</w:t>
      </w:r>
      <w:r w:rsidRPr="00B41BC6">
        <w:rPr>
          <w:lang w:val="ru-RU"/>
        </w:rPr>
        <w:t xml:space="preserve"> для полинома (</w:t>
      </w:r>
      <w:r w:rsidR="00CD528A" w:rsidRPr="00CD528A">
        <w:rPr>
          <w:lang w:val="ru-RU"/>
        </w:rPr>
        <w:t>4</w:t>
      </w:r>
      <w:r w:rsidRPr="00B41BC6">
        <w:rPr>
          <w:lang w:val="ru-RU"/>
        </w:rPr>
        <w:t>,1,0)</w:t>
      </w:r>
      <w:bookmarkEnd w:id="9"/>
    </w:p>
    <w:p w14:paraId="77EB5556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>Полином (8,7,1,0)</w:t>
      </w:r>
      <w:r w:rsidRPr="00B0026D">
        <w:t> </w:t>
      </w:r>
      <w:r w:rsidRPr="004129CE">
        <w:rPr>
          <w:lang w:val="ru-RU"/>
        </w:rPr>
        <w:t>=</w:t>
      </w:r>
      <w:r w:rsidRPr="00B0026D">
        <w:t> x</w:t>
      </w:r>
      <w:r w:rsidRPr="004129CE">
        <w:rPr>
          <w:lang w:val="ru-RU"/>
        </w:rPr>
        <w:t xml:space="preserve">⁸ + </w:t>
      </w:r>
      <w:r w:rsidRPr="00B0026D">
        <w:t>x</w:t>
      </w:r>
      <w:r w:rsidRPr="004129CE">
        <w:rPr>
          <w:lang w:val="ru-RU"/>
        </w:rPr>
        <w:t xml:space="preserve">⁷ + </w:t>
      </w:r>
      <w:r w:rsidRPr="00B0026D">
        <w:t>x</w:t>
      </w:r>
      <w:r w:rsidRPr="004129CE">
        <w:rPr>
          <w:lang w:val="ru-RU"/>
        </w:rPr>
        <w:t xml:space="preserve">¹ + </w:t>
      </w:r>
      <w:r w:rsidRPr="00B0026D">
        <w:t>x</w:t>
      </w:r>
      <w:r w:rsidRPr="004129CE">
        <w:rPr>
          <w:lang w:val="ru-RU"/>
        </w:rPr>
        <w:t>⁰</w:t>
      </w:r>
      <w:r w:rsidRPr="00B0026D">
        <w:t> </w:t>
      </w:r>
      <w:r w:rsidRPr="004129CE">
        <w:rPr>
          <w:lang w:val="ru-RU"/>
        </w:rPr>
        <w:t>= двоичный</w:t>
      </w:r>
      <w:r w:rsidRPr="00B0026D">
        <w:t> </w:t>
      </w:r>
      <w:r w:rsidRPr="004129CE">
        <w:rPr>
          <w:lang w:val="ru-RU"/>
        </w:rPr>
        <w:t>110000011</w:t>
      </w:r>
      <w:r w:rsidRPr="00B0026D">
        <w:t> </w:t>
      </w:r>
      <w:r w:rsidRPr="004129CE">
        <w:rPr>
          <w:lang w:val="ru-RU"/>
        </w:rPr>
        <w:t>= 0</w:t>
      </w:r>
      <w:r w:rsidRPr="00B0026D">
        <w:t>x</w:t>
      </w:r>
      <w:r w:rsidRPr="004129CE">
        <w:rPr>
          <w:lang w:val="ru-RU"/>
        </w:rPr>
        <w:t>183</w:t>
      </w:r>
    </w:p>
    <w:p w14:paraId="1D170BA5" w14:textId="77777777" w:rsidR="00B0026D" w:rsidRPr="00E9140E" w:rsidRDefault="00B0026D" w:rsidP="00B0026D">
      <w:pPr>
        <w:pStyle w:val="14"/>
        <w:rPr>
          <w:lang w:val="ru-RU"/>
        </w:rPr>
      </w:pPr>
      <w:r w:rsidRPr="00E9140E">
        <w:rPr>
          <w:lang w:val="ru-RU"/>
        </w:rPr>
        <w:t>Возьмём пример из методички (стр. 73):</w:t>
      </w:r>
    </w:p>
    <w:p w14:paraId="18267722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lastRenderedPageBreak/>
        <w:t>Исходное сообщение:</w:t>
      </w:r>
      <w:r w:rsidRPr="00B0026D">
        <w:t> </w:t>
      </w:r>
      <w:r w:rsidRPr="004129CE">
        <w:rPr>
          <w:lang w:val="ru-RU"/>
        </w:rPr>
        <w:t>1101011011</w:t>
      </w:r>
      <w:r w:rsidRPr="00B0026D">
        <w:t> </w:t>
      </w:r>
      <w:r w:rsidRPr="004129CE">
        <w:rPr>
          <w:lang w:val="ru-RU"/>
        </w:rPr>
        <w:t>(10 бит)</w:t>
      </w:r>
      <w:r w:rsidRPr="004129CE">
        <w:rPr>
          <w:lang w:val="ru-RU"/>
        </w:rPr>
        <w:br/>
        <w:t>Делитель (полином):</w:t>
      </w:r>
      <w:r w:rsidRPr="00B0026D">
        <w:t> </w:t>
      </w:r>
      <w:r w:rsidRPr="004129CE">
        <w:rPr>
          <w:lang w:val="ru-RU"/>
        </w:rPr>
        <w:t>10011</w:t>
      </w:r>
      <w:r w:rsidRPr="00B0026D">
        <w:t> </w:t>
      </w:r>
      <w:r w:rsidRPr="004129CE">
        <w:rPr>
          <w:lang w:val="ru-RU"/>
        </w:rPr>
        <w:t>(</w:t>
      </w:r>
      <w:r w:rsidRPr="00B0026D">
        <w:t>x</w:t>
      </w:r>
      <w:r w:rsidRPr="004129CE">
        <w:rPr>
          <w:lang w:val="ru-RU"/>
        </w:rPr>
        <w:t xml:space="preserve">⁴ + </w:t>
      </w:r>
      <w:r w:rsidRPr="00B0026D">
        <w:t>x</w:t>
      </w:r>
      <w:r w:rsidRPr="004129CE">
        <w:rPr>
          <w:lang w:val="ru-RU"/>
        </w:rPr>
        <w:t xml:space="preserve">¹ + </w:t>
      </w:r>
      <w:r w:rsidRPr="00B0026D">
        <w:t>x</w:t>
      </w:r>
      <w:r w:rsidRPr="004129CE">
        <w:rPr>
          <w:lang w:val="ru-RU"/>
        </w:rPr>
        <w:t>⁰)</w:t>
      </w:r>
      <w:r w:rsidRPr="004129CE">
        <w:rPr>
          <w:lang w:val="ru-RU"/>
        </w:rPr>
        <w:br/>
        <w:t>Степень полинома:</w:t>
      </w:r>
      <w:r w:rsidRPr="00B0026D">
        <w:t> </w:t>
      </w:r>
      <w:r w:rsidRPr="004129CE">
        <w:rPr>
          <w:lang w:val="ru-RU"/>
        </w:rPr>
        <w:t>4 → добавляем 4 нуля в конец</w:t>
      </w:r>
    </w:p>
    <w:p w14:paraId="16B5240D" w14:textId="77777777" w:rsidR="00B0026D" w:rsidRPr="00E9140E" w:rsidRDefault="00B0026D" w:rsidP="00B0026D">
      <w:pPr>
        <w:pStyle w:val="14"/>
        <w:rPr>
          <w:lang w:val="ru-RU"/>
        </w:rPr>
      </w:pPr>
      <w:r w:rsidRPr="00E9140E">
        <w:rPr>
          <w:lang w:val="ru-RU"/>
        </w:rPr>
        <w:t>Дополненное сообщение:</w:t>
      </w:r>
      <w:r w:rsidRPr="00B0026D">
        <w:t> </w:t>
      </w:r>
      <w:r w:rsidRPr="00E9140E">
        <w:rPr>
          <w:lang w:val="ru-RU"/>
        </w:rPr>
        <w:t>11010110110000</w:t>
      </w:r>
    </w:p>
    <w:p w14:paraId="0B72BEB0" w14:textId="542DBE64" w:rsidR="00B0026D" w:rsidRPr="00E9140E" w:rsidRDefault="00B0026D" w:rsidP="00E9140E">
      <w:pPr>
        <w:pStyle w:val="14"/>
        <w:rPr>
          <w:lang w:val="ru-RU"/>
        </w:rPr>
      </w:pPr>
      <w:r w:rsidRPr="00E9140E">
        <w:rPr>
          <w:lang w:val="ru-RU"/>
        </w:rPr>
        <w:t>Деление столбиком (</w:t>
      </w:r>
      <w:r w:rsidRPr="00B0026D">
        <w:t>XOR</w:t>
      </w:r>
      <w:r w:rsidRPr="00E9140E">
        <w:rPr>
          <w:lang w:val="ru-RU"/>
        </w:rPr>
        <w:t>):</w:t>
      </w:r>
    </w:p>
    <w:p w14:paraId="4C0A2CD2" w14:textId="77777777" w:rsidR="00B0026D" w:rsidRDefault="00B0026D" w:rsidP="00E9140E">
      <w:pPr>
        <w:pStyle w:val="a9"/>
        <w:rPr>
          <w:lang w:val="ru-RU"/>
        </w:rPr>
      </w:pPr>
      <w:r w:rsidRPr="00E9140E">
        <w:rPr>
          <w:lang w:val="ru-RU"/>
        </w:rPr>
        <w:t>11010110110000 : 10011 = 1100001010</w:t>
      </w:r>
    </w:p>
    <w:p w14:paraId="15CF18E9" w14:textId="77777777" w:rsidR="002D16A4" w:rsidRDefault="002D16A4" w:rsidP="00E9140E">
      <w:pPr>
        <w:pStyle w:val="a9"/>
        <w:rPr>
          <w:lang w:val="ru-RU"/>
        </w:rPr>
      </w:pPr>
    </w:p>
    <w:p w14:paraId="78F5B700" w14:textId="218A8867" w:rsidR="002D16A4" w:rsidRPr="00E9140E" w:rsidRDefault="002D16A4" w:rsidP="00E9140E">
      <w:pPr>
        <w:pStyle w:val="a9"/>
        <w:rPr>
          <w:lang w:val="ru-RU"/>
        </w:rPr>
      </w:pPr>
      <w:r>
        <w:rPr>
          <w:lang w:val="ru-RU"/>
        </w:rPr>
        <w:t>11010110110000</w:t>
      </w:r>
    </w:p>
    <w:p w14:paraId="3D6647AF" w14:textId="61ECE723" w:rsidR="00B0026D" w:rsidRPr="00E9140E" w:rsidRDefault="00B0026D" w:rsidP="00E9140E">
      <w:pPr>
        <w:pStyle w:val="a9"/>
        <w:rPr>
          <w:lang w:val="ru-RU"/>
        </w:rPr>
      </w:pPr>
      <w:r w:rsidRPr="00E9140E">
        <w:rPr>
          <w:lang w:val="ru-RU"/>
        </w:rPr>
        <w:t>10011</w:t>
      </w:r>
    </w:p>
    <w:p w14:paraId="037E3E7E" w14:textId="3FF2BC00" w:rsidR="002D16A4" w:rsidRDefault="00B0026D" w:rsidP="00115C74">
      <w:pPr>
        <w:pStyle w:val="a9"/>
        <w:rPr>
          <w:lang w:val="ru-RU"/>
        </w:rPr>
      </w:pPr>
      <w:r w:rsidRPr="00E9140E">
        <w:rPr>
          <w:lang w:val="ru-RU"/>
        </w:rPr>
        <w:t>---</w:t>
      </w:r>
      <w:r w:rsidR="00E9140E">
        <w:rPr>
          <w:lang w:val="ru-RU"/>
        </w:rPr>
        <w:t>--</w:t>
      </w:r>
    </w:p>
    <w:p w14:paraId="049AC45A" w14:textId="462905E4" w:rsidR="00115C74" w:rsidRDefault="00115C74" w:rsidP="00115C74">
      <w:pPr>
        <w:pStyle w:val="a9"/>
        <w:rPr>
          <w:lang w:val="ru-RU"/>
        </w:rPr>
      </w:pPr>
      <w:r>
        <w:rPr>
          <w:lang w:val="ru-RU"/>
        </w:rPr>
        <w:t xml:space="preserve"> 10011</w:t>
      </w:r>
    </w:p>
    <w:p w14:paraId="12000E80" w14:textId="4492A769" w:rsidR="00115C74" w:rsidRDefault="00115C74" w:rsidP="00115C74">
      <w:pPr>
        <w:pStyle w:val="a9"/>
        <w:rPr>
          <w:lang w:val="ru-RU"/>
        </w:rPr>
      </w:pPr>
      <w:r>
        <w:rPr>
          <w:lang w:val="ru-RU"/>
        </w:rPr>
        <w:t xml:space="preserve"> 10011</w:t>
      </w:r>
    </w:p>
    <w:p w14:paraId="7BD97214" w14:textId="5FFA7082" w:rsidR="00115C74" w:rsidRDefault="00115C74" w:rsidP="00115C74">
      <w:pPr>
        <w:pStyle w:val="a9"/>
        <w:rPr>
          <w:lang w:val="ru-RU"/>
        </w:rPr>
      </w:pPr>
      <w:r>
        <w:rPr>
          <w:lang w:val="ru-RU"/>
        </w:rPr>
        <w:t xml:space="preserve"> -----</w:t>
      </w:r>
    </w:p>
    <w:p w14:paraId="35204620" w14:textId="5A30E0F9" w:rsidR="00E9140E" w:rsidRDefault="00115C74" w:rsidP="00115C74">
      <w:pPr>
        <w:pStyle w:val="a9"/>
        <w:rPr>
          <w:lang w:val="ru-RU"/>
        </w:rPr>
      </w:pPr>
      <w:r>
        <w:rPr>
          <w:lang w:val="ru-RU"/>
        </w:rPr>
        <w:t xml:space="preserve">      10110</w:t>
      </w:r>
    </w:p>
    <w:p w14:paraId="75C30677" w14:textId="5E6E62C2" w:rsidR="00115C74" w:rsidRDefault="00115C74" w:rsidP="00115C74">
      <w:pPr>
        <w:pStyle w:val="a9"/>
        <w:rPr>
          <w:lang w:val="ru-RU"/>
        </w:rPr>
      </w:pPr>
      <w:r>
        <w:rPr>
          <w:lang w:val="ru-RU"/>
        </w:rPr>
        <w:t xml:space="preserve">      10011</w:t>
      </w:r>
    </w:p>
    <w:p w14:paraId="75660BD1" w14:textId="2066CDD5" w:rsidR="00115C74" w:rsidRDefault="00115C74" w:rsidP="00115C74">
      <w:pPr>
        <w:pStyle w:val="a9"/>
        <w:rPr>
          <w:lang w:val="ru-RU"/>
        </w:rPr>
      </w:pPr>
      <w:r>
        <w:rPr>
          <w:lang w:val="ru-RU"/>
        </w:rPr>
        <w:t xml:space="preserve">      -----</w:t>
      </w:r>
    </w:p>
    <w:p w14:paraId="63E9B297" w14:textId="6E509197" w:rsidR="00115C74" w:rsidRDefault="00115C74" w:rsidP="00115C74">
      <w:pPr>
        <w:pStyle w:val="a9"/>
        <w:rPr>
          <w:lang w:val="ru-RU"/>
        </w:rPr>
      </w:pPr>
      <w:r>
        <w:rPr>
          <w:lang w:val="ru-RU"/>
        </w:rPr>
        <w:t xml:space="preserve">        10100</w:t>
      </w:r>
    </w:p>
    <w:p w14:paraId="07A2CDB8" w14:textId="4B64C1A0" w:rsidR="00115C74" w:rsidRDefault="00115C74" w:rsidP="00115C74">
      <w:pPr>
        <w:pStyle w:val="a9"/>
        <w:rPr>
          <w:lang w:val="ru-RU"/>
        </w:rPr>
      </w:pPr>
      <w:r>
        <w:rPr>
          <w:lang w:val="ru-RU"/>
        </w:rPr>
        <w:t xml:space="preserve">        10011</w:t>
      </w:r>
    </w:p>
    <w:p w14:paraId="043D713B" w14:textId="33F0C665" w:rsidR="00115C74" w:rsidRDefault="00115C74" w:rsidP="00115C74">
      <w:pPr>
        <w:pStyle w:val="a9"/>
        <w:rPr>
          <w:lang w:val="ru-RU"/>
        </w:rPr>
      </w:pPr>
      <w:r>
        <w:rPr>
          <w:lang w:val="ru-RU"/>
        </w:rPr>
        <w:t xml:space="preserve">        -----</w:t>
      </w:r>
    </w:p>
    <w:p w14:paraId="5FB3B7AA" w14:textId="24E31957" w:rsidR="00115C74" w:rsidRDefault="00115C74" w:rsidP="00115C74">
      <w:pPr>
        <w:pStyle w:val="a9"/>
        <w:rPr>
          <w:lang w:val="ru-RU"/>
        </w:rPr>
      </w:pPr>
      <w:r>
        <w:rPr>
          <w:lang w:val="ru-RU"/>
        </w:rPr>
        <w:t xml:space="preserve">          1110</w:t>
      </w:r>
    </w:p>
    <w:p w14:paraId="1DC5F205" w14:textId="77777777" w:rsidR="00E9140E" w:rsidRPr="00E9140E" w:rsidRDefault="00E9140E" w:rsidP="00E9140E">
      <w:pPr>
        <w:pStyle w:val="a9"/>
        <w:rPr>
          <w:lang w:val="ru-RU"/>
        </w:rPr>
      </w:pPr>
    </w:p>
    <w:p w14:paraId="2408844E" w14:textId="4DD1EAB8" w:rsidR="00B0026D" w:rsidRPr="00E9140E" w:rsidRDefault="00B0026D" w:rsidP="00E9140E">
      <w:pPr>
        <w:pStyle w:val="a9"/>
        <w:rPr>
          <w:lang w:val="ru-RU"/>
        </w:rPr>
      </w:pPr>
      <w:r w:rsidRPr="00E9140E">
        <w:rPr>
          <w:lang w:val="ru-RU"/>
        </w:rPr>
        <w:t xml:space="preserve">1110 </w:t>
      </w:r>
      <w:r w:rsidR="00EE27F5">
        <w:rPr>
          <w:lang w:val="ru-RU"/>
        </w:rPr>
        <w:t>-</w:t>
      </w:r>
      <w:r w:rsidRPr="00E9140E">
        <w:rPr>
          <w:lang w:val="ru-RU"/>
        </w:rPr>
        <w:t xml:space="preserve"> остаток</w:t>
      </w:r>
    </w:p>
    <w:p w14:paraId="75C8770E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>Результат:</w:t>
      </w:r>
      <w:r w:rsidRPr="004129CE">
        <w:rPr>
          <w:lang w:val="ru-RU"/>
        </w:rPr>
        <w:br/>
      </w:r>
      <w:r w:rsidRPr="00B0026D">
        <w:t>CRC</w:t>
      </w:r>
      <w:r w:rsidRPr="004129CE">
        <w:rPr>
          <w:lang w:val="ru-RU"/>
        </w:rPr>
        <w:t xml:space="preserve"> =</w:t>
      </w:r>
      <w:r w:rsidRPr="00B0026D">
        <w:t> </w:t>
      </w:r>
      <w:r w:rsidRPr="004129CE">
        <w:rPr>
          <w:lang w:val="ru-RU"/>
        </w:rPr>
        <w:t>1110₂</w:t>
      </w:r>
      <w:r w:rsidRPr="00B0026D">
        <w:t> </w:t>
      </w:r>
      <w:r w:rsidRPr="004129CE">
        <w:rPr>
          <w:lang w:val="ru-RU"/>
        </w:rPr>
        <w:t>= 14 (десятичная), 0</w:t>
      </w:r>
      <w:r w:rsidRPr="00B0026D">
        <w:t>x</w:t>
      </w:r>
      <w:r w:rsidRPr="004129CE">
        <w:rPr>
          <w:lang w:val="ru-RU"/>
        </w:rPr>
        <w:t>0</w:t>
      </w:r>
      <w:r w:rsidRPr="00B0026D">
        <w:t>E</w:t>
      </w:r>
      <w:r w:rsidRPr="004129CE">
        <w:rPr>
          <w:lang w:val="ru-RU"/>
        </w:rPr>
        <w:t xml:space="preserve"> (шестнадцатеричная)</w:t>
      </w:r>
    </w:p>
    <w:p w14:paraId="49E3B6ED" w14:textId="77777777" w:rsidR="00B0026D" w:rsidRPr="004129CE" w:rsidRDefault="00B0026D">
      <w:pPr>
        <w:rPr>
          <w:rFonts w:ascii="Times New Roman" w:hAnsi="Times New Roman" w:cs="Times New Roman (Основной текст"/>
          <w:color w:val="000000" w:themeColor="text1"/>
          <w:kern w:val="0"/>
          <w:sz w:val="28"/>
          <w:szCs w:val="22"/>
          <w:lang w:eastAsia="en-US"/>
          <w14:ligatures w14:val="none"/>
        </w:rPr>
      </w:pPr>
      <w:r>
        <w:br w:type="page"/>
      </w:r>
    </w:p>
    <w:p w14:paraId="60B09CFA" w14:textId="57EA232A" w:rsidR="00B0026D" w:rsidRPr="00B0026D" w:rsidRDefault="00B0026D" w:rsidP="00B0026D">
      <w:pPr>
        <w:pStyle w:val="1"/>
      </w:pPr>
      <w:bookmarkStart w:id="10" w:name="_Toc227324765"/>
      <w:r w:rsidRPr="00B0026D">
        <w:lastRenderedPageBreak/>
        <w:t>Экспериментальная часть</w:t>
      </w:r>
      <w:bookmarkEnd w:id="10"/>
    </w:p>
    <w:p w14:paraId="2637D02A" w14:textId="1312A480" w:rsidR="00B0026D" w:rsidRPr="000A6AAA" w:rsidRDefault="00B0026D" w:rsidP="001A061E">
      <w:pPr>
        <w:pStyle w:val="14"/>
      </w:pPr>
      <w:r w:rsidRPr="00364B2C">
        <w:rPr>
          <w:lang w:val="ru-RU"/>
        </w:rPr>
        <w:t>Создан тестовый файл размером</w:t>
      </w:r>
      <w:r w:rsidRPr="00B0026D">
        <w:t> </w:t>
      </w:r>
      <w:r w:rsidRPr="00364B2C">
        <w:rPr>
          <w:lang w:val="ru-RU"/>
        </w:rPr>
        <w:t>100 байт</w:t>
      </w:r>
      <w:r w:rsidRPr="00B0026D">
        <w:t> </w:t>
      </w:r>
      <w:r w:rsidRPr="00364B2C">
        <w:rPr>
          <w:lang w:val="ru-RU"/>
        </w:rPr>
        <w:t>с содержимым: повторяющаяся строка</w:t>
      </w:r>
      <w:r w:rsidRPr="00B0026D">
        <w:t> </w:t>
      </w:r>
      <w:r w:rsidRPr="00364B2C">
        <w:rPr>
          <w:lang w:val="ru-RU"/>
        </w:rPr>
        <w:t>"</w:t>
      </w:r>
      <w:r w:rsidRPr="00B0026D">
        <w:t>abcdefghijklmnopqrstuvwxyz</w:t>
      </w:r>
      <w:r w:rsidRPr="00364B2C">
        <w:rPr>
          <w:lang w:val="ru-RU"/>
        </w:rPr>
        <w:t>0123456789"</w:t>
      </w:r>
      <w:r w:rsidR="00C42B70" w:rsidRPr="00C42B70">
        <w:rPr>
          <w:lang w:val="ru-RU"/>
        </w:rPr>
        <w:t xml:space="preserve">. </w:t>
      </w:r>
      <w:r w:rsidR="00C42B70">
        <w:rPr>
          <w:lang w:val="ru-RU"/>
        </w:rPr>
        <w:t>Полином, использованный для</w:t>
      </w:r>
      <w:r w:rsidR="00C42B70" w:rsidRPr="001A061E">
        <w:rPr>
          <w:lang w:val="ru-RU"/>
        </w:rPr>
        <w:t xml:space="preserve"> </w:t>
      </w:r>
      <w:r w:rsidR="00C42B70">
        <w:t>CRC</w:t>
      </w:r>
      <w:r w:rsidR="00C42B70" w:rsidRPr="001A061E">
        <w:rPr>
          <w:lang w:val="ru-RU"/>
        </w:rPr>
        <w:t xml:space="preserve"> = </w:t>
      </w:r>
      <w:r w:rsidR="001A061E" w:rsidRPr="001A061E">
        <w:rPr>
          <w:lang w:val="ru-RU"/>
        </w:rPr>
        <w:t>0x814141AB</w:t>
      </w:r>
      <w:r w:rsidR="000A6AAA">
        <w:t>(</w:t>
      </w:r>
      <w:r w:rsidR="000A6AAA">
        <w:rPr>
          <w:lang w:val="ru-RU"/>
        </w:rPr>
        <w:t>табл</w:t>
      </w:r>
      <w:r w:rsidR="004129CE">
        <w:rPr>
          <w:lang w:val="ru-RU"/>
        </w:rPr>
        <w:t>.</w:t>
      </w:r>
      <w:r w:rsidR="000A6AAA">
        <w:rPr>
          <w:lang w:val="ru-RU"/>
        </w:rPr>
        <w:t xml:space="preserve"> </w:t>
      </w:r>
      <w:r w:rsidR="004129CE">
        <w:rPr>
          <w:lang w:val="ru-RU"/>
        </w:rPr>
        <w:t>2</w:t>
      </w:r>
      <w:r w:rsidR="000A6AAA">
        <w:rPr>
          <w:lang w:val="ru-RU"/>
        </w:rPr>
        <w:t xml:space="preserve">, табл. </w:t>
      </w:r>
      <w:r w:rsidR="004129CE">
        <w:rPr>
          <w:lang w:val="ru-RU"/>
        </w:rPr>
        <w:t>3</w:t>
      </w:r>
      <w:r w:rsidR="000A6AAA">
        <w:t>)</w:t>
      </w:r>
    </w:p>
    <w:p w14:paraId="476D3A35" w14:textId="1BABCF37" w:rsidR="00D00E06" w:rsidRPr="00B0026D" w:rsidRDefault="00D00E06" w:rsidP="00D00E06">
      <w:pPr>
        <w:pStyle w:val="a"/>
      </w:pPr>
      <w:bookmarkStart w:id="11" w:name="_Toc227324766"/>
      <w:r>
        <w:rPr>
          <w:lang w:val="ru-RU"/>
        </w:rPr>
        <w:t>Взятые значения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1560"/>
        <w:gridCol w:w="2218"/>
      </w:tblGrid>
      <w:tr w:rsidR="001A061E" w:rsidRPr="00B0026D" w14:paraId="65FB0BA3" w14:textId="77777777" w:rsidTr="001A061E">
        <w:trPr>
          <w:tblHeader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8E125" w14:textId="77777777" w:rsidR="00B0026D" w:rsidRPr="00B0026D" w:rsidRDefault="00B0026D" w:rsidP="00D00E06">
            <w:pPr>
              <w:pStyle w:val="af1"/>
            </w:pPr>
            <w:r w:rsidRPr="00B0026D">
              <w:t>Метод</w:t>
            </w:r>
          </w:p>
        </w:tc>
        <w:tc>
          <w:tcPr>
            <w:tcW w:w="10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21E03" w14:textId="77777777" w:rsidR="00B0026D" w:rsidRPr="00B0026D" w:rsidRDefault="00B0026D" w:rsidP="00D00E06">
            <w:pPr>
              <w:pStyle w:val="af1"/>
            </w:pPr>
            <w:r w:rsidRPr="00B0026D">
              <w:t>Значение (dec)</w:t>
            </w:r>
          </w:p>
        </w:tc>
        <w:tc>
          <w:tcPr>
            <w:tcW w:w="22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61D34" w14:textId="77777777" w:rsidR="00B0026D" w:rsidRPr="00B0026D" w:rsidRDefault="00B0026D" w:rsidP="00D00E06">
            <w:pPr>
              <w:pStyle w:val="af1"/>
            </w:pPr>
            <w:r w:rsidRPr="00B0026D">
              <w:t>Значение (hex)</w:t>
            </w:r>
          </w:p>
        </w:tc>
      </w:tr>
      <w:tr w:rsidR="00B0026D" w:rsidRPr="00B0026D" w14:paraId="46D1D837" w14:textId="77777777" w:rsidTr="001A061E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A4B72" w14:textId="77777777" w:rsidR="00B0026D" w:rsidRPr="00B0026D" w:rsidRDefault="00B0026D" w:rsidP="00D00E06">
            <w:pPr>
              <w:pStyle w:val="af1"/>
            </w:pPr>
            <w:r w:rsidRPr="00B0026D">
              <w:t>LRC8</w:t>
            </w:r>
          </w:p>
        </w:tc>
        <w:tc>
          <w:tcPr>
            <w:tcW w:w="10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D4F73" w14:textId="41D3CB7D" w:rsidR="00B0026D" w:rsidRPr="00C42B70" w:rsidRDefault="00C42B70" w:rsidP="00D00E06">
            <w:pPr>
              <w:pStyle w:val="af1"/>
              <w:rPr>
                <w:lang w:val="ru-RU"/>
              </w:rPr>
            </w:pPr>
            <w:r>
              <w:rPr>
                <w:lang w:val="ru-RU"/>
              </w:rPr>
              <w:t>216</w:t>
            </w:r>
          </w:p>
        </w:tc>
        <w:tc>
          <w:tcPr>
            <w:tcW w:w="2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DAC25" w14:textId="30EB9D3E" w:rsidR="00B0026D" w:rsidRPr="00C42B70" w:rsidRDefault="00B0026D" w:rsidP="00D00E06">
            <w:pPr>
              <w:pStyle w:val="af1"/>
              <w:rPr>
                <w:lang w:val="ru-RU"/>
              </w:rPr>
            </w:pPr>
            <w:r w:rsidRPr="00B0026D">
              <w:t>0x</w:t>
            </w:r>
            <w:r w:rsidR="00C42B70">
              <w:t>D8</w:t>
            </w:r>
          </w:p>
        </w:tc>
      </w:tr>
      <w:tr w:rsidR="00B0026D" w:rsidRPr="00B0026D" w14:paraId="4E4B66D4" w14:textId="77777777" w:rsidTr="001A061E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08879" w14:textId="1C247D34" w:rsidR="00B0026D" w:rsidRPr="001A061E" w:rsidRDefault="00B0026D" w:rsidP="001A061E">
            <w:pPr>
              <w:pStyle w:val="af1"/>
              <w:rPr>
                <w:lang w:val="ru-RU"/>
              </w:rPr>
            </w:pPr>
            <w:r w:rsidRPr="00B0026D">
              <w:t xml:space="preserve">CRC-8 (полином </w:t>
            </w:r>
            <w:r w:rsidR="001A061E" w:rsidRPr="001A061E">
              <w:rPr>
                <w:lang w:val="ru-RU"/>
              </w:rPr>
              <w:t>0x814141AB</w:t>
            </w:r>
            <w:r w:rsidRPr="00B0026D">
              <w:t>)</w:t>
            </w:r>
          </w:p>
        </w:tc>
        <w:tc>
          <w:tcPr>
            <w:tcW w:w="10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089A3" w14:textId="1A82EA70" w:rsidR="00B0026D" w:rsidRPr="00C42B70" w:rsidRDefault="001A061E" w:rsidP="00D00E06">
            <w:pPr>
              <w:pStyle w:val="af1"/>
              <w:rPr>
                <w:lang w:val="ru-RU"/>
              </w:rPr>
            </w:pPr>
            <w:r>
              <w:rPr>
                <w:lang w:val="ru-RU"/>
              </w:rPr>
              <w:t>156719345</w:t>
            </w:r>
          </w:p>
        </w:tc>
        <w:tc>
          <w:tcPr>
            <w:tcW w:w="2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CF979" w14:textId="0AB23D44" w:rsidR="00B0026D" w:rsidRPr="000A6AAA" w:rsidRDefault="00B0026D" w:rsidP="00D00E06">
            <w:pPr>
              <w:pStyle w:val="af1"/>
            </w:pPr>
            <w:r w:rsidRPr="00B0026D">
              <w:t>0x</w:t>
            </w:r>
            <w:r w:rsidR="001A061E">
              <w:rPr>
                <w:lang w:val="ru-RU"/>
              </w:rPr>
              <w:t>95758</w:t>
            </w:r>
            <w:r w:rsidR="001A061E">
              <w:t>F1</w:t>
            </w:r>
          </w:p>
        </w:tc>
      </w:tr>
    </w:tbl>
    <w:p w14:paraId="5EF9340E" w14:textId="77777777" w:rsidR="00364B2C" w:rsidRPr="00364B2C" w:rsidRDefault="00364B2C" w:rsidP="00364B2C">
      <w:pPr>
        <w:pStyle w:val="a"/>
        <w:numPr>
          <w:ilvl w:val="0"/>
          <w:numId w:val="0"/>
        </w:numPr>
        <w:ind w:left="720"/>
      </w:pPr>
    </w:p>
    <w:p w14:paraId="6FFA3963" w14:textId="5F9129B0" w:rsidR="00D00E06" w:rsidRPr="00B0026D" w:rsidRDefault="00364B2C" w:rsidP="00D00E06">
      <w:pPr>
        <w:pStyle w:val="a"/>
      </w:pPr>
      <w:bookmarkStart w:id="12" w:name="_Toc227324767"/>
      <w:r>
        <w:rPr>
          <w:lang w:val="ru-RU"/>
        </w:rPr>
        <w:t>Результаты экспериментов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360"/>
        <w:gridCol w:w="1078"/>
        <w:gridCol w:w="1680"/>
        <w:gridCol w:w="1877"/>
        <w:gridCol w:w="1880"/>
      </w:tblGrid>
      <w:tr w:rsidR="00D00E06" w:rsidRPr="00D00E06" w14:paraId="1551719D" w14:textId="77777777" w:rsidTr="00D00E06">
        <w:trPr>
          <w:tblHeader/>
        </w:trPr>
        <w:tc>
          <w:tcPr>
            <w:tcW w:w="4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5B596" w14:textId="77777777" w:rsidR="00B0026D" w:rsidRPr="00D00E06" w:rsidRDefault="00B0026D" w:rsidP="00D00E06">
            <w:pPr>
              <w:pStyle w:val="af1"/>
            </w:pPr>
            <w:r w:rsidRPr="00D00E06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4249E" w14:textId="77777777" w:rsidR="00B0026D" w:rsidRPr="00D00E06" w:rsidRDefault="00B0026D" w:rsidP="00D00E06">
            <w:pPr>
              <w:pStyle w:val="af1"/>
            </w:pPr>
            <w:r w:rsidRPr="00D00E06">
              <w:t>Модификация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D952C" w14:textId="77777777" w:rsidR="00B0026D" w:rsidRPr="00D00E06" w:rsidRDefault="00B0026D" w:rsidP="00D00E06">
            <w:pPr>
              <w:pStyle w:val="af1"/>
            </w:pPr>
            <w:r w:rsidRPr="00D00E06">
              <w:t>LRC (dec)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06F4F" w14:textId="77777777" w:rsidR="00B0026D" w:rsidRPr="00D00E06" w:rsidRDefault="00B0026D" w:rsidP="00D00E06">
            <w:pPr>
              <w:pStyle w:val="af1"/>
            </w:pPr>
            <w:r w:rsidRPr="00D00E06">
              <w:t>CRC (dec)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AF7A0" w14:textId="77777777" w:rsidR="00B0026D" w:rsidRPr="00D00E06" w:rsidRDefault="00B0026D" w:rsidP="00D00E06">
            <w:pPr>
              <w:pStyle w:val="af1"/>
            </w:pPr>
            <w:r w:rsidRPr="00D00E06">
              <w:t>Обнаружено LRC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A8B5F" w14:textId="77777777" w:rsidR="00B0026D" w:rsidRPr="00D00E06" w:rsidRDefault="00B0026D" w:rsidP="00D00E06">
            <w:pPr>
              <w:pStyle w:val="af1"/>
            </w:pPr>
            <w:r w:rsidRPr="00D00E06">
              <w:t>Обнаружено CRC</w:t>
            </w:r>
          </w:p>
        </w:tc>
      </w:tr>
      <w:tr w:rsidR="00D00E06" w:rsidRPr="00D00E06" w14:paraId="0182FF79" w14:textId="77777777" w:rsidTr="00D00E06">
        <w:tc>
          <w:tcPr>
            <w:tcW w:w="4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04D0E" w14:textId="77777777" w:rsidR="00B0026D" w:rsidRPr="00D00E06" w:rsidRDefault="00B0026D" w:rsidP="00D00E06">
            <w:pPr>
              <w:pStyle w:val="af1"/>
            </w:pPr>
            <w:r w:rsidRPr="00D00E0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8F4B2" w14:textId="77777777" w:rsidR="00B0026D" w:rsidRPr="00D00E06" w:rsidRDefault="00B0026D" w:rsidP="00D00E06">
            <w:pPr>
              <w:pStyle w:val="af1"/>
            </w:pPr>
            <w:r w:rsidRPr="00D00E06">
              <w:t>Исходный файл (эталон)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005A4" w14:textId="54C5E950" w:rsidR="00B0026D" w:rsidRPr="00D00E06" w:rsidRDefault="00C42B70" w:rsidP="00D00E06">
            <w:pPr>
              <w:pStyle w:val="af1"/>
            </w:pPr>
            <w:r>
              <w:t>216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5282A" w14:textId="604A84F0" w:rsidR="00B0026D" w:rsidRPr="00D00E06" w:rsidRDefault="00C42B70" w:rsidP="00D00E06">
            <w:pPr>
              <w:pStyle w:val="af1"/>
            </w:pPr>
            <w: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2A6F3" w14:textId="77777777" w:rsidR="00B0026D" w:rsidRPr="00D00E06" w:rsidRDefault="00B0026D" w:rsidP="00D00E06">
            <w:pPr>
              <w:pStyle w:val="af1"/>
            </w:pPr>
            <w:r w:rsidRPr="00D00E06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BB45D" w14:textId="77777777" w:rsidR="00B0026D" w:rsidRPr="00D00E06" w:rsidRDefault="00B0026D" w:rsidP="00D00E06">
            <w:pPr>
              <w:pStyle w:val="af1"/>
            </w:pPr>
            <w:r w:rsidRPr="00D00E06">
              <w:t>—</w:t>
            </w:r>
          </w:p>
        </w:tc>
      </w:tr>
      <w:tr w:rsidR="00D00E06" w:rsidRPr="00D00E06" w14:paraId="407EE61B" w14:textId="77777777" w:rsidTr="00D00E06">
        <w:tc>
          <w:tcPr>
            <w:tcW w:w="4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F7477" w14:textId="77777777" w:rsidR="00B0026D" w:rsidRPr="00D00E06" w:rsidRDefault="00B0026D" w:rsidP="00D00E06">
            <w:pPr>
              <w:pStyle w:val="af1"/>
            </w:pPr>
            <w:r w:rsidRPr="00D00E0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3B2DA" w14:textId="77777777" w:rsidR="00B0026D" w:rsidRPr="00D00E06" w:rsidRDefault="00B0026D" w:rsidP="00D00E06">
            <w:pPr>
              <w:pStyle w:val="af1"/>
            </w:pPr>
            <w:r w:rsidRPr="00D00E06">
              <w:t>Изменён 1 байт (поз.10 → 0xFF)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12E54" w14:textId="1ECEFEE6" w:rsidR="00B0026D" w:rsidRPr="00D00E06" w:rsidRDefault="00C42B70" w:rsidP="00D00E06">
            <w:pPr>
              <w:pStyle w:val="af1"/>
            </w:pPr>
            <w:r>
              <w:t>108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AEF2C" w14:textId="21F9DE17" w:rsidR="00B0026D" w:rsidRPr="001A061E" w:rsidRDefault="001A061E" w:rsidP="00D00E06">
            <w:pPr>
              <w:pStyle w:val="af1"/>
              <w:rPr>
                <w:lang w:val="ru-RU"/>
              </w:rPr>
            </w:pPr>
            <w:r w:rsidRPr="001A061E">
              <w:rPr>
                <w:lang w:val="ru-RU"/>
              </w:rPr>
              <w:t>2558481759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631FB" w14:textId="77777777" w:rsidR="00B0026D" w:rsidRPr="00D00E06" w:rsidRDefault="00B0026D" w:rsidP="00D00E06">
            <w:pPr>
              <w:pStyle w:val="af1"/>
            </w:pPr>
            <w:r w:rsidRPr="00D00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834D0" w14:textId="77777777" w:rsidR="00B0026D" w:rsidRPr="00D00E06" w:rsidRDefault="00B0026D" w:rsidP="00D00E06">
            <w:pPr>
              <w:pStyle w:val="af1"/>
            </w:pPr>
            <w:r w:rsidRPr="00D00E06">
              <w:rPr>
                <w:rFonts w:ascii="Segoe UI Emoji" w:hAnsi="Segoe UI Emoji" w:cs="Segoe UI Emoji"/>
              </w:rPr>
              <w:t>✅</w:t>
            </w:r>
          </w:p>
        </w:tc>
      </w:tr>
      <w:tr w:rsidR="00D00E06" w:rsidRPr="00D00E06" w14:paraId="1A2E633E" w14:textId="77777777" w:rsidTr="00D00E06">
        <w:tc>
          <w:tcPr>
            <w:tcW w:w="4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E6BC7" w14:textId="77777777" w:rsidR="00B0026D" w:rsidRPr="00D00E06" w:rsidRDefault="00B0026D" w:rsidP="00D00E06">
            <w:pPr>
              <w:pStyle w:val="af1"/>
            </w:pPr>
            <w:r w:rsidRPr="00D00E0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9A68E" w14:textId="77777777" w:rsidR="00B0026D" w:rsidRPr="00D00E06" w:rsidRDefault="00B0026D" w:rsidP="00D00E06">
            <w:pPr>
              <w:pStyle w:val="af1"/>
            </w:pPr>
            <w:r w:rsidRPr="00D00E06">
              <w:t>Поменяны местами байты 20 и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779B0" w14:textId="3A87AA6A" w:rsidR="00B0026D" w:rsidRPr="00D00E06" w:rsidRDefault="00C42B70" w:rsidP="00D00E06">
            <w:pPr>
              <w:pStyle w:val="af1"/>
            </w:pPr>
            <w:r>
              <w:t>216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4488D" w14:textId="7FC0DFA8" w:rsidR="00B0026D" w:rsidRPr="00D00E06" w:rsidRDefault="001A061E" w:rsidP="00D00E06">
            <w:pPr>
              <w:pStyle w:val="af1"/>
            </w:pPr>
            <w:r w:rsidRPr="001A061E">
              <w:t>298693975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02D7B" w14:textId="77777777" w:rsidR="00B0026D" w:rsidRPr="00D00E06" w:rsidRDefault="00B0026D" w:rsidP="00D00E06">
            <w:pPr>
              <w:pStyle w:val="af1"/>
            </w:pPr>
            <w:r w:rsidRPr="00D00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D7C82" w14:textId="77777777" w:rsidR="00B0026D" w:rsidRPr="00D00E06" w:rsidRDefault="00B0026D" w:rsidP="00D00E06">
            <w:pPr>
              <w:pStyle w:val="af1"/>
            </w:pPr>
            <w:r w:rsidRPr="00D00E06">
              <w:rPr>
                <w:rFonts w:ascii="Segoe UI Emoji" w:hAnsi="Segoe UI Emoji" w:cs="Segoe UI Emoji"/>
              </w:rPr>
              <w:t>✅</w:t>
            </w:r>
          </w:p>
        </w:tc>
      </w:tr>
      <w:tr w:rsidR="00D00E06" w:rsidRPr="00D00E06" w14:paraId="0A94E899" w14:textId="77777777" w:rsidTr="00D00E06">
        <w:tc>
          <w:tcPr>
            <w:tcW w:w="4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1F71A" w14:textId="77777777" w:rsidR="00B0026D" w:rsidRPr="00D00E06" w:rsidRDefault="00B0026D" w:rsidP="00D00E06">
            <w:pPr>
              <w:pStyle w:val="af1"/>
            </w:pPr>
            <w:r w:rsidRPr="00D00E0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14F0D" w14:textId="77777777" w:rsidR="00B0026D" w:rsidRPr="00D00E06" w:rsidRDefault="00B0026D" w:rsidP="00D00E06">
            <w:pPr>
              <w:pStyle w:val="af1"/>
            </w:pPr>
            <w:r w:rsidRPr="00D00E06">
              <w:t>Дублирована секция (байты 30-39)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27ED0" w14:textId="7EF2DC5E" w:rsidR="00B0026D" w:rsidRPr="00D00E06" w:rsidRDefault="00C42B70" w:rsidP="00D00E06">
            <w:pPr>
              <w:pStyle w:val="af1"/>
            </w:pPr>
            <w:r>
              <w:t>169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7D5BE" w14:textId="68B9BDDC" w:rsidR="00B0026D" w:rsidRPr="00D00E06" w:rsidRDefault="001A061E" w:rsidP="00D00E06">
            <w:pPr>
              <w:pStyle w:val="af1"/>
            </w:pPr>
            <w:r w:rsidRPr="001A061E">
              <w:t>1657429346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FAE3F" w14:textId="689FD5BB" w:rsidR="00B0026D" w:rsidRPr="00D00E06" w:rsidRDefault="00C42B70" w:rsidP="00D00E06">
            <w:pPr>
              <w:pStyle w:val="af1"/>
            </w:pPr>
            <w:r w:rsidRPr="00D00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C60A8" w14:textId="77777777" w:rsidR="00B0026D" w:rsidRPr="00D00E06" w:rsidRDefault="00B0026D" w:rsidP="00D00E06">
            <w:pPr>
              <w:pStyle w:val="af1"/>
            </w:pPr>
            <w:r w:rsidRPr="00D00E06">
              <w:rPr>
                <w:rFonts w:ascii="Segoe UI Emoji" w:hAnsi="Segoe UI Emoji" w:cs="Segoe UI Emoji"/>
              </w:rPr>
              <w:t>✅</w:t>
            </w:r>
          </w:p>
        </w:tc>
      </w:tr>
      <w:tr w:rsidR="00D00E06" w:rsidRPr="00D00E06" w14:paraId="105157CE" w14:textId="77777777" w:rsidTr="00D00E06">
        <w:tc>
          <w:tcPr>
            <w:tcW w:w="4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BE7B6" w14:textId="77777777" w:rsidR="00B0026D" w:rsidRPr="00D00E06" w:rsidRDefault="00B0026D" w:rsidP="00D00E06">
            <w:pPr>
              <w:pStyle w:val="af1"/>
            </w:pPr>
            <w:r w:rsidRPr="00D00E06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4F874" w14:textId="77777777" w:rsidR="00B0026D" w:rsidRPr="00D00E06" w:rsidRDefault="00B0026D" w:rsidP="00D00E06">
            <w:pPr>
              <w:pStyle w:val="af1"/>
            </w:pPr>
            <w:r w:rsidRPr="00D00E06">
              <w:t>Добавлены 2 нуля в начало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C2A9E" w14:textId="6CBF192E" w:rsidR="00B0026D" w:rsidRPr="00D00E06" w:rsidRDefault="00C42B70" w:rsidP="00D00E06">
            <w:pPr>
              <w:pStyle w:val="af1"/>
            </w:pPr>
            <w:r>
              <w:t>216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BDD3D" w14:textId="4F3590F4" w:rsidR="00B0026D" w:rsidRPr="00D00E06" w:rsidRDefault="001A061E" w:rsidP="00D00E06">
            <w:pPr>
              <w:pStyle w:val="af1"/>
            </w:pPr>
            <w:r w:rsidRPr="001A061E">
              <w:t>156719345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3784E" w14:textId="77777777" w:rsidR="00B0026D" w:rsidRPr="00D00E06" w:rsidRDefault="00B0026D" w:rsidP="00D00E06">
            <w:pPr>
              <w:pStyle w:val="af1"/>
            </w:pPr>
            <w:r w:rsidRPr="00D00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B07A6" w14:textId="31A458F8" w:rsidR="00B0026D" w:rsidRPr="00D00E06" w:rsidRDefault="00C42B70" w:rsidP="00D00E06">
            <w:pPr>
              <w:pStyle w:val="af1"/>
            </w:pPr>
            <w:r w:rsidRPr="00D00E06">
              <w:rPr>
                <w:rFonts w:ascii="Segoe UI Emoji" w:hAnsi="Segoe UI Emoji" w:cs="Segoe UI Emoji"/>
              </w:rPr>
              <w:t>❌</w:t>
            </w:r>
          </w:p>
        </w:tc>
      </w:tr>
      <w:tr w:rsidR="00D00E06" w:rsidRPr="00D00E06" w14:paraId="46B07672" w14:textId="77777777" w:rsidTr="00D00E06">
        <w:tc>
          <w:tcPr>
            <w:tcW w:w="4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22DEA" w14:textId="77777777" w:rsidR="00B0026D" w:rsidRPr="00D00E06" w:rsidRDefault="00B0026D" w:rsidP="00D00E06">
            <w:pPr>
              <w:pStyle w:val="af1"/>
            </w:pPr>
            <w:r w:rsidRPr="00D00E06"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826B3" w14:textId="77777777" w:rsidR="00B0026D" w:rsidRPr="004129CE" w:rsidRDefault="00B0026D" w:rsidP="00D00E06">
            <w:pPr>
              <w:pStyle w:val="af1"/>
              <w:rPr>
                <w:lang w:val="ru-RU"/>
              </w:rPr>
            </w:pPr>
            <w:r w:rsidRPr="004129CE">
              <w:rPr>
                <w:lang w:val="ru-RU"/>
              </w:rPr>
              <w:t>Добавлен байт 0</w:t>
            </w:r>
            <w:r w:rsidRPr="00D00E06">
              <w:t>x</w:t>
            </w:r>
            <w:r w:rsidRPr="004129CE">
              <w:rPr>
                <w:lang w:val="ru-RU"/>
              </w:rPr>
              <w:t>80 в конец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17FD1" w14:textId="29A7D85D" w:rsidR="00B0026D" w:rsidRPr="00D00E06" w:rsidRDefault="00C42B70" w:rsidP="00D00E06">
            <w:pPr>
              <w:pStyle w:val="af1"/>
            </w:pPr>
            <w: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11FC9" w14:textId="46ECC67F" w:rsidR="00B0026D" w:rsidRPr="00D00E06" w:rsidRDefault="001A061E" w:rsidP="00D00E06">
            <w:pPr>
              <w:pStyle w:val="af1"/>
            </w:pPr>
            <w:r w:rsidRPr="001A061E">
              <w:t>450175035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D37F6" w14:textId="77777777" w:rsidR="00B0026D" w:rsidRPr="00D00E06" w:rsidRDefault="00B0026D" w:rsidP="00D00E06">
            <w:pPr>
              <w:pStyle w:val="af1"/>
            </w:pPr>
            <w:r w:rsidRPr="00D00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8BF51" w14:textId="77777777" w:rsidR="00B0026D" w:rsidRPr="00D00E06" w:rsidRDefault="00B0026D" w:rsidP="00D00E06">
            <w:pPr>
              <w:pStyle w:val="af1"/>
            </w:pPr>
            <w:r w:rsidRPr="00D00E06">
              <w:rPr>
                <w:rFonts w:ascii="Segoe UI Emoji" w:hAnsi="Segoe UI Emoji" w:cs="Segoe UI Emoji"/>
              </w:rPr>
              <w:t>✅</w:t>
            </w:r>
          </w:p>
        </w:tc>
      </w:tr>
      <w:tr w:rsidR="00D00E06" w:rsidRPr="00D00E06" w14:paraId="6C936F1D" w14:textId="77777777" w:rsidTr="00D00E06">
        <w:tc>
          <w:tcPr>
            <w:tcW w:w="4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CBC2B" w14:textId="77777777" w:rsidR="00B0026D" w:rsidRPr="00D00E06" w:rsidRDefault="00B0026D" w:rsidP="00D00E06">
            <w:pPr>
              <w:pStyle w:val="af1"/>
            </w:pPr>
            <w:r w:rsidRPr="00D00E06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BA5C6" w14:textId="77777777" w:rsidR="00B0026D" w:rsidRPr="00D00E06" w:rsidRDefault="00B0026D" w:rsidP="00D00E06">
            <w:pPr>
              <w:pStyle w:val="af1"/>
            </w:pPr>
            <w:r w:rsidRPr="00D00E06">
              <w:t>Добавлены 2 нуля в середину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362FD" w14:textId="7F688C4B" w:rsidR="00B0026D" w:rsidRPr="00D00E06" w:rsidRDefault="00C42B70" w:rsidP="00D00E06">
            <w:pPr>
              <w:pStyle w:val="af1"/>
            </w:pPr>
            <w:r>
              <w:t>216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95762" w14:textId="531B9FC9" w:rsidR="00B0026D" w:rsidRPr="00D00E06" w:rsidRDefault="001A061E" w:rsidP="00D00E06">
            <w:pPr>
              <w:pStyle w:val="af1"/>
            </w:pPr>
            <w:r w:rsidRPr="001A061E">
              <w:t>759340411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A0B6B" w14:textId="77777777" w:rsidR="00B0026D" w:rsidRPr="00D00E06" w:rsidRDefault="00B0026D" w:rsidP="00D00E06">
            <w:pPr>
              <w:pStyle w:val="af1"/>
            </w:pPr>
            <w:r w:rsidRPr="00D00E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4BFEB" w14:textId="77777777" w:rsidR="00B0026D" w:rsidRPr="00D00E06" w:rsidRDefault="00B0026D" w:rsidP="00D00E06">
            <w:pPr>
              <w:pStyle w:val="af1"/>
            </w:pPr>
            <w:r w:rsidRPr="00D00E06">
              <w:rPr>
                <w:rFonts w:ascii="Segoe UI Emoji" w:hAnsi="Segoe UI Emoji" w:cs="Segoe UI Emoji"/>
              </w:rPr>
              <w:t>✅</w:t>
            </w:r>
          </w:p>
        </w:tc>
      </w:tr>
      <w:tr w:rsidR="00D00E06" w:rsidRPr="00D00E06" w14:paraId="2B28CE3F" w14:textId="77777777" w:rsidTr="00D00E06">
        <w:tc>
          <w:tcPr>
            <w:tcW w:w="4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A9615" w14:textId="77777777" w:rsidR="00B0026D" w:rsidRPr="00D00E06" w:rsidRDefault="00B0026D" w:rsidP="00D00E06">
            <w:pPr>
              <w:pStyle w:val="af1"/>
            </w:pPr>
            <w:r w:rsidRPr="00D00E06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C88DB" w14:textId="77777777" w:rsidR="00B0026D" w:rsidRPr="00D00E06" w:rsidRDefault="00B0026D" w:rsidP="00D00E06">
            <w:pPr>
              <w:pStyle w:val="af1"/>
            </w:pPr>
            <w:r w:rsidRPr="00D00E06">
              <w:t>Данные + CRC в конце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B22B0" w14:textId="57AADE70" w:rsidR="00B0026D" w:rsidRPr="00D00E06" w:rsidRDefault="00C42B70" w:rsidP="00D00E06">
            <w:pPr>
              <w:pStyle w:val="af1"/>
            </w:pPr>
            <w: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E6758" w14:textId="77777777" w:rsidR="00B0026D" w:rsidRPr="00D00E06" w:rsidRDefault="00B0026D" w:rsidP="00D00E06">
            <w:pPr>
              <w:pStyle w:val="af1"/>
            </w:pPr>
            <w:r w:rsidRPr="00D00E06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F77A8" w14:textId="77777777" w:rsidR="00B0026D" w:rsidRPr="00D00E06" w:rsidRDefault="00B0026D" w:rsidP="00D00E06">
            <w:pPr>
              <w:pStyle w:val="af1"/>
            </w:pPr>
            <w:r w:rsidRPr="00D00E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E35F5" w14:textId="77777777" w:rsidR="00B0026D" w:rsidRPr="00D00E06" w:rsidRDefault="00B0026D" w:rsidP="00D00E06">
            <w:pPr>
              <w:pStyle w:val="af1"/>
            </w:pPr>
            <w:r w:rsidRPr="00D00E06">
              <w:rPr>
                <w:rFonts w:ascii="Segoe UI Emoji" w:hAnsi="Segoe UI Emoji" w:cs="Segoe UI Emoji"/>
              </w:rPr>
              <w:t>✅</w:t>
            </w:r>
          </w:p>
        </w:tc>
      </w:tr>
    </w:tbl>
    <w:p w14:paraId="3670CAEC" w14:textId="2025A2A4" w:rsidR="00C42B70" w:rsidRPr="00C42B70" w:rsidRDefault="00B0026D" w:rsidP="00C42B70">
      <w:pPr>
        <w:rPr>
          <w:lang w:val="en-US"/>
        </w:rPr>
      </w:pPr>
      <w:r>
        <w:br w:type="page"/>
      </w:r>
    </w:p>
    <w:p w14:paraId="08A30B17" w14:textId="53112CBC" w:rsidR="00B0026D" w:rsidRPr="00B0026D" w:rsidRDefault="00B0026D" w:rsidP="00B0026D">
      <w:pPr>
        <w:pStyle w:val="1"/>
      </w:pPr>
      <w:bookmarkStart w:id="13" w:name="_Toc227324768"/>
      <w:r w:rsidRPr="00B0026D">
        <w:lastRenderedPageBreak/>
        <w:t>Анализ результатов</w:t>
      </w:r>
      <w:bookmarkEnd w:id="13"/>
    </w:p>
    <w:p w14:paraId="71ED2654" w14:textId="54CE7326" w:rsidR="00B0026D" w:rsidRPr="00B0026D" w:rsidRDefault="00B0026D" w:rsidP="00B0026D">
      <w:pPr>
        <w:pStyle w:val="2"/>
      </w:pPr>
      <w:bookmarkStart w:id="14" w:name="_Toc227324769"/>
      <w:r w:rsidRPr="00B0026D">
        <w:t>LRC (контрольная сумма)</w:t>
      </w:r>
      <w:bookmarkEnd w:id="14"/>
    </w:p>
    <w:p w14:paraId="31E44E77" w14:textId="77777777" w:rsidR="00B0026D" w:rsidRPr="00B0026D" w:rsidRDefault="00B0026D" w:rsidP="00B0026D">
      <w:pPr>
        <w:pStyle w:val="14"/>
      </w:pPr>
      <w:r w:rsidRPr="00B0026D">
        <w:t>Что обнаруживает LRC:</w:t>
      </w:r>
    </w:p>
    <w:p w14:paraId="1EA2FF14" w14:textId="7F2C700F" w:rsidR="00B0026D" w:rsidRPr="00B0026D" w:rsidRDefault="00B0026D" w:rsidP="00D00E06">
      <w:pPr>
        <w:pStyle w:val="a0"/>
        <w:ind w:left="1134"/>
      </w:pPr>
      <w:r w:rsidRPr="00B0026D">
        <w:t>изменение одного байта</w:t>
      </w:r>
      <w:r w:rsidR="00D00E06">
        <w:rPr>
          <w:lang w:val="en-US"/>
        </w:rPr>
        <w:t>;</w:t>
      </w:r>
    </w:p>
    <w:p w14:paraId="6E205F8E" w14:textId="657A026E" w:rsidR="00B0026D" w:rsidRPr="00B0026D" w:rsidRDefault="00B0026D" w:rsidP="00D00E06">
      <w:pPr>
        <w:pStyle w:val="a0"/>
        <w:ind w:left="1134"/>
      </w:pPr>
      <w:r w:rsidRPr="00B0026D">
        <w:t>добавление байта в конец</w:t>
      </w:r>
      <w:r w:rsidR="00D00E06">
        <w:rPr>
          <w:lang w:val="en-US"/>
        </w:rPr>
        <w:t>.</w:t>
      </w:r>
    </w:p>
    <w:p w14:paraId="6AFEBAC0" w14:textId="77777777" w:rsidR="00B0026D" w:rsidRPr="00B0026D" w:rsidRDefault="00B0026D" w:rsidP="00B0026D">
      <w:pPr>
        <w:pStyle w:val="14"/>
      </w:pPr>
      <w:r w:rsidRPr="00B0026D">
        <w:t>Что НЕ обнаруживает LRC:</w:t>
      </w:r>
    </w:p>
    <w:p w14:paraId="494F54CE" w14:textId="14BC19B2" w:rsidR="00B0026D" w:rsidRPr="00B0026D" w:rsidRDefault="00B0026D" w:rsidP="00D00E06">
      <w:pPr>
        <w:pStyle w:val="a0"/>
        <w:ind w:left="1134"/>
      </w:pPr>
      <w:r w:rsidRPr="00B0026D">
        <w:t>перестановку байтов (сумма не меняется)</w:t>
      </w:r>
      <w:r w:rsidR="00D00E06" w:rsidRPr="00D00E06">
        <w:t>;</w:t>
      </w:r>
    </w:p>
    <w:p w14:paraId="037542D3" w14:textId="0F326C14" w:rsidR="00B0026D" w:rsidRPr="00B0026D" w:rsidRDefault="00B0026D" w:rsidP="00D00E06">
      <w:pPr>
        <w:pStyle w:val="a0"/>
        <w:ind w:left="1134"/>
      </w:pPr>
      <w:r w:rsidRPr="00B0026D">
        <w:t>дублирование участков (сумма не меняется)</w:t>
      </w:r>
      <w:r w:rsidR="00D00E06" w:rsidRPr="00D00E06">
        <w:t>;</w:t>
      </w:r>
    </w:p>
    <w:p w14:paraId="44913FEA" w14:textId="1C68E767" w:rsidR="00B0026D" w:rsidRPr="00B0026D" w:rsidRDefault="00B0026D" w:rsidP="00D00E06">
      <w:pPr>
        <w:pStyle w:val="a0"/>
        <w:ind w:left="1134"/>
      </w:pPr>
      <w:r w:rsidRPr="00B0026D">
        <w:t>добавление нулей (сумма не меняется)</w:t>
      </w:r>
      <w:r w:rsidR="00D00E06" w:rsidRPr="00D00E06">
        <w:t>;</w:t>
      </w:r>
    </w:p>
    <w:p w14:paraId="134DD4BE" w14:textId="7F820D5E" w:rsidR="00B0026D" w:rsidRPr="00B0026D" w:rsidRDefault="00B0026D" w:rsidP="00D00E06">
      <w:pPr>
        <w:pStyle w:val="a0"/>
        <w:ind w:left="1134"/>
      </w:pPr>
      <w:r w:rsidRPr="00B0026D">
        <w:t>добавление одинаковых байтов в разных местах</w:t>
      </w:r>
      <w:r w:rsidR="00D00E06" w:rsidRPr="00D00E06">
        <w:t>.</w:t>
      </w:r>
    </w:p>
    <w:p w14:paraId="2BE7439C" w14:textId="77777777" w:rsidR="00B0026D" w:rsidRPr="00D00E06" w:rsidRDefault="00B0026D" w:rsidP="00B0026D">
      <w:pPr>
        <w:pStyle w:val="14"/>
        <w:rPr>
          <w:lang w:val="ru-RU"/>
        </w:rPr>
      </w:pPr>
      <w:r w:rsidRPr="00D00E06">
        <w:rPr>
          <w:lang w:val="ru-RU"/>
        </w:rPr>
        <w:t>Причина:</w:t>
      </w:r>
      <w:r w:rsidRPr="00B0026D">
        <w:t> LRC</w:t>
      </w:r>
      <w:r w:rsidRPr="00D00E06">
        <w:rPr>
          <w:lang w:val="ru-RU"/>
        </w:rPr>
        <w:t xml:space="preserve"> основана на обычной сумме, которая</w:t>
      </w:r>
      <w:r w:rsidRPr="00B0026D">
        <w:t> </w:t>
      </w:r>
      <w:r w:rsidRPr="00D00E06">
        <w:rPr>
          <w:lang w:val="ru-RU"/>
        </w:rPr>
        <w:t>коммутативна</w:t>
      </w:r>
      <w:r w:rsidRPr="00B0026D">
        <w:t> </w:t>
      </w:r>
      <w:r w:rsidRPr="00D00E06">
        <w:rPr>
          <w:lang w:val="ru-RU"/>
        </w:rPr>
        <w:t>(не зависит от порядка слагаемых) и не учитывает позицию байта.</w:t>
      </w:r>
    </w:p>
    <w:p w14:paraId="62196F31" w14:textId="2E74DAD4" w:rsidR="00B0026D" w:rsidRPr="00B0026D" w:rsidRDefault="00B0026D" w:rsidP="00B0026D">
      <w:pPr>
        <w:pStyle w:val="2"/>
      </w:pPr>
      <w:bookmarkStart w:id="15" w:name="_Toc227324770"/>
      <w:r w:rsidRPr="00B0026D">
        <w:t>CRC</w:t>
      </w:r>
      <w:bookmarkEnd w:id="15"/>
    </w:p>
    <w:p w14:paraId="04CB9B7F" w14:textId="77777777" w:rsidR="00B0026D" w:rsidRPr="00B0026D" w:rsidRDefault="00B0026D" w:rsidP="00B0026D">
      <w:pPr>
        <w:pStyle w:val="14"/>
      </w:pPr>
      <w:r w:rsidRPr="00B0026D">
        <w:t>Что обнаруживает CRC:</w:t>
      </w:r>
    </w:p>
    <w:p w14:paraId="121911CF" w14:textId="60322292" w:rsidR="00B0026D" w:rsidRPr="00B0026D" w:rsidRDefault="00B0026D" w:rsidP="00D00E06">
      <w:pPr>
        <w:pStyle w:val="a0"/>
        <w:ind w:left="1134"/>
      </w:pPr>
      <w:r w:rsidRPr="00B0026D">
        <w:t>одиночные ошибки</w:t>
      </w:r>
      <w:r w:rsidR="00D00E06">
        <w:rPr>
          <w:lang w:val="en-US"/>
        </w:rPr>
        <w:t>;</w:t>
      </w:r>
    </w:p>
    <w:p w14:paraId="66CCEE4A" w14:textId="7E6516F9" w:rsidR="00B0026D" w:rsidRPr="00B0026D" w:rsidRDefault="00B0026D" w:rsidP="00D00E06">
      <w:pPr>
        <w:pStyle w:val="a0"/>
        <w:ind w:left="1134"/>
      </w:pPr>
      <w:r w:rsidRPr="00B0026D">
        <w:t>двойные ошибки</w:t>
      </w:r>
      <w:r w:rsidR="00D00E06">
        <w:rPr>
          <w:lang w:val="en-US"/>
        </w:rPr>
        <w:t>;</w:t>
      </w:r>
    </w:p>
    <w:p w14:paraId="5EDE80A5" w14:textId="072F49CB" w:rsidR="00B0026D" w:rsidRPr="00B0026D" w:rsidRDefault="00B0026D" w:rsidP="00D00E06">
      <w:pPr>
        <w:pStyle w:val="a0"/>
        <w:ind w:left="1134"/>
      </w:pPr>
      <w:r w:rsidRPr="00B0026D">
        <w:t>перестановку байтов</w:t>
      </w:r>
      <w:r w:rsidR="00D00E06">
        <w:rPr>
          <w:lang w:val="en-US"/>
        </w:rPr>
        <w:t>;</w:t>
      </w:r>
    </w:p>
    <w:p w14:paraId="18FA2C23" w14:textId="3C2EA39F" w:rsidR="00B0026D" w:rsidRPr="00B0026D" w:rsidRDefault="00B0026D" w:rsidP="00D00E06">
      <w:pPr>
        <w:pStyle w:val="a0"/>
        <w:ind w:left="1134"/>
      </w:pPr>
      <w:r w:rsidRPr="00B0026D">
        <w:t>вставку/удаление нулей</w:t>
      </w:r>
      <w:r w:rsidR="00D00E06">
        <w:rPr>
          <w:lang w:val="en-US"/>
        </w:rPr>
        <w:t>;</w:t>
      </w:r>
    </w:p>
    <w:p w14:paraId="507BE74C" w14:textId="6447F169" w:rsidR="00B0026D" w:rsidRPr="00B0026D" w:rsidRDefault="00B0026D" w:rsidP="00D00E06">
      <w:pPr>
        <w:pStyle w:val="a0"/>
        <w:ind w:left="1134"/>
      </w:pPr>
      <w:r w:rsidRPr="00B0026D">
        <w:t>пакетные ошибки</w:t>
      </w:r>
      <w:r w:rsidR="00D00E06">
        <w:rPr>
          <w:lang w:val="en-US"/>
        </w:rPr>
        <w:t>.</w:t>
      </w:r>
    </w:p>
    <w:p w14:paraId="3C652B5F" w14:textId="77777777" w:rsidR="00B0026D" w:rsidRPr="00D00E06" w:rsidRDefault="00B0026D" w:rsidP="00B0026D">
      <w:pPr>
        <w:pStyle w:val="14"/>
        <w:rPr>
          <w:lang w:val="ru-RU"/>
        </w:rPr>
      </w:pPr>
      <w:r w:rsidRPr="00D00E06">
        <w:rPr>
          <w:lang w:val="ru-RU"/>
        </w:rPr>
        <w:t xml:space="preserve">Что НЕ обнаруживает </w:t>
      </w:r>
      <w:r w:rsidRPr="00B0026D">
        <w:t>CRC</w:t>
      </w:r>
      <w:r w:rsidRPr="00D00E06">
        <w:rPr>
          <w:lang w:val="ru-RU"/>
        </w:rPr>
        <w:t xml:space="preserve"> (редкие случаи):</w:t>
      </w:r>
    </w:p>
    <w:p w14:paraId="103DB069" w14:textId="49729A5A" w:rsidR="00B0026D" w:rsidRPr="00B0026D" w:rsidRDefault="00B0026D" w:rsidP="00364B2C">
      <w:pPr>
        <w:pStyle w:val="a0"/>
        <w:ind w:left="993"/>
      </w:pPr>
      <w:r w:rsidRPr="00B0026D">
        <w:t>ошибки, кратные полиному (вероятность ~ 1/2^разрядность)</w:t>
      </w:r>
      <w:r w:rsidR="00364B2C" w:rsidRPr="00364B2C">
        <w:t>.</w:t>
      </w:r>
    </w:p>
    <w:p w14:paraId="29A557E8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 xml:space="preserve">6.3. Свойство </w:t>
      </w:r>
      <w:r w:rsidRPr="00B0026D">
        <w:t>CRC</w:t>
      </w:r>
    </w:p>
    <w:p w14:paraId="472A15C1" w14:textId="77777777" w:rsidR="00B0026D" w:rsidRPr="00B0026D" w:rsidRDefault="00B0026D" w:rsidP="00B0026D">
      <w:pPr>
        <w:pStyle w:val="14"/>
      </w:pPr>
      <w:r w:rsidRPr="004129CE">
        <w:rPr>
          <w:lang w:val="ru-RU"/>
        </w:rPr>
        <w:lastRenderedPageBreak/>
        <w:t xml:space="preserve">При дописывании </w:t>
      </w:r>
      <w:r w:rsidRPr="00B0026D">
        <w:t>CRC</w:t>
      </w:r>
      <w:r w:rsidRPr="004129CE">
        <w:rPr>
          <w:lang w:val="ru-RU"/>
        </w:rPr>
        <w:t xml:space="preserve"> в конец данных и повторном расчёте получается</w:t>
      </w:r>
      <w:r w:rsidRPr="00B0026D">
        <w:t> </w:t>
      </w:r>
      <w:r w:rsidRPr="004129CE">
        <w:rPr>
          <w:lang w:val="ru-RU"/>
        </w:rPr>
        <w:t>остаток 0.</w:t>
      </w:r>
      <w:r w:rsidRPr="004129CE">
        <w:rPr>
          <w:lang w:val="ru-RU"/>
        </w:rPr>
        <w:br/>
      </w:r>
      <w:r w:rsidRPr="00B0026D">
        <w:t>Это свойство используется для проверки целостности.</w:t>
      </w:r>
    </w:p>
    <w:p w14:paraId="463AC6E1" w14:textId="77777777" w:rsidR="00B0026D" w:rsidRDefault="00B0026D">
      <w:pPr>
        <w:rPr>
          <w:rFonts w:ascii="Times New Roman" w:hAnsi="Times New Roman" w:cs="Times New Roman (Основной текст"/>
          <w:color w:val="000000" w:themeColor="text1"/>
          <w:kern w:val="0"/>
          <w:sz w:val="28"/>
          <w:szCs w:val="22"/>
          <w:lang w:val="en-US" w:eastAsia="en-US"/>
          <w14:ligatures w14:val="none"/>
        </w:rPr>
      </w:pPr>
      <w:r>
        <w:br w:type="page"/>
      </w:r>
    </w:p>
    <w:p w14:paraId="29BF5F3A" w14:textId="77777777" w:rsidR="004129CE" w:rsidRPr="004129CE" w:rsidRDefault="00B0026D" w:rsidP="004129CE">
      <w:pPr>
        <w:pStyle w:val="1"/>
        <w:rPr>
          <w:rStyle w:val="12"/>
          <w:b/>
        </w:rPr>
      </w:pPr>
      <w:bookmarkStart w:id="16" w:name="_Toc227324771"/>
      <w:r w:rsidRPr="004129CE">
        <w:rPr>
          <w:rStyle w:val="12"/>
        </w:rPr>
        <w:lastRenderedPageBreak/>
        <w:t>Сравнение методов</w:t>
      </w:r>
      <w:bookmarkEnd w:id="16"/>
    </w:p>
    <w:p w14:paraId="2A79B180" w14:textId="31FD18E6" w:rsidR="00B0026D" w:rsidRPr="004129CE" w:rsidRDefault="004129CE" w:rsidP="004129CE">
      <w:pPr>
        <w:pStyle w:val="14"/>
        <w:rPr>
          <w:lang w:val="ru-RU"/>
        </w:rPr>
      </w:pPr>
      <w:r>
        <w:rPr>
          <w:lang w:val="ru-RU"/>
        </w:rPr>
        <w:t>Сравнение</w:t>
      </w:r>
      <w:r w:rsidRPr="004129CE">
        <w:rPr>
          <w:lang w:val="ru-RU"/>
        </w:rPr>
        <w:t xml:space="preserve"> метод</w:t>
      </w:r>
      <w:r>
        <w:rPr>
          <w:lang w:val="ru-RU"/>
        </w:rPr>
        <w:t>ов</w:t>
      </w:r>
      <w:r w:rsidRPr="004129CE">
        <w:rPr>
          <w:lang w:val="ru-RU"/>
        </w:rPr>
        <w:t xml:space="preserve"> </w:t>
      </w:r>
      <w:r w:rsidRPr="004129CE">
        <w:t>LRC</w:t>
      </w:r>
      <w:r w:rsidRPr="004129CE">
        <w:rPr>
          <w:lang w:val="ru-RU"/>
        </w:rPr>
        <w:t xml:space="preserve"> и </w:t>
      </w:r>
      <w:r w:rsidRPr="004129CE">
        <w:t>CRC</w:t>
      </w:r>
      <w:r>
        <w:rPr>
          <w:lang w:val="ru-RU"/>
        </w:rPr>
        <w:t xml:space="preserve"> (табл.4).</w:t>
      </w:r>
    </w:p>
    <w:p w14:paraId="02F5DABB" w14:textId="77777777" w:rsidR="00364B2C" w:rsidRPr="004129CE" w:rsidRDefault="00364B2C" w:rsidP="00364B2C">
      <w:pPr>
        <w:pStyle w:val="a"/>
        <w:rPr>
          <w:lang w:val="ru-RU"/>
        </w:rPr>
      </w:pPr>
      <w:bookmarkStart w:id="17" w:name="_Toc227324772"/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159"/>
        <w:gridCol w:w="3448"/>
      </w:tblGrid>
      <w:tr w:rsidR="00B0026D" w:rsidRPr="00B0026D" w14:paraId="59A09A51" w14:textId="77777777" w:rsidTr="00364B2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B53D8" w14:textId="77777777" w:rsidR="00B0026D" w:rsidRPr="00B0026D" w:rsidRDefault="00B0026D" w:rsidP="00364B2C">
            <w:pPr>
              <w:pStyle w:val="af1"/>
            </w:pPr>
            <w:r w:rsidRPr="00B0026D"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C3EDC" w14:textId="77777777" w:rsidR="00B0026D" w:rsidRPr="00B0026D" w:rsidRDefault="00B0026D" w:rsidP="00364B2C">
            <w:pPr>
              <w:pStyle w:val="af1"/>
            </w:pPr>
            <w:r w:rsidRPr="00B0026D">
              <w:t>LRC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4835E" w14:textId="77777777" w:rsidR="00B0026D" w:rsidRPr="00B0026D" w:rsidRDefault="00B0026D" w:rsidP="00364B2C">
            <w:pPr>
              <w:pStyle w:val="af1"/>
            </w:pPr>
            <w:r w:rsidRPr="00B0026D">
              <w:t>CRC</w:t>
            </w:r>
          </w:p>
        </w:tc>
      </w:tr>
      <w:tr w:rsidR="00B0026D" w:rsidRPr="00B0026D" w14:paraId="26EB66F3" w14:textId="77777777" w:rsidTr="00364B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D0838" w14:textId="77777777" w:rsidR="00B0026D" w:rsidRPr="00B0026D" w:rsidRDefault="00B0026D" w:rsidP="00364B2C">
            <w:pPr>
              <w:pStyle w:val="af1"/>
            </w:pPr>
            <w:r w:rsidRPr="00B0026D">
              <w:t>Математическая основа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10A50" w14:textId="77777777" w:rsidR="00B0026D" w:rsidRPr="00B0026D" w:rsidRDefault="00B0026D" w:rsidP="00364B2C">
            <w:pPr>
              <w:pStyle w:val="af1"/>
            </w:pPr>
            <w:r w:rsidRPr="00B0026D">
              <w:t>Сложение по модулю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55ADB" w14:textId="77777777" w:rsidR="00B0026D" w:rsidRPr="00B0026D" w:rsidRDefault="00B0026D" w:rsidP="00364B2C">
            <w:pPr>
              <w:pStyle w:val="af1"/>
            </w:pPr>
            <w:r w:rsidRPr="00B0026D">
              <w:t>Полиномиальное деление (XOR)</w:t>
            </w:r>
          </w:p>
        </w:tc>
      </w:tr>
      <w:tr w:rsidR="00B0026D" w:rsidRPr="00B0026D" w14:paraId="230CD65F" w14:textId="77777777" w:rsidTr="00364B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94C46" w14:textId="77777777" w:rsidR="00B0026D" w:rsidRPr="00B0026D" w:rsidRDefault="00B0026D" w:rsidP="00364B2C">
            <w:pPr>
              <w:pStyle w:val="af1"/>
            </w:pPr>
            <w:r w:rsidRPr="00B0026D">
              <w:t>Обнаруживает перестановку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FE4A8" w14:textId="77777777" w:rsidR="00B0026D" w:rsidRPr="00B0026D" w:rsidRDefault="00B0026D" w:rsidP="00364B2C">
            <w:pPr>
              <w:pStyle w:val="af1"/>
            </w:pPr>
            <w:r w:rsidRPr="00B0026D">
              <w:rPr>
                <w:rFonts w:ascii="Segoe UI Emoji" w:hAnsi="Segoe UI Emoji" w:cs="Segoe UI Emoji"/>
              </w:rPr>
              <w:t>❌</w:t>
            </w:r>
            <w:r w:rsidRPr="00B0026D"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3E8F6" w14:textId="77777777" w:rsidR="00B0026D" w:rsidRPr="00B0026D" w:rsidRDefault="00B0026D" w:rsidP="00364B2C">
            <w:pPr>
              <w:pStyle w:val="af1"/>
            </w:pPr>
            <w:r w:rsidRPr="00B0026D">
              <w:rPr>
                <w:rFonts w:ascii="Segoe UI Emoji" w:hAnsi="Segoe UI Emoji" w:cs="Segoe UI Emoji"/>
              </w:rPr>
              <w:t>✅</w:t>
            </w:r>
            <w:r w:rsidRPr="00B0026D">
              <w:t xml:space="preserve"> ДА</w:t>
            </w:r>
          </w:p>
        </w:tc>
      </w:tr>
      <w:tr w:rsidR="00B0026D" w:rsidRPr="00B0026D" w14:paraId="55547BDD" w14:textId="77777777" w:rsidTr="00364B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8CC69" w14:textId="77777777" w:rsidR="00B0026D" w:rsidRPr="00B0026D" w:rsidRDefault="00B0026D" w:rsidP="00364B2C">
            <w:pPr>
              <w:pStyle w:val="af1"/>
            </w:pPr>
            <w:r w:rsidRPr="00B0026D">
              <w:t>Обнаруживает вставку нулей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6A014" w14:textId="77777777" w:rsidR="00B0026D" w:rsidRPr="00B0026D" w:rsidRDefault="00B0026D" w:rsidP="00364B2C">
            <w:pPr>
              <w:pStyle w:val="af1"/>
            </w:pPr>
            <w:r w:rsidRPr="00B0026D">
              <w:rPr>
                <w:rFonts w:ascii="Segoe UI Emoji" w:hAnsi="Segoe UI Emoji" w:cs="Segoe UI Emoji"/>
              </w:rPr>
              <w:t>❌</w:t>
            </w:r>
            <w:r w:rsidRPr="00B0026D"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7E120" w14:textId="77777777" w:rsidR="00B0026D" w:rsidRPr="00B0026D" w:rsidRDefault="00B0026D" w:rsidP="00364B2C">
            <w:pPr>
              <w:pStyle w:val="af1"/>
            </w:pPr>
            <w:r w:rsidRPr="00B0026D">
              <w:rPr>
                <w:rFonts w:ascii="Segoe UI Emoji" w:hAnsi="Segoe UI Emoji" w:cs="Segoe UI Emoji"/>
              </w:rPr>
              <w:t>✅</w:t>
            </w:r>
            <w:r w:rsidRPr="00B0026D">
              <w:t xml:space="preserve"> ДА</w:t>
            </w:r>
          </w:p>
        </w:tc>
      </w:tr>
      <w:tr w:rsidR="00B0026D" w:rsidRPr="00B0026D" w14:paraId="3DCC656C" w14:textId="77777777" w:rsidTr="00364B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0B536" w14:textId="77777777" w:rsidR="00B0026D" w:rsidRPr="00B0026D" w:rsidRDefault="00B0026D" w:rsidP="00364B2C">
            <w:pPr>
              <w:pStyle w:val="af1"/>
            </w:pPr>
            <w:r w:rsidRPr="00B0026D">
              <w:t>Вероятность ложного совпадения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4AFFB" w14:textId="77777777" w:rsidR="00B0026D" w:rsidRPr="00B0026D" w:rsidRDefault="00B0026D" w:rsidP="00364B2C">
            <w:pPr>
              <w:pStyle w:val="af1"/>
            </w:pPr>
            <w:r w:rsidRPr="00B0026D">
              <w:t>0.4% (1/256)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02871" w14:textId="77777777" w:rsidR="00B0026D" w:rsidRPr="00B0026D" w:rsidRDefault="00B0026D" w:rsidP="00364B2C">
            <w:pPr>
              <w:pStyle w:val="af1"/>
            </w:pPr>
            <w:r w:rsidRPr="00B0026D">
              <w:t>0.000004% (1/2²⁵⁶)</w:t>
            </w:r>
          </w:p>
        </w:tc>
      </w:tr>
      <w:tr w:rsidR="00B0026D" w:rsidRPr="00B0026D" w14:paraId="4F5497F1" w14:textId="77777777" w:rsidTr="00364B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BA910" w14:textId="77777777" w:rsidR="00B0026D" w:rsidRPr="00B0026D" w:rsidRDefault="00B0026D" w:rsidP="00364B2C">
            <w:pPr>
              <w:pStyle w:val="af1"/>
            </w:pPr>
            <w:r w:rsidRPr="00B0026D">
              <w:t>Скорость вычисления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1B9EF" w14:textId="77777777" w:rsidR="00B0026D" w:rsidRPr="00B0026D" w:rsidRDefault="00B0026D" w:rsidP="00364B2C">
            <w:pPr>
              <w:pStyle w:val="af1"/>
            </w:pPr>
            <w:r w:rsidRPr="00B0026D">
              <w:t>Очень 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6C79D" w14:textId="77777777" w:rsidR="00B0026D" w:rsidRPr="00B0026D" w:rsidRDefault="00B0026D" w:rsidP="00364B2C">
            <w:pPr>
              <w:pStyle w:val="af1"/>
            </w:pPr>
            <w:r w:rsidRPr="00B0026D">
              <w:t>Высокая</w:t>
            </w:r>
          </w:p>
        </w:tc>
      </w:tr>
      <w:tr w:rsidR="00B0026D" w:rsidRPr="00B0026D" w14:paraId="7E7ED84A" w14:textId="77777777" w:rsidTr="00364B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5E472" w14:textId="77777777" w:rsidR="00B0026D" w:rsidRPr="00B0026D" w:rsidRDefault="00B0026D" w:rsidP="00364B2C">
            <w:pPr>
              <w:pStyle w:val="af1"/>
            </w:pPr>
            <w:r w:rsidRPr="00B0026D">
              <w:t>Сложность реализации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9D8D6" w14:textId="77777777" w:rsidR="00B0026D" w:rsidRPr="00B0026D" w:rsidRDefault="00B0026D" w:rsidP="00364B2C">
            <w:pPr>
              <w:pStyle w:val="af1"/>
            </w:pPr>
            <w:r w:rsidRPr="00B0026D">
              <w:t>Очень 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0411D" w14:textId="77777777" w:rsidR="00B0026D" w:rsidRPr="00B0026D" w:rsidRDefault="00B0026D" w:rsidP="00364B2C">
            <w:pPr>
              <w:pStyle w:val="af1"/>
            </w:pPr>
            <w:r w:rsidRPr="00B0026D">
              <w:t>Средняя</w:t>
            </w:r>
          </w:p>
        </w:tc>
      </w:tr>
      <w:tr w:rsidR="00B0026D" w:rsidRPr="004129CE" w14:paraId="0A55C2E1" w14:textId="77777777" w:rsidTr="00364B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C7828" w14:textId="77777777" w:rsidR="00B0026D" w:rsidRPr="00B0026D" w:rsidRDefault="00B0026D" w:rsidP="00364B2C">
            <w:pPr>
              <w:pStyle w:val="af1"/>
            </w:pPr>
            <w:r w:rsidRPr="00B0026D">
              <w:t>Где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A7851" w14:textId="77777777" w:rsidR="00B0026D" w:rsidRPr="00B0026D" w:rsidRDefault="00B0026D" w:rsidP="00364B2C">
            <w:pPr>
              <w:pStyle w:val="af1"/>
            </w:pPr>
            <w:r w:rsidRPr="00B0026D">
              <w:t>Простые протоколы, контрольные суммы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67079" w14:textId="77777777" w:rsidR="00B0026D" w:rsidRPr="00B0026D" w:rsidRDefault="00B0026D" w:rsidP="00364B2C">
            <w:pPr>
              <w:pStyle w:val="af1"/>
            </w:pPr>
            <w:r w:rsidRPr="00B0026D">
              <w:t>Сеть (Ethernet, TCP), диски (NTFS), архиваторы</w:t>
            </w:r>
          </w:p>
        </w:tc>
      </w:tr>
    </w:tbl>
    <w:p w14:paraId="440ADF5C" w14:textId="7027B64B" w:rsidR="00B0026D" w:rsidRDefault="00B0026D">
      <w:pPr>
        <w:rPr>
          <w:rFonts w:ascii="Times New Roman" w:hAnsi="Times New Roman" w:cs="Times New Roman (Основной текст"/>
          <w:color w:val="000000" w:themeColor="text1"/>
          <w:kern w:val="0"/>
          <w:sz w:val="28"/>
          <w:szCs w:val="22"/>
          <w:lang w:val="en-US" w:eastAsia="en-US"/>
          <w14:ligatures w14:val="none"/>
        </w:rPr>
      </w:pPr>
      <w:r w:rsidRPr="004129CE">
        <w:rPr>
          <w:lang w:val="en-US"/>
        </w:rPr>
        <w:br w:type="page"/>
      </w:r>
    </w:p>
    <w:p w14:paraId="1905750A" w14:textId="155D75A7" w:rsidR="00B0026D" w:rsidRPr="00B0026D" w:rsidRDefault="00B0026D" w:rsidP="00B0026D">
      <w:pPr>
        <w:pStyle w:val="1"/>
      </w:pPr>
      <w:bookmarkStart w:id="18" w:name="_Toc227324773"/>
      <w:r w:rsidRPr="00B0026D">
        <w:lastRenderedPageBreak/>
        <w:t>Выводы</w:t>
      </w:r>
      <w:bookmarkEnd w:id="18"/>
    </w:p>
    <w:p w14:paraId="0167C1E6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>В ходе выполнения лабораторной работы:</w:t>
      </w:r>
    </w:p>
    <w:p w14:paraId="0486500D" w14:textId="11339FBE" w:rsidR="00B0026D" w:rsidRPr="00B0026D" w:rsidRDefault="00364B2C" w:rsidP="00364B2C">
      <w:pPr>
        <w:pStyle w:val="a0"/>
        <w:ind w:left="1134"/>
      </w:pPr>
      <w:r>
        <w:t>и</w:t>
      </w:r>
      <w:r w:rsidR="00B0026D" w:rsidRPr="00B0026D">
        <w:t>зучены два метода контроля целостности: LRC и CRC</w:t>
      </w:r>
      <w:r w:rsidRPr="00364B2C">
        <w:t>;</w:t>
      </w:r>
    </w:p>
    <w:p w14:paraId="2FB9BEBE" w14:textId="53D87B0F" w:rsidR="00B0026D" w:rsidRPr="00B0026D" w:rsidRDefault="00364B2C" w:rsidP="00364B2C">
      <w:pPr>
        <w:pStyle w:val="a0"/>
        <w:ind w:left="1134"/>
      </w:pPr>
      <w:r>
        <w:t>р</w:t>
      </w:r>
      <w:r w:rsidR="00B0026D" w:rsidRPr="00B0026D">
        <w:t>еализованы программы для вычисления LRC и CRC на языке Python</w:t>
      </w:r>
      <w:r w:rsidRPr="00364B2C">
        <w:t>;</w:t>
      </w:r>
    </w:p>
    <w:p w14:paraId="03D750F5" w14:textId="312EF110" w:rsidR="00B0026D" w:rsidRPr="00B0026D" w:rsidRDefault="00364B2C" w:rsidP="00364B2C">
      <w:pPr>
        <w:pStyle w:val="a0"/>
        <w:ind w:left="1134"/>
      </w:pPr>
      <w:r>
        <w:t>п</w:t>
      </w:r>
      <w:r w:rsidR="00B0026D" w:rsidRPr="00B0026D">
        <w:t>роведены эксперименты с различными модификациями файла.</w:t>
      </w:r>
    </w:p>
    <w:p w14:paraId="76497798" w14:textId="77777777" w:rsidR="00B0026D" w:rsidRPr="00364B2C" w:rsidRDefault="00B0026D" w:rsidP="00B0026D">
      <w:pPr>
        <w:pStyle w:val="14"/>
        <w:rPr>
          <w:lang w:val="ru-RU"/>
        </w:rPr>
      </w:pPr>
      <w:r w:rsidRPr="00364B2C">
        <w:rPr>
          <w:lang w:val="ru-RU"/>
        </w:rPr>
        <w:t xml:space="preserve">Выявлено, что </w:t>
      </w:r>
      <w:r w:rsidRPr="00B0026D">
        <w:t>LRC</w:t>
      </w:r>
      <w:r w:rsidRPr="00364B2C">
        <w:rPr>
          <w:lang w:val="ru-RU"/>
        </w:rPr>
        <w:t xml:space="preserve"> не обнаруживает:</w:t>
      </w:r>
    </w:p>
    <w:p w14:paraId="7B7DE755" w14:textId="31E621EB" w:rsidR="00B0026D" w:rsidRPr="00B0026D" w:rsidRDefault="00B0026D" w:rsidP="00364B2C">
      <w:pPr>
        <w:pStyle w:val="a0"/>
        <w:ind w:left="1134"/>
      </w:pPr>
      <w:r w:rsidRPr="00B0026D">
        <w:t>перестановку байтов</w:t>
      </w:r>
      <w:r w:rsidR="00364B2C">
        <w:rPr>
          <w:lang w:val="en-US"/>
        </w:rPr>
        <w:t>;</w:t>
      </w:r>
    </w:p>
    <w:p w14:paraId="282099B2" w14:textId="64AFFE66" w:rsidR="00B0026D" w:rsidRPr="00B0026D" w:rsidRDefault="00B0026D" w:rsidP="00364B2C">
      <w:pPr>
        <w:pStyle w:val="a0"/>
        <w:ind w:left="1134"/>
      </w:pPr>
      <w:r w:rsidRPr="00B0026D">
        <w:t>дублирование участков</w:t>
      </w:r>
      <w:r w:rsidR="00364B2C">
        <w:rPr>
          <w:lang w:val="en-US"/>
        </w:rPr>
        <w:t>;</w:t>
      </w:r>
    </w:p>
    <w:p w14:paraId="05B51836" w14:textId="5F5397DF" w:rsidR="00B0026D" w:rsidRPr="00B0026D" w:rsidRDefault="00B0026D" w:rsidP="00364B2C">
      <w:pPr>
        <w:pStyle w:val="a0"/>
        <w:ind w:left="1134"/>
      </w:pPr>
      <w:r w:rsidRPr="00B0026D">
        <w:t>добавление нулей</w:t>
      </w:r>
      <w:r w:rsidR="00364B2C">
        <w:rPr>
          <w:lang w:val="en-US"/>
        </w:rPr>
        <w:t>.</w:t>
      </w:r>
    </w:p>
    <w:p w14:paraId="0F6E7B3B" w14:textId="77777777" w:rsidR="00B0026D" w:rsidRPr="00364B2C" w:rsidRDefault="00B0026D" w:rsidP="00B0026D">
      <w:pPr>
        <w:pStyle w:val="14"/>
        <w:rPr>
          <w:lang w:val="ru-RU"/>
        </w:rPr>
      </w:pPr>
      <w:r w:rsidRPr="00364B2C">
        <w:rPr>
          <w:lang w:val="ru-RU"/>
        </w:rPr>
        <w:t xml:space="preserve">Установлено, что </w:t>
      </w:r>
      <w:r w:rsidRPr="00B0026D">
        <w:t>CRC</w:t>
      </w:r>
      <w:r w:rsidRPr="00364B2C">
        <w:rPr>
          <w:lang w:val="ru-RU"/>
        </w:rPr>
        <w:t xml:space="preserve"> обнаруживает все типичные ошибки и значительно надёжнее </w:t>
      </w:r>
      <w:r w:rsidRPr="00B0026D">
        <w:t>LRC</w:t>
      </w:r>
      <w:r w:rsidRPr="00364B2C">
        <w:rPr>
          <w:lang w:val="ru-RU"/>
        </w:rPr>
        <w:t>.</w:t>
      </w:r>
    </w:p>
    <w:p w14:paraId="1C7A2EF9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>Подтверждено</w:t>
      </w:r>
      <w:r w:rsidRPr="00B0026D">
        <w:t> </w:t>
      </w:r>
      <w:r w:rsidRPr="004129CE">
        <w:rPr>
          <w:lang w:val="ru-RU"/>
        </w:rPr>
        <w:t xml:space="preserve">свойство </w:t>
      </w:r>
      <w:r w:rsidRPr="00B0026D">
        <w:t>CRC</w:t>
      </w:r>
      <w:r w:rsidRPr="004129CE">
        <w:rPr>
          <w:lang w:val="ru-RU"/>
        </w:rPr>
        <w:t xml:space="preserve">: при дописывании </w:t>
      </w:r>
      <w:r w:rsidRPr="00B0026D">
        <w:t>CRC</w:t>
      </w:r>
      <w:r w:rsidRPr="004129CE">
        <w:rPr>
          <w:lang w:val="ru-RU"/>
        </w:rPr>
        <w:t xml:space="preserve"> в конец данных остаток от деления равен нулю.</w:t>
      </w:r>
    </w:p>
    <w:p w14:paraId="1668C433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>Сделан вывод:</w:t>
      </w:r>
      <w:r w:rsidRPr="00B0026D">
        <w:t> </w:t>
      </w:r>
      <w:r w:rsidRPr="004129CE">
        <w:rPr>
          <w:lang w:val="ru-RU"/>
        </w:rPr>
        <w:t xml:space="preserve">для серьёзных систем контроля целостности необходимо использовать </w:t>
      </w:r>
      <w:r w:rsidRPr="00B0026D">
        <w:t>CRC</w:t>
      </w:r>
      <w:r w:rsidRPr="004129CE">
        <w:rPr>
          <w:lang w:val="ru-RU"/>
        </w:rPr>
        <w:t xml:space="preserve"> с проверенными стандартными полиномами (</w:t>
      </w:r>
      <w:r w:rsidRPr="00B0026D">
        <w:t>CRC</w:t>
      </w:r>
      <w:r w:rsidRPr="004129CE">
        <w:rPr>
          <w:lang w:val="ru-RU"/>
        </w:rPr>
        <w:t xml:space="preserve">-32, </w:t>
      </w:r>
      <w:r w:rsidRPr="00B0026D">
        <w:t>CRC</w:t>
      </w:r>
      <w:r w:rsidRPr="004129CE">
        <w:rPr>
          <w:lang w:val="ru-RU"/>
        </w:rPr>
        <w:t>-16-</w:t>
      </w:r>
      <w:r w:rsidRPr="00B0026D">
        <w:t>CCITT</w:t>
      </w:r>
      <w:r w:rsidRPr="004129CE">
        <w:rPr>
          <w:lang w:val="ru-RU"/>
        </w:rPr>
        <w:t>).</w:t>
      </w:r>
    </w:p>
    <w:p w14:paraId="4C3BA5C7" w14:textId="3D7741E3" w:rsidR="00B0026D" w:rsidRPr="004129CE" w:rsidRDefault="00B0026D" w:rsidP="00B0026D">
      <w:pPr>
        <w:pStyle w:val="14"/>
        <w:rPr>
          <w:lang w:val="ru-RU"/>
        </w:rPr>
      </w:pPr>
    </w:p>
    <w:p w14:paraId="3D788816" w14:textId="77777777" w:rsidR="00B0026D" w:rsidRPr="004129CE" w:rsidRDefault="00B0026D">
      <w:pPr>
        <w:rPr>
          <w:rFonts w:ascii="Times New Roman" w:hAnsi="Times New Roman" w:cs="Times New Roman (Основной текст"/>
          <w:color w:val="000000" w:themeColor="text1"/>
          <w:kern w:val="0"/>
          <w:sz w:val="28"/>
          <w:szCs w:val="22"/>
          <w:lang w:eastAsia="en-US"/>
          <w14:ligatures w14:val="none"/>
        </w:rPr>
      </w:pPr>
      <w:r>
        <w:br w:type="page"/>
      </w:r>
    </w:p>
    <w:p w14:paraId="2753A78D" w14:textId="79F60B68" w:rsidR="00B0026D" w:rsidRPr="00B0026D" w:rsidRDefault="00B0026D" w:rsidP="00B0026D">
      <w:pPr>
        <w:pStyle w:val="1"/>
      </w:pPr>
      <w:bookmarkStart w:id="19" w:name="_Toc227324774"/>
      <w:r w:rsidRPr="00B0026D">
        <w:lastRenderedPageBreak/>
        <w:t>Ответы на контрольные вопросы</w:t>
      </w:r>
      <w:bookmarkEnd w:id="19"/>
    </w:p>
    <w:p w14:paraId="4F4F810C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>Вопрос 1: В каких случаях с помощью контрольной суммы можно обнаружить подмену?</w:t>
      </w:r>
    </w:p>
    <w:p w14:paraId="3816855F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>Ответ:</w:t>
      </w:r>
      <w:r w:rsidRPr="00B0026D">
        <w:t> </w:t>
      </w:r>
      <w:r w:rsidRPr="004129CE">
        <w:rPr>
          <w:lang w:val="ru-RU"/>
        </w:rPr>
        <w:t>Подмена будет обнаружена, если она приводит к изменению контрольной суммы. Если злоумышленник подберёт другие данные, дающие такую же сумму (коллизия), подмена останется незамеченной.</w:t>
      </w:r>
    </w:p>
    <w:p w14:paraId="53076973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 xml:space="preserve">Вопрос 2: Почему при подсчёте </w:t>
      </w:r>
      <w:r w:rsidRPr="00B0026D">
        <w:t>CRC</w:t>
      </w:r>
      <w:r w:rsidRPr="004129CE">
        <w:rPr>
          <w:lang w:val="ru-RU"/>
        </w:rPr>
        <w:t xml:space="preserve"> применяется полиномиальная арифметика по модулю 2?</w:t>
      </w:r>
    </w:p>
    <w:p w14:paraId="5E6535BF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>Ответ:</w:t>
      </w:r>
      <w:r w:rsidRPr="00B0026D">
        <w:t> </w:t>
      </w:r>
      <w:r w:rsidRPr="004129CE">
        <w:rPr>
          <w:lang w:val="ru-RU"/>
        </w:rPr>
        <w:t>Полиномиальная арифметика по модулю 2 (</w:t>
      </w:r>
      <w:r w:rsidRPr="00B0026D">
        <w:t>XOR</w:t>
      </w:r>
      <w:r w:rsidRPr="004129CE">
        <w:rPr>
          <w:lang w:val="ru-RU"/>
        </w:rPr>
        <w:t>) не имеет переносов, что позволяет:</w:t>
      </w:r>
    </w:p>
    <w:p w14:paraId="6BCBB979" w14:textId="475D81B1" w:rsidR="00B0026D" w:rsidRPr="00B0026D" w:rsidRDefault="00B0026D" w:rsidP="00364B2C">
      <w:pPr>
        <w:pStyle w:val="a0"/>
        <w:ind w:left="1134"/>
      </w:pPr>
      <w:r w:rsidRPr="00B0026D">
        <w:t>реализовать CRC аппаратно (сдвиговые регистры)</w:t>
      </w:r>
      <w:r w:rsidR="00364B2C" w:rsidRPr="00364B2C">
        <w:t>;</w:t>
      </w:r>
    </w:p>
    <w:p w14:paraId="0197560A" w14:textId="6945412F" w:rsidR="00B0026D" w:rsidRPr="00B0026D" w:rsidRDefault="00B0026D" w:rsidP="00364B2C">
      <w:pPr>
        <w:pStyle w:val="a0"/>
        <w:ind w:left="1134"/>
      </w:pPr>
      <w:r w:rsidRPr="00B0026D">
        <w:t>сделать операцию обратной самой себе</w:t>
      </w:r>
      <w:r w:rsidR="00364B2C" w:rsidRPr="00364B2C">
        <w:t>;</w:t>
      </w:r>
    </w:p>
    <w:p w14:paraId="25CC7382" w14:textId="20E298C5" w:rsidR="00B0026D" w:rsidRPr="00B0026D" w:rsidRDefault="00B0026D" w:rsidP="00364B2C">
      <w:pPr>
        <w:pStyle w:val="a0"/>
        <w:ind w:left="1134"/>
      </w:pPr>
      <w:r w:rsidRPr="00B0026D">
        <w:t>эффективно делить длинные последовательности бит</w:t>
      </w:r>
      <w:r w:rsidR="00364B2C" w:rsidRPr="00364B2C">
        <w:t>.</w:t>
      </w:r>
    </w:p>
    <w:p w14:paraId="2F780CB5" w14:textId="77777777" w:rsidR="00B0026D" w:rsidRPr="00364B2C" w:rsidRDefault="00B0026D" w:rsidP="00B0026D">
      <w:pPr>
        <w:pStyle w:val="14"/>
        <w:rPr>
          <w:lang w:val="ru-RU"/>
        </w:rPr>
      </w:pPr>
      <w:r w:rsidRPr="00364B2C">
        <w:rPr>
          <w:lang w:val="ru-RU"/>
        </w:rPr>
        <w:t xml:space="preserve">Вопрос 3: Какие ошибки </w:t>
      </w:r>
      <w:r w:rsidRPr="00B0026D">
        <w:t>CRC</w:t>
      </w:r>
      <w:r w:rsidRPr="00364B2C">
        <w:rPr>
          <w:lang w:val="ru-RU"/>
        </w:rPr>
        <w:t xml:space="preserve"> могут возникнуть при передаче пакета?</w:t>
      </w:r>
    </w:p>
    <w:p w14:paraId="2B8C4FDD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>Ответ:</w:t>
      </w:r>
      <w:r w:rsidRPr="00B0026D">
        <w:t> CRC</w:t>
      </w:r>
      <w:r w:rsidRPr="004129CE">
        <w:rPr>
          <w:lang w:val="ru-RU"/>
        </w:rPr>
        <w:t xml:space="preserve"> не обнаружит ошибку, если искажённый пакет окажется кратным полиному-делителю. Вероятность этого мала (1/2^</w:t>
      </w:r>
      <w:r w:rsidRPr="00B0026D">
        <w:t>w</w:t>
      </w:r>
      <w:r w:rsidRPr="004129CE">
        <w:rPr>
          <w:lang w:val="ru-RU"/>
        </w:rPr>
        <w:t xml:space="preserve">, где </w:t>
      </w:r>
      <w:r w:rsidRPr="00B0026D">
        <w:t>w</w:t>
      </w:r>
      <w:r w:rsidRPr="004129CE">
        <w:rPr>
          <w:lang w:val="ru-RU"/>
        </w:rPr>
        <w:t xml:space="preserve"> — разрядность </w:t>
      </w:r>
      <w:r w:rsidRPr="00B0026D">
        <w:t>CRC</w:t>
      </w:r>
      <w:r w:rsidRPr="004129CE">
        <w:rPr>
          <w:lang w:val="ru-RU"/>
        </w:rPr>
        <w:t>).</w:t>
      </w:r>
    </w:p>
    <w:p w14:paraId="40E093C9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 xml:space="preserve">Вопрос 4: Почему для расчёта </w:t>
      </w:r>
      <w:r w:rsidRPr="00B0026D">
        <w:t>CRC</w:t>
      </w:r>
      <w:r w:rsidRPr="004129CE">
        <w:rPr>
          <w:lang w:val="ru-RU"/>
        </w:rPr>
        <w:t xml:space="preserve"> применяют определённые полиномы?</w:t>
      </w:r>
    </w:p>
    <w:p w14:paraId="02925496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t>Ответ:</w:t>
      </w:r>
      <w:r w:rsidRPr="00B0026D">
        <w:t> </w:t>
      </w:r>
      <w:r w:rsidRPr="004129CE">
        <w:rPr>
          <w:lang w:val="ru-RU"/>
        </w:rPr>
        <w:t>Стандартные полиномы математически подобраны для:</w:t>
      </w:r>
    </w:p>
    <w:p w14:paraId="42C3B018" w14:textId="14111218" w:rsidR="00B0026D" w:rsidRPr="00B0026D" w:rsidRDefault="00B0026D" w:rsidP="00364B2C">
      <w:pPr>
        <w:pStyle w:val="a0"/>
        <w:ind w:left="1134"/>
      </w:pPr>
      <w:r w:rsidRPr="00B0026D">
        <w:t>обнаружения всех одиночных ошибок</w:t>
      </w:r>
      <w:r w:rsidR="00364B2C">
        <w:rPr>
          <w:lang w:val="en-US"/>
        </w:rPr>
        <w:t>;</w:t>
      </w:r>
    </w:p>
    <w:p w14:paraId="68476C00" w14:textId="6DEFF091" w:rsidR="00B0026D" w:rsidRPr="00B0026D" w:rsidRDefault="00B0026D" w:rsidP="00364B2C">
      <w:pPr>
        <w:pStyle w:val="a0"/>
        <w:ind w:left="1134"/>
      </w:pPr>
      <w:r w:rsidRPr="00B0026D">
        <w:t>обнаружения всех двойных ошибок</w:t>
      </w:r>
      <w:r w:rsidR="00364B2C">
        <w:rPr>
          <w:lang w:val="en-US"/>
        </w:rPr>
        <w:t>;</w:t>
      </w:r>
    </w:p>
    <w:p w14:paraId="17072055" w14:textId="28ECE051" w:rsidR="00B0026D" w:rsidRPr="00B0026D" w:rsidRDefault="00B0026D" w:rsidP="00364B2C">
      <w:pPr>
        <w:pStyle w:val="a0"/>
        <w:ind w:left="1134"/>
      </w:pPr>
      <w:r w:rsidRPr="00B0026D">
        <w:t>обнаружения пакетных ошибок длины ≤ степени полинома</w:t>
      </w:r>
      <w:r w:rsidR="00364B2C" w:rsidRPr="00364B2C">
        <w:t>;</w:t>
      </w:r>
    </w:p>
    <w:p w14:paraId="077018AD" w14:textId="22663DCC" w:rsidR="00B0026D" w:rsidRPr="00B0026D" w:rsidRDefault="00B0026D" w:rsidP="00364B2C">
      <w:pPr>
        <w:pStyle w:val="a0"/>
        <w:ind w:left="1134"/>
      </w:pPr>
      <w:r w:rsidRPr="00B0026D">
        <w:t>максимальной минимизации необнаруженных ошибок</w:t>
      </w:r>
      <w:r w:rsidR="00364B2C">
        <w:rPr>
          <w:lang w:val="en-US"/>
        </w:rPr>
        <w:t>.</w:t>
      </w:r>
    </w:p>
    <w:p w14:paraId="726F565F" w14:textId="77777777" w:rsidR="00B0026D" w:rsidRPr="00364B2C" w:rsidRDefault="00B0026D" w:rsidP="00B0026D">
      <w:pPr>
        <w:pStyle w:val="14"/>
        <w:rPr>
          <w:lang w:val="ru-RU"/>
        </w:rPr>
      </w:pPr>
      <w:r w:rsidRPr="00364B2C">
        <w:rPr>
          <w:lang w:val="ru-RU"/>
        </w:rPr>
        <w:t xml:space="preserve">Вопрос 5: Можно ли, зная </w:t>
      </w:r>
      <w:r w:rsidRPr="00B0026D">
        <w:t>CRC</w:t>
      </w:r>
      <w:r w:rsidRPr="00364B2C">
        <w:rPr>
          <w:lang w:val="ru-RU"/>
        </w:rPr>
        <w:t>, исправить ошибку?</w:t>
      </w:r>
    </w:p>
    <w:p w14:paraId="34517D30" w14:textId="77777777" w:rsidR="00B0026D" w:rsidRPr="004129CE" w:rsidRDefault="00B0026D" w:rsidP="00B0026D">
      <w:pPr>
        <w:pStyle w:val="14"/>
        <w:rPr>
          <w:lang w:val="ru-RU"/>
        </w:rPr>
      </w:pPr>
      <w:r w:rsidRPr="004129CE">
        <w:rPr>
          <w:lang w:val="ru-RU"/>
        </w:rPr>
        <w:lastRenderedPageBreak/>
        <w:t>Ответ:</w:t>
      </w:r>
      <w:r w:rsidRPr="00B0026D">
        <w:t> </w:t>
      </w:r>
      <w:r w:rsidRPr="004129CE">
        <w:rPr>
          <w:lang w:val="ru-RU"/>
        </w:rPr>
        <w:t xml:space="preserve">Обычный </w:t>
      </w:r>
      <w:r w:rsidRPr="00B0026D">
        <w:t>CRC</w:t>
      </w:r>
      <w:r w:rsidRPr="004129CE">
        <w:rPr>
          <w:lang w:val="ru-RU"/>
        </w:rPr>
        <w:t xml:space="preserve"> позволяет только обнаружить ошибку, но не исправить её. Для исправления нужны другие коды: коды Хэмминга, Рида-Соломона, </w:t>
      </w:r>
      <w:r w:rsidRPr="00B0026D">
        <w:t>LDPC</w:t>
      </w:r>
      <w:r w:rsidRPr="004129CE">
        <w:rPr>
          <w:lang w:val="ru-RU"/>
        </w:rPr>
        <w:t>.</w:t>
      </w:r>
    </w:p>
    <w:p w14:paraId="353C6BE3" w14:textId="6F207CB4" w:rsidR="00B0026D" w:rsidRPr="004129CE" w:rsidRDefault="00B0026D" w:rsidP="00B0026D">
      <w:pPr>
        <w:pStyle w:val="14"/>
        <w:rPr>
          <w:lang w:val="ru-RU"/>
        </w:rPr>
      </w:pPr>
    </w:p>
    <w:p w14:paraId="3FBC37DE" w14:textId="77777777" w:rsidR="00B66A77" w:rsidRPr="004129CE" w:rsidRDefault="00B66A77" w:rsidP="00B0026D">
      <w:pPr>
        <w:pStyle w:val="140"/>
        <w:jc w:val="left"/>
      </w:pPr>
    </w:p>
    <w:p w14:paraId="26321A42" w14:textId="77777777" w:rsidR="00B0026D" w:rsidRDefault="00B0026D" w:rsidP="009815AF">
      <w:pPr>
        <w:pStyle w:val="140"/>
      </w:pPr>
    </w:p>
    <w:p w14:paraId="324A5F01" w14:textId="300B783D" w:rsidR="00364B2C" w:rsidRDefault="00364B2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43107841" w14:textId="06A93F7D" w:rsidR="00B0026D" w:rsidRDefault="00364B2C" w:rsidP="00364B2C">
      <w:pPr>
        <w:pStyle w:val="a3"/>
      </w:pPr>
      <w:bookmarkStart w:id="20" w:name="_Toc227324775"/>
      <w:r>
        <w:lastRenderedPageBreak/>
        <w:t>Листинг программы</w:t>
      </w:r>
      <w:bookmarkEnd w:id="20"/>
    </w:p>
    <w:p w14:paraId="4D8477F5" w14:textId="3E0EFCAE" w:rsidR="00364B2C" w:rsidRDefault="00E57E10" w:rsidP="00364B2C">
      <w:pPr>
        <w:pStyle w:val="a4"/>
        <w:rPr>
          <w:lang w:val="fr-FR"/>
        </w:rPr>
      </w:pPr>
      <w:bookmarkStart w:id="21" w:name="_Toc227324776"/>
      <w:r>
        <w:t>Листинг</w:t>
      </w:r>
      <w:r w:rsidRPr="00E57E10">
        <w:rPr>
          <w:lang w:val="fr-FR"/>
        </w:rPr>
        <w:t xml:space="preserve"> </w:t>
      </w:r>
      <w:r>
        <w:t>программы</w:t>
      </w:r>
      <w:r w:rsidRPr="00E57E10">
        <w:rPr>
          <w:lang w:val="fr-FR"/>
        </w:rPr>
        <w:t xml:space="preserve"> programme_for_lab_9.p</w:t>
      </w:r>
      <w:r>
        <w:rPr>
          <w:lang w:val="fr-FR"/>
        </w:rPr>
        <w:t>y</w:t>
      </w:r>
      <w:bookmarkEnd w:id="21"/>
    </w:p>
    <w:p w14:paraId="17E59D5B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t>import</w:t>
      </w:r>
      <w:r w:rsidRPr="004129CE">
        <w:rPr>
          <w:color w:val="E6EDF3"/>
        </w:rPr>
        <w:t xml:space="preserve"> os</w:t>
      </w:r>
    </w:p>
    <w:p w14:paraId="5ED257BE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t>import</w:t>
      </w:r>
      <w:r w:rsidRPr="004129CE">
        <w:rPr>
          <w:color w:val="E6EDF3"/>
        </w:rPr>
        <w:t xml:space="preserve"> time</w:t>
      </w:r>
    </w:p>
    <w:p w14:paraId="467CE9E4" w14:textId="77777777" w:rsidR="004129CE" w:rsidRPr="004129CE" w:rsidRDefault="004129CE" w:rsidP="004129CE">
      <w:pPr>
        <w:pStyle w:val="a9"/>
      </w:pPr>
      <w:r w:rsidRPr="004129CE">
        <w:rPr>
          <w:color w:val="FF7B72"/>
        </w:rPr>
        <w:t>from</w:t>
      </w:r>
      <w:r w:rsidRPr="004129CE">
        <w:t xml:space="preserve"> datetime </w:t>
      </w:r>
      <w:r w:rsidRPr="004129CE">
        <w:rPr>
          <w:color w:val="FF7B72"/>
        </w:rPr>
        <w:t>import</w:t>
      </w:r>
      <w:r w:rsidRPr="004129CE">
        <w:t xml:space="preserve"> datetime</w:t>
      </w:r>
    </w:p>
    <w:p w14:paraId="4125AFD0" w14:textId="77777777" w:rsidR="004129CE" w:rsidRPr="004129CE" w:rsidRDefault="004129CE" w:rsidP="004129CE">
      <w:pPr>
        <w:pStyle w:val="a9"/>
      </w:pPr>
    </w:p>
    <w:p w14:paraId="5DD68C30" w14:textId="77777777" w:rsidR="004129CE" w:rsidRPr="004129CE" w:rsidRDefault="004129CE" w:rsidP="004129CE">
      <w:pPr>
        <w:pStyle w:val="a9"/>
      </w:pPr>
      <w:r w:rsidRPr="004129CE">
        <w:rPr>
          <w:color w:val="FF7B72"/>
        </w:rPr>
        <w:t>def</w:t>
      </w:r>
      <w:r w:rsidRPr="004129CE">
        <w:t xml:space="preserve"> </w:t>
      </w:r>
      <w:r w:rsidRPr="004129CE">
        <w:rPr>
          <w:color w:val="D2A8FF"/>
        </w:rPr>
        <w:t>calculate_lrc</w:t>
      </w:r>
      <w:r w:rsidRPr="004129CE">
        <w:t xml:space="preserve">(data: </w:t>
      </w:r>
      <w:r w:rsidRPr="004129CE">
        <w:rPr>
          <w:color w:val="79C0FF"/>
        </w:rPr>
        <w:t>bytes</w:t>
      </w:r>
      <w:r w:rsidRPr="004129CE">
        <w:t xml:space="preserve">) -&gt; </w:t>
      </w:r>
      <w:r w:rsidRPr="004129CE">
        <w:rPr>
          <w:color w:val="79C0FF"/>
        </w:rPr>
        <w:t>int</w:t>
      </w:r>
      <w:r w:rsidRPr="004129CE">
        <w:t>:</w:t>
      </w:r>
    </w:p>
    <w:p w14:paraId="0ACCEE2C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t>"""Вычисляет 8-битную контрольную сумму LRC: сумма всех байт mod 256"""</w:t>
      </w:r>
    </w:p>
    <w:p w14:paraId="72D9D490" w14:textId="77777777" w:rsidR="004129CE" w:rsidRPr="004129CE" w:rsidRDefault="004129CE" w:rsidP="004129CE">
      <w:pPr>
        <w:pStyle w:val="a9"/>
      </w:pPr>
      <w:r w:rsidRPr="004129CE">
        <w:t xml:space="preserve">    total </w:t>
      </w:r>
      <w:r w:rsidRPr="004129CE">
        <w:rPr>
          <w:color w:val="FF7B72"/>
        </w:rPr>
        <w:t>=</w:t>
      </w:r>
      <w:r w:rsidRPr="004129CE">
        <w:t xml:space="preserve"> </w:t>
      </w:r>
      <w:r w:rsidRPr="004129CE">
        <w:rPr>
          <w:color w:val="79C0FF"/>
        </w:rPr>
        <w:t>0</w:t>
      </w:r>
    </w:p>
    <w:p w14:paraId="29BC9C90" w14:textId="77777777" w:rsidR="004129CE" w:rsidRPr="004129CE" w:rsidRDefault="004129CE" w:rsidP="004129CE">
      <w:pPr>
        <w:pStyle w:val="a9"/>
      </w:pPr>
      <w:r w:rsidRPr="004129CE">
        <w:t xml:space="preserve">    </w:t>
      </w:r>
      <w:r w:rsidRPr="004129CE">
        <w:rPr>
          <w:color w:val="FF7B72"/>
        </w:rPr>
        <w:t>for</w:t>
      </w:r>
      <w:r w:rsidRPr="004129CE">
        <w:t xml:space="preserve"> byte </w:t>
      </w:r>
      <w:r w:rsidRPr="004129CE">
        <w:rPr>
          <w:color w:val="FF7B72"/>
        </w:rPr>
        <w:t>in</w:t>
      </w:r>
      <w:r w:rsidRPr="004129CE">
        <w:t xml:space="preserve"> data:</w:t>
      </w:r>
    </w:p>
    <w:p w14:paraId="43CF0AB7" w14:textId="77777777" w:rsidR="004129CE" w:rsidRPr="004129CE" w:rsidRDefault="004129CE" w:rsidP="004129CE">
      <w:pPr>
        <w:pStyle w:val="a9"/>
      </w:pPr>
      <w:r w:rsidRPr="004129CE">
        <w:t xml:space="preserve">        total </w:t>
      </w:r>
      <w:r w:rsidRPr="004129CE">
        <w:rPr>
          <w:color w:val="FF7B72"/>
        </w:rPr>
        <w:t>+=</w:t>
      </w:r>
      <w:r w:rsidRPr="004129CE">
        <w:t xml:space="preserve"> byte</w:t>
      </w:r>
    </w:p>
    <w:p w14:paraId="78DAF67A" w14:textId="77777777" w:rsidR="004129CE" w:rsidRPr="004129CE" w:rsidRDefault="004129CE" w:rsidP="004129CE">
      <w:pPr>
        <w:pStyle w:val="a9"/>
      </w:pPr>
      <w:r w:rsidRPr="004129CE">
        <w:t xml:space="preserve">    </w:t>
      </w:r>
      <w:r w:rsidRPr="004129CE">
        <w:rPr>
          <w:color w:val="FF7B72"/>
        </w:rPr>
        <w:t>return</w:t>
      </w:r>
      <w:r w:rsidRPr="004129CE">
        <w:t xml:space="preserve"> total </w:t>
      </w:r>
      <w:r w:rsidRPr="004129CE">
        <w:rPr>
          <w:color w:val="FF7B72"/>
        </w:rPr>
        <w:t>%</w:t>
      </w:r>
      <w:r w:rsidRPr="004129CE">
        <w:t xml:space="preserve"> </w:t>
      </w:r>
      <w:r w:rsidRPr="004129CE">
        <w:rPr>
          <w:color w:val="79C0FF"/>
        </w:rPr>
        <w:t>256</w:t>
      </w:r>
    </w:p>
    <w:p w14:paraId="032EAB06" w14:textId="77777777" w:rsidR="004129CE" w:rsidRPr="004129CE" w:rsidRDefault="004129CE" w:rsidP="004129CE">
      <w:pPr>
        <w:pStyle w:val="a9"/>
      </w:pPr>
    </w:p>
    <w:p w14:paraId="3063ACAB" w14:textId="77777777" w:rsidR="004129CE" w:rsidRPr="004129CE" w:rsidRDefault="004129CE" w:rsidP="004129CE">
      <w:pPr>
        <w:pStyle w:val="a9"/>
      </w:pPr>
      <w:r w:rsidRPr="004129CE">
        <w:rPr>
          <w:color w:val="FF7B72"/>
        </w:rPr>
        <w:t>def</w:t>
      </w:r>
      <w:r w:rsidRPr="004129CE">
        <w:t xml:space="preserve"> </w:t>
      </w:r>
      <w:r w:rsidRPr="004129CE">
        <w:rPr>
          <w:color w:val="D2A8FF"/>
        </w:rPr>
        <w:t>calculate_crc_poly</w:t>
      </w:r>
      <w:r w:rsidRPr="004129CE">
        <w:t xml:space="preserve">(data: </w:t>
      </w:r>
      <w:r w:rsidRPr="004129CE">
        <w:rPr>
          <w:color w:val="79C0FF"/>
        </w:rPr>
        <w:t>bytes</w:t>
      </w:r>
      <w:r w:rsidRPr="004129CE">
        <w:t xml:space="preserve">, polynomial: </w:t>
      </w:r>
      <w:r w:rsidRPr="004129CE">
        <w:rPr>
          <w:color w:val="79C0FF"/>
        </w:rPr>
        <w:t>int</w:t>
      </w:r>
      <w:r w:rsidRPr="004129CE">
        <w:t xml:space="preserve">, width: </w:t>
      </w:r>
      <w:r w:rsidRPr="004129CE">
        <w:rPr>
          <w:color w:val="79C0FF"/>
        </w:rPr>
        <w:t>int</w:t>
      </w:r>
      <w:r w:rsidRPr="004129CE">
        <w:t xml:space="preserve">) -&gt; </w:t>
      </w:r>
      <w:r w:rsidRPr="004129CE">
        <w:rPr>
          <w:color w:val="79C0FF"/>
        </w:rPr>
        <w:t>int</w:t>
      </w:r>
      <w:r w:rsidRPr="004129CE">
        <w:t>:</w:t>
      </w:r>
    </w:p>
    <w:p w14:paraId="7AE3EB65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t>"""Вычисляет CRC методом полиномиального деления (XOR-арифметика)"""</w:t>
      </w:r>
    </w:p>
    <w:p w14:paraId="14CA7948" w14:textId="77777777" w:rsidR="004129CE" w:rsidRPr="004129CE" w:rsidRDefault="004129CE" w:rsidP="004129CE">
      <w:pPr>
        <w:pStyle w:val="a9"/>
      </w:pPr>
      <w:r w:rsidRPr="004129CE">
        <w:t xml:space="preserve">    crc </w:t>
      </w:r>
      <w:r w:rsidRPr="004129CE">
        <w:rPr>
          <w:color w:val="FF7B72"/>
        </w:rPr>
        <w:t>=</w:t>
      </w:r>
      <w:r w:rsidRPr="004129CE">
        <w:t xml:space="preserve"> </w:t>
      </w:r>
      <w:r w:rsidRPr="004129CE">
        <w:rPr>
          <w:color w:val="79C0FF"/>
        </w:rPr>
        <w:t>0</w:t>
      </w:r>
    </w:p>
    <w:p w14:paraId="369B6EBD" w14:textId="77777777" w:rsidR="004129CE" w:rsidRPr="004129CE" w:rsidRDefault="004129CE" w:rsidP="004129CE">
      <w:pPr>
        <w:pStyle w:val="a9"/>
      </w:pPr>
      <w:r w:rsidRPr="004129CE">
        <w:t xml:space="preserve">    mask </w:t>
      </w:r>
      <w:r w:rsidRPr="004129CE">
        <w:rPr>
          <w:color w:val="FF7B72"/>
        </w:rPr>
        <w:t>=</w:t>
      </w:r>
      <w:r w:rsidRPr="004129CE">
        <w:t xml:space="preserve"> (</w:t>
      </w:r>
      <w:r w:rsidRPr="004129CE">
        <w:rPr>
          <w:color w:val="79C0FF"/>
        </w:rPr>
        <w:t>1</w:t>
      </w:r>
      <w:r w:rsidRPr="004129CE">
        <w:t xml:space="preserve"> </w:t>
      </w:r>
      <w:r w:rsidRPr="004129CE">
        <w:rPr>
          <w:color w:val="FF7B72"/>
        </w:rPr>
        <w:t>&lt;&lt;</w:t>
      </w:r>
      <w:r w:rsidRPr="004129CE">
        <w:t xml:space="preserve"> width) </w:t>
      </w:r>
      <w:r w:rsidRPr="004129CE">
        <w:rPr>
          <w:color w:val="FF7B72"/>
        </w:rPr>
        <w:t>-</w:t>
      </w:r>
      <w:r w:rsidRPr="004129CE">
        <w:t xml:space="preserve"> </w:t>
      </w:r>
      <w:r w:rsidRPr="004129CE">
        <w:rPr>
          <w:color w:val="79C0FF"/>
        </w:rPr>
        <w:t>1</w:t>
      </w:r>
    </w:p>
    <w:p w14:paraId="03F40941" w14:textId="77777777" w:rsidR="004129CE" w:rsidRPr="004129CE" w:rsidRDefault="004129CE" w:rsidP="004129CE">
      <w:pPr>
        <w:pStyle w:val="a9"/>
      </w:pPr>
      <w:r w:rsidRPr="004129CE">
        <w:t xml:space="preserve">    </w:t>
      </w:r>
    </w:p>
    <w:p w14:paraId="4413A5C1" w14:textId="77777777" w:rsidR="004129CE" w:rsidRPr="004129CE" w:rsidRDefault="004129CE" w:rsidP="004129CE">
      <w:pPr>
        <w:pStyle w:val="a9"/>
      </w:pPr>
      <w:r w:rsidRPr="004129CE">
        <w:t xml:space="preserve">    </w:t>
      </w:r>
      <w:r w:rsidRPr="004129CE">
        <w:rPr>
          <w:color w:val="FF7B72"/>
        </w:rPr>
        <w:t>for</w:t>
      </w:r>
      <w:r w:rsidRPr="004129CE">
        <w:t xml:space="preserve"> byte </w:t>
      </w:r>
      <w:r w:rsidRPr="004129CE">
        <w:rPr>
          <w:color w:val="FF7B72"/>
        </w:rPr>
        <w:t>in</w:t>
      </w:r>
      <w:r w:rsidRPr="004129CE">
        <w:t xml:space="preserve"> data:</w:t>
      </w:r>
    </w:p>
    <w:p w14:paraId="40CABE38" w14:textId="77777777" w:rsidR="004129CE" w:rsidRPr="004129CE" w:rsidRDefault="004129CE" w:rsidP="004129CE">
      <w:pPr>
        <w:pStyle w:val="a9"/>
      </w:pPr>
      <w:r w:rsidRPr="004129CE">
        <w:t xml:space="preserve">        crc </w:t>
      </w:r>
      <w:r w:rsidRPr="004129CE">
        <w:rPr>
          <w:color w:val="FF7B72"/>
        </w:rPr>
        <w:t>^=</w:t>
      </w:r>
      <w:r w:rsidRPr="004129CE">
        <w:t xml:space="preserve"> (byte </w:t>
      </w:r>
      <w:r w:rsidRPr="004129CE">
        <w:rPr>
          <w:color w:val="FF7B72"/>
        </w:rPr>
        <w:t>&lt;&lt;</w:t>
      </w:r>
      <w:r w:rsidRPr="004129CE">
        <w:t xml:space="preserve"> (width </w:t>
      </w:r>
      <w:r w:rsidRPr="004129CE">
        <w:rPr>
          <w:color w:val="FF7B72"/>
        </w:rPr>
        <w:t>-</w:t>
      </w:r>
      <w:r w:rsidRPr="004129CE">
        <w:t xml:space="preserve"> </w:t>
      </w:r>
      <w:r w:rsidRPr="004129CE">
        <w:rPr>
          <w:color w:val="79C0FF"/>
        </w:rPr>
        <w:t>8</w:t>
      </w:r>
      <w:r w:rsidRPr="004129CE">
        <w:t>))</w:t>
      </w:r>
    </w:p>
    <w:p w14:paraId="3CF053C5" w14:textId="77777777" w:rsidR="004129CE" w:rsidRPr="004129CE" w:rsidRDefault="004129CE" w:rsidP="004129CE">
      <w:pPr>
        <w:pStyle w:val="a9"/>
      </w:pPr>
      <w:r w:rsidRPr="004129CE">
        <w:t xml:space="preserve">        </w:t>
      </w:r>
      <w:r w:rsidRPr="004129CE">
        <w:rPr>
          <w:color w:val="FF7B72"/>
        </w:rPr>
        <w:t>for</w:t>
      </w:r>
      <w:r w:rsidRPr="004129CE">
        <w:t xml:space="preserve"> _ </w:t>
      </w:r>
      <w:r w:rsidRPr="004129CE">
        <w:rPr>
          <w:color w:val="FF7B72"/>
        </w:rPr>
        <w:t>in</w:t>
      </w:r>
      <w:r w:rsidRPr="004129CE">
        <w:t xml:space="preserve"> </w:t>
      </w:r>
      <w:r w:rsidRPr="004129CE">
        <w:rPr>
          <w:color w:val="79C0FF"/>
        </w:rPr>
        <w:t>range</w:t>
      </w:r>
      <w:r w:rsidRPr="004129CE">
        <w:t>(</w:t>
      </w:r>
      <w:r w:rsidRPr="004129CE">
        <w:rPr>
          <w:color w:val="79C0FF"/>
        </w:rPr>
        <w:t>8</w:t>
      </w:r>
      <w:r w:rsidRPr="004129CE">
        <w:t>):</w:t>
      </w:r>
    </w:p>
    <w:p w14:paraId="6ACA75D8" w14:textId="77777777" w:rsidR="004129CE" w:rsidRPr="004129CE" w:rsidRDefault="004129CE" w:rsidP="004129CE">
      <w:pPr>
        <w:pStyle w:val="a9"/>
      </w:pPr>
      <w:r w:rsidRPr="004129CE">
        <w:t xml:space="preserve">            </w:t>
      </w:r>
      <w:r w:rsidRPr="004129CE">
        <w:rPr>
          <w:color w:val="FF7B72"/>
        </w:rPr>
        <w:t>if</w:t>
      </w:r>
      <w:r w:rsidRPr="004129CE">
        <w:t xml:space="preserve"> crc </w:t>
      </w:r>
      <w:r w:rsidRPr="004129CE">
        <w:rPr>
          <w:color w:val="FF7B72"/>
        </w:rPr>
        <w:t>&amp;</w:t>
      </w:r>
      <w:r w:rsidRPr="004129CE">
        <w:t xml:space="preserve"> (</w:t>
      </w:r>
      <w:r w:rsidRPr="004129CE">
        <w:rPr>
          <w:color w:val="79C0FF"/>
        </w:rPr>
        <w:t>1</w:t>
      </w:r>
      <w:r w:rsidRPr="004129CE">
        <w:t xml:space="preserve"> </w:t>
      </w:r>
      <w:r w:rsidRPr="004129CE">
        <w:rPr>
          <w:color w:val="FF7B72"/>
        </w:rPr>
        <w:t>&lt;&lt;</w:t>
      </w:r>
      <w:r w:rsidRPr="004129CE">
        <w:t xml:space="preserve"> (width </w:t>
      </w:r>
      <w:r w:rsidRPr="004129CE">
        <w:rPr>
          <w:color w:val="FF7B72"/>
        </w:rPr>
        <w:t>-</w:t>
      </w:r>
      <w:r w:rsidRPr="004129CE">
        <w:t xml:space="preserve"> </w:t>
      </w:r>
      <w:r w:rsidRPr="004129CE">
        <w:rPr>
          <w:color w:val="79C0FF"/>
        </w:rPr>
        <w:t>1</w:t>
      </w:r>
      <w:r w:rsidRPr="004129CE">
        <w:t>)):</w:t>
      </w:r>
    </w:p>
    <w:p w14:paraId="7417D208" w14:textId="77777777" w:rsidR="004129CE" w:rsidRPr="004129CE" w:rsidRDefault="004129CE" w:rsidP="004129CE">
      <w:pPr>
        <w:pStyle w:val="a9"/>
      </w:pPr>
      <w:r w:rsidRPr="004129CE">
        <w:t xml:space="preserve">                crc </w:t>
      </w:r>
      <w:r w:rsidRPr="004129CE">
        <w:rPr>
          <w:color w:val="FF7B72"/>
        </w:rPr>
        <w:t>=</w:t>
      </w:r>
      <w:r w:rsidRPr="004129CE">
        <w:t xml:space="preserve"> (crc </w:t>
      </w:r>
      <w:r w:rsidRPr="004129CE">
        <w:rPr>
          <w:color w:val="FF7B72"/>
        </w:rPr>
        <w:t>&lt;&lt;</w:t>
      </w:r>
      <w:r w:rsidRPr="004129CE">
        <w:t xml:space="preserve"> </w:t>
      </w:r>
      <w:r w:rsidRPr="004129CE">
        <w:rPr>
          <w:color w:val="79C0FF"/>
        </w:rPr>
        <w:t>1</w:t>
      </w:r>
      <w:r w:rsidRPr="004129CE">
        <w:t xml:space="preserve">) </w:t>
      </w:r>
      <w:r w:rsidRPr="004129CE">
        <w:rPr>
          <w:color w:val="FF7B72"/>
        </w:rPr>
        <w:t>^</w:t>
      </w:r>
      <w:r w:rsidRPr="004129CE">
        <w:t xml:space="preserve"> polynomial</w:t>
      </w:r>
    </w:p>
    <w:p w14:paraId="50E172C5" w14:textId="77777777" w:rsidR="004129CE" w:rsidRPr="004129CE" w:rsidRDefault="004129CE" w:rsidP="004129CE">
      <w:pPr>
        <w:pStyle w:val="a9"/>
      </w:pPr>
      <w:r w:rsidRPr="004129CE">
        <w:t xml:space="preserve">            </w:t>
      </w:r>
      <w:r w:rsidRPr="004129CE">
        <w:rPr>
          <w:color w:val="FF7B72"/>
        </w:rPr>
        <w:t>else</w:t>
      </w:r>
      <w:r w:rsidRPr="004129CE">
        <w:t>:</w:t>
      </w:r>
    </w:p>
    <w:p w14:paraId="73FCBEC3" w14:textId="77777777" w:rsidR="004129CE" w:rsidRPr="004129CE" w:rsidRDefault="004129CE" w:rsidP="004129CE">
      <w:pPr>
        <w:pStyle w:val="a9"/>
      </w:pPr>
      <w:r w:rsidRPr="004129CE">
        <w:t xml:space="preserve">                crc </w:t>
      </w:r>
      <w:r w:rsidRPr="004129CE">
        <w:rPr>
          <w:color w:val="FF7B72"/>
        </w:rPr>
        <w:t>&lt;&lt;=</w:t>
      </w:r>
      <w:r w:rsidRPr="004129CE">
        <w:t xml:space="preserve"> </w:t>
      </w:r>
      <w:r w:rsidRPr="004129CE">
        <w:rPr>
          <w:color w:val="79C0FF"/>
        </w:rPr>
        <w:t>1</w:t>
      </w:r>
    </w:p>
    <w:p w14:paraId="422F3ED1" w14:textId="77777777" w:rsidR="004129CE" w:rsidRPr="004129CE" w:rsidRDefault="004129CE" w:rsidP="004129CE">
      <w:pPr>
        <w:pStyle w:val="a9"/>
      </w:pPr>
      <w:r w:rsidRPr="004129CE">
        <w:t xml:space="preserve">            crc </w:t>
      </w:r>
      <w:r w:rsidRPr="004129CE">
        <w:rPr>
          <w:color w:val="FF7B72"/>
        </w:rPr>
        <w:t>&amp;=</w:t>
      </w:r>
      <w:r w:rsidRPr="004129CE">
        <w:t xml:space="preserve"> mask</w:t>
      </w:r>
    </w:p>
    <w:p w14:paraId="2989BB0F" w14:textId="77777777" w:rsidR="004129CE" w:rsidRPr="004129CE" w:rsidRDefault="004129CE" w:rsidP="004129CE">
      <w:pPr>
        <w:pStyle w:val="a9"/>
      </w:pPr>
      <w:r w:rsidRPr="004129CE">
        <w:t xml:space="preserve">    </w:t>
      </w:r>
      <w:r w:rsidRPr="004129CE">
        <w:rPr>
          <w:color w:val="FF7B72"/>
        </w:rPr>
        <w:t>return</w:t>
      </w:r>
      <w:r w:rsidRPr="004129CE">
        <w:t xml:space="preserve"> crc</w:t>
      </w:r>
    </w:p>
    <w:p w14:paraId="23D9EDD7" w14:textId="77777777" w:rsidR="004129CE" w:rsidRPr="004129CE" w:rsidRDefault="004129CE" w:rsidP="004129CE">
      <w:pPr>
        <w:pStyle w:val="a9"/>
      </w:pPr>
    </w:p>
    <w:p w14:paraId="7A861E34" w14:textId="77777777" w:rsidR="004129CE" w:rsidRPr="004129CE" w:rsidRDefault="004129CE" w:rsidP="004129CE">
      <w:pPr>
        <w:pStyle w:val="a9"/>
      </w:pPr>
      <w:r w:rsidRPr="004129CE">
        <w:rPr>
          <w:color w:val="FF7B72"/>
        </w:rPr>
        <w:t>def</w:t>
      </w:r>
      <w:r w:rsidRPr="004129CE">
        <w:t xml:space="preserve"> </w:t>
      </w:r>
      <w:r w:rsidRPr="004129CE">
        <w:rPr>
          <w:color w:val="D2A8FF"/>
        </w:rPr>
        <w:t>calculate_crc_shift</w:t>
      </w:r>
      <w:r w:rsidRPr="004129CE">
        <w:t xml:space="preserve">(data: </w:t>
      </w:r>
      <w:r w:rsidRPr="004129CE">
        <w:rPr>
          <w:color w:val="79C0FF"/>
        </w:rPr>
        <w:t>bytes</w:t>
      </w:r>
      <w:r w:rsidRPr="004129CE">
        <w:t xml:space="preserve">, polynomial: </w:t>
      </w:r>
      <w:r w:rsidRPr="004129CE">
        <w:rPr>
          <w:color w:val="79C0FF"/>
        </w:rPr>
        <w:t>int</w:t>
      </w:r>
      <w:r w:rsidRPr="004129CE">
        <w:t xml:space="preserve">, width: </w:t>
      </w:r>
      <w:r w:rsidRPr="004129CE">
        <w:rPr>
          <w:color w:val="79C0FF"/>
        </w:rPr>
        <w:t>int</w:t>
      </w:r>
      <w:r w:rsidRPr="004129CE">
        <w:t xml:space="preserve">) -&gt; </w:t>
      </w:r>
      <w:r w:rsidRPr="004129CE">
        <w:rPr>
          <w:color w:val="79C0FF"/>
        </w:rPr>
        <w:t>int</w:t>
      </w:r>
      <w:r w:rsidRPr="004129CE">
        <w:t>:</w:t>
      </w:r>
    </w:p>
    <w:p w14:paraId="0641AD93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t>"""Оптимизированная версия CRC с использованием тернарного оператора"""</w:t>
      </w:r>
    </w:p>
    <w:p w14:paraId="20AC9D79" w14:textId="77777777" w:rsidR="004129CE" w:rsidRPr="004129CE" w:rsidRDefault="004129CE" w:rsidP="004129CE">
      <w:pPr>
        <w:pStyle w:val="a9"/>
      </w:pPr>
      <w:r w:rsidRPr="004129CE">
        <w:t xml:space="preserve">    crc </w:t>
      </w:r>
      <w:r w:rsidRPr="004129CE">
        <w:rPr>
          <w:color w:val="FF7B72"/>
        </w:rPr>
        <w:t>=</w:t>
      </w:r>
      <w:r w:rsidRPr="004129CE">
        <w:t xml:space="preserve"> </w:t>
      </w:r>
      <w:r w:rsidRPr="004129CE">
        <w:rPr>
          <w:color w:val="79C0FF"/>
        </w:rPr>
        <w:t>0</w:t>
      </w:r>
    </w:p>
    <w:p w14:paraId="1921DFDC" w14:textId="77777777" w:rsidR="004129CE" w:rsidRPr="004129CE" w:rsidRDefault="004129CE" w:rsidP="004129CE">
      <w:pPr>
        <w:pStyle w:val="a9"/>
      </w:pPr>
      <w:r w:rsidRPr="004129CE">
        <w:t xml:space="preserve">    mask </w:t>
      </w:r>
      <w:r w:rsidRPr="004129CE">
        <w:rPr>
          <w:color w:val="FF7B72"/>
        </w:rPr>
        <w:t>=</w:t>
      </w:r>
      <w:r w:rsidRPr="004129CE">
        <w:t xml:space="preserve"> (</w:t>
      </w:r>
      <w:r w:rsidRPr="004129CE">
        <w:rPr>
          <w:color w:val="79C0FF"/>
        </w:rPr>
        <w:t>1</w:t>
      </w:r>
      <w:r w:rsidRPr="004129CE">
        <w:t xml:space="preserve"> </w:t>
      </w:r>
      <w:r w:rsidRPr="004129CE">
        <w:rPr>
          <w:color w:val="FF7B72"/>
        </w:rPr>
        <w:t>&lt;&lt;</w:t>
      </w:r>
      <w:r w:rsidRPr="004129CE">
        <w:t xml:space="preserve"> width) </w:t>
      </w:r>
      <w:r w:rsidRPr="004129CE">
        <w:rPr>
          <w:color w:val="FF7B72"/>
        </w:rPr>
        <w:t>-</w:t>
      </w:r>
      <w:r w:rsidRPr="004129CE">
        <w:t xml:space="preserve"> </w:t>
      </w:r>
      <w:r w:rsidRPr="004129CE">
        <w:rPr>
          <w:color w:val="79C0FF"/>
        </w:rPr>
        <w:t>1</w:t>
      </w:r>
    </w:p>
    <w:p w14:paraId="4395B78A" w14:textId="77777777" w:rsidR="004129CE" w:rsidRPr="004129CE" w:rsidRDefault="004129CE" w:rsidP="004129CE">
      <w:pPr>
        <w:pStyle w:val="a9"/>
      </w:pPr>
      <w:r w:rsidRPr="004129CE">
        <w:t xml:space="preserve">    </w:t>
      </w:r>
    </w:p>
    <w:p w14:paraId="61AF00F2" w14:textId="77777777" w:rsidR="004129CE" w:rsidRPr="004129CE" w:rsidRDefault="004129CE" w:rsidP="004129CE">
      <w:pPr>
        <w:pStyle w:val="a9"/>
      </w:pPr>
      <w:r w:rsidRPr="004129CE">
        <w:t xml:space="preserve">    </w:t>
      </w:r>
      <w:r w:rsidRPr="004129CE">
        <w:rPr>
          <w:color w:val="FF7B72"/>
        </w:rPr>
        <w:t>for</w:t>
      </w:r>
      <w:r w:rsidRPr="004129CE">
        <w:t xml:space="preserve"> byte </w:t>
      </w:r>
      <w:r w:rsidRPr="004129CE">
        <w:rPr>
          <w:color w:val="FF7B72"/>
        </w:rPr>
        <w:t>in</w:t>
      </w:r>
      <w:r w:rsidRPr="004129CE">
        <w:t xml:space="preserve"> data:</w:t>
      </w:r>
    </w:p>
    <w:p w14:paraId="11C43FA0" w14:textId="77777777" w:rsidR="004129CE" w:rsidRPr="004129CE" w:rsidRDefault="004129CE" w:rsidP="004129CE">
      <w:pPr>
        <w:pStyle w:val="a9"/>
      </w:pPr>
      <w:r w:rsidRPr="004129CE">
        <w:t xml:space="preserve">        crc </w:t>
      </w:r>
      <w:r w:rsidRPr="004129CE">
        <w:rPr>
          <w:color w:val="FF7B72"/>
        </w:rPr>
        <w:t>^=</w:t>
      </w:r>
      <w:r w:rsidRPr="004129CE">
        <w:t xml:space="preserve"> (byte </w:t>
      </w:r>
      <w:r w:rsidRPr="004129CE">
        <w:rPr>
          <w:color w:val="FF7B72"/>
        </w:rPr>
        <w:t>&lt;&lt;</w:t>
      </w:r>
      <w:r w:rsidRPr="004129CE">
        <w:t xml:space="preserve"> (width </w:t>
      </w:r>
      <w:r w:rsidRPr="004129CE">
        <w:rPr>
          <w:color w:val="FF7B72"/>
        </w:rPr>
        <w:t>-</w:t>
      </w:r>
      <w:r w:rsidRPr="004129CE">
        <w:t xml:space="preserve"> </w:t>
      </w:r>
      <w:r w:rsidRPr="004129CE">
        <w:rPr>
          <w:color w:val="79C0FF"/>
        </w:rPr>
        <w:t>8</w:t>
      </w:r>
      <w:r w:rsidRPr="004129CE">
        <w:t>))</w:t>
      </w:r>
    </w:p>
    <w:p w14:paraId="30C98C55" w14:textId="77777777" w:rsidR="004129CE" w:rsidRPr="004129CE" w:rsidRDefault="004129CE" w:rsidP="004129CE">
      <w:pPr>
        <w:pStyle w:val="a9"/>
      </w:pPr>
      <w:r w:rsidRPr="004129CE">
        <w:t xml:space="preserve">        </w:t>
      </w:r>
      <w:r w:rsidRPr="004129CE">
        <w:rPr>
          <w:color w:val="FF7B72"/>
        </w:rPr>
        <w:t>for</w:t>
      </w:r>
      <w:r w:rsidRPr="004129CE">
        <w:t xml:space="preserve"> _ </w:t>
      </w:r>
      <w:r w:rsidRPr="004129CE">
        <w:rPr>
          <w:color w:val="FF7B72"/>
        </w:rPr>
        <w:t>in</w:t>
      </w:r>
      <w:r w:rsidRPr="004129CE">
        <w:t xml:space="preserve"> </w:t>
      </w:r>
      <w:r w:rsidRPr="004129CE">
        <w:rPr>
          <w:color w:val="79C0FF"/>
        </w:rPr>
        <w:t>range</w:t>
      </w:r>
      <w:r w:rsidRPr="004129CE">
        <w:t>(</w:t>
      </w:r>
      <w:r w:rsidRPr="004129CE">
        <w:rPr>
          <w:color w:val="79C0FF"/>
        </w:rPr>
        <w:t>8</w:t>
      </w:r>
      <w:r w:rsidRPr="004129CE">
        <w:t>):</w:t>
      </w:r>
    </w:p>
    <w:p w14:paraId="3F195CFD" w14:textId="77777777" w:rsidR="004129CE" w:rsidRPr="004129CE" w:rsidRDefault="004129CE" w:rsidP="004129CE">
      <w:pPr>
        <w:pStyle w:val="a9"/>
      </w:pPr>
      <w:r w:rsidRPr="004129CE">
        <w:t xml:space="preserve">            crc </w:t>
      </w:r>
      <w:r w:rsidRPr="004129CE">
        <w:rPr>
          <w:color w:val="FF7B72"/>
        </w:rPr>
        <w:t>=</w:t>
      </w:r>
      <w:r w:rsidRPr="004129CE">
        <w:t xml:space="preserve"> (crc </w:t>
      </w:r>
      <w:r w:rsidRPr="004129CE">
        <w:rPr>
          <w:color w:val="FF7B72"/>
        </w:rPr>
        <w:t>&lt;&lt;</w:t>
      </w:r>
      <w:r w:rsidRPr="004129CE">
        <w:t xml:space="preserve"> </w:t>
      </w:r>
      <w:r w:rsidRPr="004129CE">
        <w:rPr>
          <w:color w:val="79C0FF"/>
        </w:rPr>
        <w:t>1</w:t>
      </w:r>
      <w:r w:rsidRPr="004129CE">
        <w:t xml:space="preserve">) </w:t>
      </w:r>
      <w:r w:rsidRPr="004129CE">
        <w:rPr>
          <w:color w:val="FF7B72"/>
        </w:rPr>
        <w:t>^</w:t>
      </w:r>
      <w:r w:rsidRPr="004129CE">
        <w:t xml:space="preserve"> (polynomial </w:t>
      </w:r>
      <w:r w:rsidRPr="004129CE">
        <w:rPr>
          <w:color w:val="FF7B72"/>
        </w:rPr>
        <w:t>if</w:t>
      </w:r>
      <w:r w:rsidRPr="004129CE">
        <w:t xml:space="preserve"> (crc </w:t>
      </w:r>
      <w:r w:rsidRPr="004129CE">
        <w:rPr>
          <w:color w:val="FF7B72"/>
        </w:rPr>
        <w:t>&gt;&gt;</w:t>
      </w:r>
      <w:r w:rsidRPr="004129CE">
        <w:t xml:space="preserve"> (width </w:t>
      </w:r>
      <w:r w:rsidRPr="004129CE">
        <w:rPr>
          <w:color w:val="FF7B72"/>
        </w:rPr>
        <w:t>-</w:t>
      </w:r>
      <w:r w:rsidRPr="004129CE">
        <w:t xml:space="preserve"> </w:t>
      </w:r>
      <w:r w:rsidRPr="004129CE">
        <w:rPr>
          <w:color w:val="79C0FF"/>
        </w:rPr>
        <w:t>1</w:t>
      </w:r>
      <w:r w:rsidRPr="004129CE">
        <w:t xml:space="preserve">)) </w:t>
      </w:r>
      <w:r w:rsidRPr="004129CE">
        <w:rPr>
          <w:color w:val="FF7B72"/>
        </w:rPr>
        <w:t>else</w:t>
      </w:r>
      <w:r w:rsidRPr="004129CE">
        <w:t xml:space="preserve"> </w:t>
      </w:r>
      <w:r w:rsidRPr="004129CE">
        <w:rPr>
          <w:color w:val="79C0FF"/>
        </w:rPr>
        <w:t>0</w:t>
      </w:r>
      <w:r w:rsidRPr="004129CE">
        <w:t>)</w:t>
      </w:r>
    </w:p>
    <w:p w14:paraId="4B113405" w14:textId="77777777" w:rsidR="004129CE" w:rsidRPr="004129CE" w:rsidRDefault="004129CE" w:rsidP="004129CE">
      <w:pPr>
        <w:pStyle w:val="a9"/>
      </w:pPr>
      <w:r w:rsidRPr="004129CE">
        <w:t xml:space="preserve">            crc </w:t>
      </w:r>
      <w:r w:rsidRPr="004129CE">
        <w:rPr>
          <w:color w:val="FF7B72"/>
        </w:rPr>
        <w:t>&amp;=</w:t>
      </w:r>
      <w:r w:rsidRPr="004129CE">
        <w:t xml:space="preserve"> mask</w:t>
      </w:r>
    </w:p>
    <w:p w14:paraId="6E05830C" w14:textId="77777777" w:rsidR="004129CE" w:rsidRPr="004129CE" w:rsidRDefault="004129CE" w:rsidP="004129CE">
      <w:pPr>
        <w:pStyle w:val="a9"/>
      </w:pPr>
      <w:r w:rsidRPr="004129CE">
        <w:t xml:space="preserve">    </w:t>
      </w:r>
      <w:r w:rsidRPr="004129CE">
        <w:rPr>
          <w:color w:val="FF7B72"/>
        </w:rPr>
        <w:t>return</w:t>
      </w:r>
      <w:r w:rsidRPr="004129CE">
        <w:t xml:space="preserve"> crc</w:t>
      </w:r>
    </w:p>
    <w:p w14:paraId="64815E64" w14:textId="77777777" w:rsidR="004129CE" w:rsidRPr="004129CE" w:rsidRDefault="004129CE" w:rsidP="004129CE">
      <w:pPr>
        <w:pStyle w:val="a9"/>
      </w:pPr>
    </w:p>
    <w:p w14:paraId="520F060F" w14:textId="77777777" w:rsidR="004129CE" w:rsidRPr="004129CE" w:rsidRDefault="004129CE" w:rsidP="004129CE">
      <w:pPr>
        <w:pStyle w:val="a9"/>
      </w:pPr>
      <w:r w:rsidRPr="004129CE">
        <w:rPr>
          <w:color w:val="FF7B72"/>
        </w:rPr>
        <w:t>def</w:t>
      </w:r>
      <w:r w:rsidRPr="004129CE">
        <w:t xml:space="preserve"> </w:t>
      </w:r>
      <w:r w:rsidRPr="004129CE">
        <w:rPr>
          <w:color w:val="D2A8FF"/>
        </w:rPr>
        <w:t>create_test_file</w:t>
      </w:r>
      <w:r w:rsidRPr="004129CE">
        <w:t xml:space="preserve">(filename: </w:t>
      </w:r>
      <w:r w:rsidRPr="004129CE">
        <w:rPr>
          <w:color w:val="79C0FF"/>
        </w:rPr>
        <w:t>str</w:t>
      </w:r>
      <w:r w:rsidRPr="004129CE">
        <w:t xml:space="preserve">, size: </w:t>
      </w:r>
      <w:r w:rsidRPr="004129CE">
        <w:rPr>
          <w:color w:val="79C0FF"/>
        </w:rPr>
        <w:t>int</w:t>
      </w:r>
      <w:r w:rsidRPr="004129CE">
        <w:t xml:space="preserve"> </w:t>
      </w:r>
      <w:r w:rsidRPr="004129CE">
        <w:rPr>
          <w:color w:val="FF7B72"/>
        </w:rPr>
        <w:t>=</w:t>
      </w:r>
      <w:r w:rsidRPr="004129CE">
        <w:t xml:space="preserve"> </w:t>
      </w:r>
      <w:r w:rsidRPr="004129CE">
        <w:rPr>
          <w:color w:val="79C0FF"/>
        </w:rPr>
        <w:t>100</w:t>
      </w:r>
      <w:r w:rsidRPr="004129CE">
        <w:t xml:space="preserve">) -&gt; </w:t>
      </w:r>
      <w:r w:rsidRPr="004129CE">
        <w:rPr>
          <w:color w:val="79C0FF"/>
        </w:rPr>
        <w:t>bytes</w:t>
      </w:r>
      <w:r w:rsidRPr="004129CE">
        <w:t>:</w:t>
      </w:r>
    </w:p>
    <w:p w14:paraId="25683E39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t>"""Создаёт тестовый файл заданного размера"""</w:t>
      </w:r>
    </w:p>
    <w:p w14:paraId="2B27E334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pattern </w:t>
      </w:r>
      <w:r w:rsidRPr="004129CE">
        <w:rPr>
          <w:color w:val="FF7B72"/>
        </w:rPr>
        <w:t>=</w:t>
      </w:r>
      <w:r w:rsidRPr="004129CE">
        <w:rPr>
          <w:color w:val="E6EDF3"/>
        </w:rPr>
        <w:t xml:space="preserve"> </w:t>
      </w:r>
      <w:r w:rsidRPr="004129CE">
        <w:rPr>
          <w:color w:val="FF7B72"/>
        </w:rPr>
        <w:t>b</w:t>
      </w:r>
      <w:r w:rsidRPr="004129CE">
        <w:t>"abcdefghijklmnopqrstuvwxyz0123456789"</w:t>
      </w:r>
    </w:p>
    <w:p w14:paraId="34441B35" w14:textId="77777777" w:rsidR="004129CE" w:rsidRPr="004129CE" w:rsidRDefault="004129CE" w:rsidP="004129CE">
      <w:pPr>
        <w:pStyle w:val="a9"/>
      </w:pPr>
      <w:r w:rsidRPr="004129CE">
        <w:t xml:space="preserve">    repeats </w:t>
      </w:r>
      <w:r w:rsidRPr="004129CE">
        <w:rPr>
          <w:color w:val="FF7B72"/>
        </w:rPr>
        <w:t>=</w:t>
      </w:r>
      <w:r w:rsidRPr="004129CE">
        <w:t xml:space="preserve"> (size </w:t>
      </w:r>
      <w:r w:rsidRPr="004129CE">
        <w:rPr>
          <w:color w:val="FF7B72"/>
        </w:rPr>
        <w:t>+</w:t>
      </w:r>
      <w:r w:rsidRPr="004129CE">
        <w:t xml:space="preserve"> </w:t>
      </w:r>
      <w:r w:rsidRPr="004129CE">
        <w:rPr>
          <w:color w:val="79C0FF"/>
        </w:rPr>
        <w:t>len</w:t>
      </w:r>
      <w:r w:rsidRPr="004129CE">
        <w:t xml:space="preserve">(pattern) </w:t>
      </w:r>
      <w:r w:rsidRPr="004129CE">
        <w:rPr>
          <w:color w:val="FF7B72"/>
        </w:rPr>
        <w:t>-</w:t>
      </w:r>
      <w:r w:rsidRPr="004129CE">
        <w:t xml:space="preserve"> </w:t>
      </w:r>
      <w:r w:rsidRPr="004129CE">
        <w:rPr>
          <w:color w:val="79C0FF"/>
        </w:rPr>
        <w:t>1</w:t>
      </w:r>
      <w:r w:rsidRPr="004129CE">
        <w:t xml:space="preserve">) </w:t>
      </w:r>
      <w:r w:rsidRPr="004129CE">
        <w:rPr>
          <w:color w:val="FF7B72"/>
        </w:rPr>
        <w:t>//</w:t>
      </w:r>
      <w:r w:rsidRPr="004129CE">
        <w:t xml:space="preserve"> </w:t>
      </w:r>
      <w:r w:rsidRPr="004129CE">
        <w:rPr>
          <w:color w:val="79C0FF"/>
        </w:rPr>
        <w:t>len</w:t>
      </w:r>
      <w:r w:rsidRPr="004129CE">
        <w:t>(pattern)</w:t>
      </w:r>
    </w:p>
    <w:p w14:paraId="33D48783" w14:textId="77777777" w:rsidR="004129CE" w:rsidRPr="004129CE" w:rsidRDefault="004129CE" w:rsidP="004129CE">
      <w:pPr>
        <w:pStyle w:val="a9"/>
      </w:pPr>
      <w:r w:rsidRPr="004129CE">
        <w:t xml:space="preserve">    data </w:t>
      </w:r>
      <w:r w:rsidRPr="004129CE">
        <w:rPr>
          <w:color w:val="FF7B72"/>
        </w:rPr>
        <w:t>=</w:t>
      </w:r>
      <w:r w:rsidRPr="004129CE">
        <w:t xml:space="preserve"> pattern </w:t>
      </w:r>
      <w:r w:rsidRPr="004129CE">
        <w:rPr>
          <w:color w:val="FF7B72"/>
        </w:rPr>
        <w:t>*</w:t>
      </w:r>
      <w:r w:rsidRPr="004129CE">
        <w:t xml:space="preserve"> repeats</w:t>
      </w:r>
    </w:p>
    <w:p w14:paraId="7B5F7C76" w14:textId="77777777" w:rsidR="004129CE" w:rsidRPr="004129CE" w:rsidRDefault="004129CE" w:rsidP="004129CE">
      <w:pPr>
        <w:pStyle w:val="a9"/>
      </w:pPr>
      <w:r w:rsidRPr="004129CE">
        <w:t xml:space="preserve">    </w:t>
      </w:r>
      <w:r w:rsidRPr="004129CE">
        <w:rPr>
          <w:color w:val="FF7B72"/>
        </w:rPr>
        <w:t>with</w:t>
      </w:r>
      <w:r w:rsidRPr="004129CE">
        <w:t xml:space="preserve"> </w:t>
      </w:r>
      <w:r w:rsidRPr="004129CE">
        <w:rPr>
          <w:color w:val="79C0FF"/>
        </w:rPr>
        <w:t>open</w:t>
      </w:r>
      <w:r w:rsidRPr="004129CE">
        <w:t xml:space="preserve">(filename, </w:t>
      </w:r>
      <w:r w:rsidRPr="004129CE">
        <w:rPr>
          <w:color w:val="A5D6FF"/>
        </w:rPr>
        <w:t>"wb"</w:t>
      </w:r>
      <w:r w:rsidRPr="004129CE">
        <w:t xml:space="preserve">) </w:t>
      </w:r>
      <w:r w:rsidRPr="004129CE">
        <w:rPr>
          <w:color w:val="FF7B72"/>
        </w:rPr>
        <w:t>as</w:t>
      </w:r>
      <w:r w:rsidRPr="004129CE">
        <w:t xml:space="preserve"> f:</w:t>
      </w:r>
    </w:p>
    <w:p w14:paraId="1936ACD6" w14:textId="77777777" w:rsidR="004129CE" w:rsidRPr="004129CE" w:rsidRDefault="004129CE" w:rsidP="004129CE">
      <w:pPr>
        <w:pStyle w:val="a9"/>
      </w:pPr>
      <w:r w:rsidRPr="004129CE">
        <w:t>        f.write(data[:size])</w:t>
      </w:r>
    </w:p>
    <w:p w14:paraId="61914BDB" w14:textId="77777777" w:rsidR="004129CE" w:rsidRPr="004129CE" w:rsidRDefault="004129CE" w:rsidP="004129CE">
      <w:pPr>
        <w:pStyle w:val="a9"/>
      </w:pPr>
      <w:r w:rsidRPr="004129CE">
        <w:t xml:space="preserve">    </w:t>
      </w:r>
      <w:r w:rsidRPr="004129CE">
        <w:rPr>
          <w:color w:val="FF7B72"/>
        </w:rPr>
        <w:t>return</w:t>
      </w:r>
      <w:r w:rsidRPr="004129CE">
        <w:t xml:space="preserve"> data[:size]</w:t>
      </w:r>
    </w:p>
    <w:p w14:paraId="1E1800A7" w14:textId="77777777" w:rsidR="004129CE" w:rsidRPr="004129CE" w:rsidRDefault="004129CE" w:rsidP="004129CE">
      <w:pPr>
        <w:pStyle w:val="a9"/>
      </w:pPr>
    </w:p>
    <w:p w14:paraId="19DDD652" w14:textId="77777777" w:rsidR="004129CE" w:rsidRPr="004129CE" w:rsidRDefault="004129CE" w:rsidP="004129CE">
      <w:pPr>
        <w:pStyle w:val="a9"/>
      </w:pPr>
      <w:r w:rsidRPr="004129CE">
        <w:rPr>
          <w:color w:val="FF7B72"/>
        </w:rPr>
        <w:t>def</w:t>
      </w:r>
      <w:r w:rsidRPr="004129CE">
        <w:t xml:space="preserve"> </w:t>
      </w:r>
      <w:r w:rsidRPr="004129CE">
        <w:rPr>
          <w:color w:val="D2A8FF"/>
        </w:rPr>
        <w:t>modify_byte_at</w:t>
      </w:r>
      <w:r w:rsidRPr="004129CE">
        <w:t xml:space="preserve">(data: </w:t>
      </w:r>
      <w:r w:rsidRPr="004129CE">
        <w:rPr>
          <w:color w:val="79C0FF"/>
        </w:rPr>
        <w:t>bytes</w:t>
      </w:r>
      <w:r w:rsidRPr="004129CE">
        <w:t xml:space="preserve">, position: </w:t>
      </w:r>
      <w:r w:rsidRPr="004129CE">
        <w:rPr>
          <w:color w:val="79C0FF"/>
        </w:rPr>
        <w:t>int</w:t>
      </w:r>
      <w:r w:rsidRPr="004129CE">
        <w:t xml:space="preserve">, new_byte: </w:t>
      </w:r>
      <w:r w:rsidRPr="004129CE">
        <w:rPr>
          <w:color w:val="79C0FF"/>
        </w:rPr>
        <w:t>int</w:t>
      </w:r>
      <w:r w:rsidRPr="004129CE">
        <w:t xml:space="preserve">) -&gt; </w:t>
      </w:r>
      <w:r w:rsidRPr="004129CE">
        <w:rPr>
          <w:color w:val="79C0FF"/>
        </w:rPr>
        <w:t>bytes</w:t>
      </w:r>
      <w:r w:rsidRPr="004129CE">
        <w:t>:</w:t>
      </w:r>
    </w:p>
    <w:p w14:paraId="6E73BE7C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t>"""Изменяет один байт в указанной позиции"""</w:t>
      </w:r>
    </w:p>
    <w:p w14:paraId="695F8BD0" w14:textId="77777777" w:rsidR="004129CE" w:rsidRPr="004129CE" w:rsidRDefault="004129CE" w:rsidP="004129CE">
      <w:pPr>
        <w:pStyle w:val="a9"/>
      </w:pPr>
      <w:r w:rsidRPr="004129CE">
        <w:t xml:space="preserve">    data_list </w:t>
      </w:r>
      <w:r w:rsidRPr="004129CE">
        <w:rPr>
          <w:color w:val="FF7B72"/>
        </w:rPr>
        <w:t>=</w:t>
      </w:r>
      <w:r w:rsidRPr="004129CE">
        <w:t xml:space="preserve"> </w:t>
      </w:r>
      <w:r w:rsidRPr="004129CE">
        <w:rPr>
          <w:color w:val="79C0FF"/>
        </w:rPr>
        <w:t>list</w:t>
      </w:r>
      <w:r w:rsidRPr="004129CE">
        <w:t>(data)</w:t>
      </w:r>
    </w:p>
    <w:p w14:paraId="118392A4" w14:textId="77777777" w:rsidR="004129CE" w:rsidRPr="004129CE" w:rsidRDefault="004129CE" w:rsidP="004129CE">
      <w:pPr>
        <w:pStyle w:val="a9"/>
      </w:pPr>
      <w:r w:rsidRPr="004129CE">
        <w:t xml:space="preserve">    data_list[position] </w:t>
      </w:r>
      <w:r w:rsidRPr="004129CE">
        <w:rPr>
          <w:color w:val="FF7B72"/>
        </w:rPr>
        <w:t>=</w:t>
      </w:r>
      <w:r w:rsidRPr="004129CE">
        <w:t xml:space="preserve"> new_byte</w:t>
      </w:r>
    </w:p>
    <w:p w14:paraId="7F9D5C84" w14:textId="77777777" w:rsidR="004129CE" w:rsidRPr="004129CE" w:rsidRDefault="004129CE" w:rsidP="004129CE">
      <w:pPr>
        <w:pStyle w:val="a9"/>
      </w:pPr>
      <w:r w:rsidRPr="004129CE">
        <w:t xml:space="preserve">    </w:t>
      </w:r>
      <w:r w:rsidRPr="004129CE">
        <w:rPr>
          <w:color w:val="FF7B72"/>
        </w:rPr>
        <w:t>return</w:t>
      </w:r>
      <w:r w:rsidRPr="004129CE">
        <w:t xml:space="preserve"> </w:t>
      </w:r>
      <w:r w:rsidRPr="004129CE">
        <w:rPr>
          <w:color w:val="79C0FF"/>
        </w:rPr>
        <w:t>bytes</w:t>
      </w:r>
      <w:r w:rsidRPr="004129CE">
        <w:t>(data_list)</w:t>
      </w:r>
    </w:p>
    <w:p w14:paraId="52F323F8" w14:textId="77777777" w:rsidR="004129CE" w:rsidRPr="004129CE" w:rsidRDefault="004129CE" w:rsidP="004129CE">
      <w:pPr>
        <w:pStyle w:val="a9"/>
      </w:pPr>
    </w:p>
    <w:p w14:paraId="54B7D036" w14:textId="77777777" w:rsidR="004129CE" w:rsidRPr="004129CE" w:rsidRDefault="004129CE" w:rsidP="004129CE">
      <w:pPr>
        <w:pStyle w:val="a9"/>
      </w:pPr>
      <w:r w:rsidRPr="004129CE">
        <w:rPr>
          <w:color w:val="FF7B72"/>
        </w:rPr>
        <w:t>def</w:t>
      </w:r>
      <w:r w:rsidRPr="004129CE">
        <w:t xml:space="preserve"> </w:t>
      </w:r>
      <w:r w:rsidRPr="004129CE">
        <w:rPr>
          <w:color w:val="D2A8FF"/>
        </w:rPr>
        <w:t>swap_bytes</w:t>
      </w:r>
      <w:r w:rsidRPr="004129CE">
        <w:t xml:space="preserve">(data: </w:t>
      </w:r>
      <w:r w:rsidRPr="004129CE">
        <w:rPr>
          <w:color w:val="79C0FF"/>
        </w:rPr>
        <w:t>bytes</w:t>
      </w:r>
      <w:r w:rsidRPr="004129CE">
        <w:t xml:space="preserve">, pos1: </w:t>
      </w:r>
      <w:r w:rsidRPr="004129CE">
        <w:rPr>
          <w:color w:val="79C0FF"/>
        </w:rPr>
        <w:t>int</w:t>
      </w:r>
      <w:r w:rsidRPr="004129CE">
        <w:t xml:space="preserve">, pos2: </w:t>
      </w:r>
      <w:r w:rsidRPr="004129CE">
        <w:rPr>
          <w:color w:val="79C0FF"/>
        </w:rPr>
        <w:t>int</w:t>
      </w:r>
      <w:r w:rsidRPr="004129CE">
        <w:t xml:space="preserve">) -&gt; </w:t>
      </w:r>
      <w:r w:rsidRPr="004129CE">
        <w:rPr>
          <w:color w:val="79C0FF"/>
        </w:rPr>
        <w:t>bytes</w:t>
      </w:r>
      <w:r w:rsidRPr="004129CE">
        <w:t>:</w:t>
      </w:r>
    </w:p>
    <w:p w14:paraId="2ABB8FC5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t>"""Меняет местами два байта"""</w:t>
      </w:r>
    </w:p>
    <w:p w14:paraId="78873E79" w14:textId="77777777" w:rsidR="004129CE" w:rsidRPr="004129CE" w:rsidRDefault="004129CE" w:rsidP="004129CE">
      <w:pPr>
        <w:pStyle w:val="a9"/>
      </w:pPr>
      <w:r w:rsidRPr="004129CE">
        <w:t xml:space="preserve">    data_list </w:t>
      </w:r>
      <w:r w:rsidRPr="004129CE">
        <w:rPr>
          <w:color w:val="FF7B72"/>
        </w:rPr>
        <w:t>=</w:t>
      </w:r>
      <w:r w:rsidRPr="004129CE">
        <w:t xml:space="preserve"> </w:t>
      </w:r>
      <w:r w:rsidRPr="004129CE">
        <w:rPr>
          <w:color w:val="79C0FF"/>
        </w:rPr>
        <w:t>list</w:t>
      </w:r>
      <w:r w:rsidRPr="004129CE">
        <w:t>(data)</w:t>
      </w:r>
    </w:p>
    <w:p w14:paraId="777493DA" w14:textId="77777777" w:rsidR="004129CE" w:rsidRPr="004129CE" w:rsidRDefault="004129CE" w:rsidP="004129CE">
      <w:pPr>
        <w:pStyle w:val="a9"/>
        <w:rPr>
          <w:lang w:val="pt-PT"/>
        </w:rPr>
      </w:pPr>
      <w:r w:rsidRPr="004129CE">
        <w:rPr>
          <w:lang w:val="pt-PT"/>
        </w:rPr>
        <w:t xml:space="preserve">    data_list[pos1], data_list[pos2] </w:t>
      </w:r>
      <w:r w:rsidRPr="004129CE">
        <w:rPr>
          <w:color w:val="FF7B72"/>
          <w:lang w:val="pt-PT"/>
        </w:rPr>
        <w:t>=</w:t>
      </w:r>
      <w:r w:rsidRPr="004129CE">
        <w:rPr>
          <w:lang w:val="pt-PT"/>
        </w:rPr>
        <w:t xml:space="preserve"> data_list[pos2], data_list[pos1]</w:t>
      </w:r>
    </w:p>
    <w:p w14:paraId="4E59019D" w14:textId="77777777" w:rsidR="004129CE" w:rsidRPr="004129CE" w:rsidRDefault="004129CE" w:rsidP="004129CE">
      <w:pPr>
        <w:pStyle w:val="a9"/>
      </w:pPr>
      <w:r w:rsidRPr="004129CE">
        <w:rPr>
          <w:lang w:val="pt-PT"/>
        </w:rPr>
        <w:t xml:space="preserve">    </w:t>
      </w:r>
      <w:r w:rsidRPr="004129CE">
        <w:rPr>
          <w:color w:val="FF7B72"/>
        </w:rPr>
        <w:t>return</w:t>
      </w:r>
      <w:r w:rsidRPr="004129CE">
        <w:t xml:space="preserve"> </w:t>
      </w:r>
      <w:r w:rsidRPr="004129CE">
        <w:rPr>
          <w:color w:val="79C0FF"/>
        </w:rPr>
        <w:t>bytes</w:t>
      </w:r>
      <w:r w:rsidRPr="004129CE">
        <w:t>(data_list)</w:t>
      </w:r>
    </w:p>
    <w:p w14:paraId="479FC1C5" w14:textId="77777777" w:rsidR="004129CE" w:rsidRPr="004129CE" w:rsidRDefault="004129CE" w:rsidP="004129CE">
      <w:pPr>
        <w:pStyle w:val="a9"/>
      </w:pPr>
    </w:p>
    <w:p w14:paraId="56D98552" w14:textId="77777777" w:rsidR="004129CE" w:rsidRPr="004129CE" w:rsidRDefault="004129CE" w:rsidP="004129CE">
      <w:pPr>
        <w:pStyle w:val="a9"/>
      </w:pPr>
      <w:r w:rsidRPr="004129CE">
        <w:rPr>
          <w:color w:val="FF7B72"/>
        </w:rPr>
        <w:t>def</w:t>
      </w:r>
      <w:r w:rsidRPr="004129CE">
        <w:t xml:space="preserve"> </w:t>
      </w:r>
      <w:r w:rsidRPr="004129CE">
        <w:rPr>
          <w:color w:val="D2A8FF"/>
        </w:rPr>
        <w:t>duplicate_section</w:t>
      </w:r>
      <w:r w:rsidRPr="004129CE">
        <w:t xml:space="preserve">(data: </w:t>
      </w:r>
      <w:r w:rsidRPr="004129CE">
        <w:rPr>
          <w:color w:val="79C0FF"/>
        </w:rPr>
        <w:t>bytes</w:t>
      </w:r>
      <w:r w:rsidRPr="004129CE">
        <w:t xml:space="preserve">, start: </w:t>
      </w:r>
      <w:r w:rsidRPr="004129CE">
        <w:rPr>
          <w:color w:val="79C0FF"/>
        </w:rPr>
        <w:t>int</w:t>
      </w:r>
      <w:r w:rsidRPr="004129CE">
        <w:t xml:space="preserve">, length: </w:t>
      </w:r>
      <w:r w:rsidRPr="004129CE">
        <w:rPr>
          <w:color w:val="79C0FF"/>
        </w:rPr>
        <w:t>int</w:t>
      </w:r>
      <w:r w:rsidRPr="004129CE">
        <w:t xml:space="preserve">) -&gt; </w:t>
      </w:r>
      <w:r w:rsidRPr="004129CE">
        <w:rPr>
          <w:color w:val="79C0FF"/>
        </w:rPr>
        <w:t>bytes</w:t>
      </w:r>
      <w:r w:rsidRPr="004129CE">
        <w:t>:</w:t>
      </w:r>
    </w:p>
    <w:p w14:paraId="71DC8410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t>"""Дублирует секцию данных"""</w:t>
      </w:r>
    </w:p>
    <w:p w14:paraId="33C33B85" w14:textId="77777777" w:rsidR="004129CE" w:rsidRPr="004129CE" w:rsidRDefault="004129CE" w:rsidP="004129CE">
      <w:pPr>
        <w:pStyle w:val="a9"/>
      </w:pPr>
      <w:r w:rsidRPr="004129CE">
        <w:t xml:space="preserve">    section </w:t>
      </w:r>
      <w:r w:rsidRPr="004129CE">
        <w:rPr>
          <w:color w:val="FF7B72"/>
        </w:rPr>
        <w:t>=</w:t>
      </w:r>
      <w:r w:rsidRPr="004129CE">
        <w:t xml:space="preserve"> data[start:start</w:t>
      </w:r>
      <w:r w:rsidRPr="004129CE">
        <w:rPr>
          <w:color w:val="FF7B72"/>
        </w:rPr>
        <w:t>+</w:t>
      </w:r>
      <w:r w:rsidRPr="004129CE">
        <w:t>length]</w:t>
      </w:r>
    </w:p>
    <w:p w14:paraId="63CF31C2" w14:textId="77777777" w:rsidR="004129CE" w:rsidRPr="004129CE" w:rsidRDefault="004129CE" w:rsidP="004129CE">
      <w:pPr>
        <w:pStyle w:val="a9"/>
      </w:pPr>
      <w:r w:rsidRPr="004129CE">
        <w:t xml:space="preserve">    </w:t>
      </w:r>
      <w:r w:rsidRPr="004129CE">
        <w:rPr>
          <w:color w:val="FF7B72"/>
        </w:rPr>
        <w:t>return</w:t>
      </w:r>
      <w:r w:rsidRPr="004129CE">
        <w:t xml:space="preserve"> data </w:t>
      </w:r>
      <w:r w:rsidRPr="004129CE">
        <w:rPr>
          <w:color w:val="FF7B72"/>
        </w:rPr>
        <w:t>+</w:t>
      </w:r>
      <w:r w:rsidRPr="004129CE">
        <w:t xml:space="preserve"> section</w:t>
      </w:r>
    </w:p>
    <w:p w14:paraId="1EB4D484" w14:textId="77777777" w:rsidR="004129CE" w:rsidRPr="004129CE" w:rsidRDefault="004129CE" w:rsidP="004129CE">
      <w:pPr>
        <w:pStyle w:val="a9"/>
      </w:pPr>
    </w:p>
    <w:p w14:paraId="1A499B28" w14:textId="77777777" w:rsidR="004129CE" w:rsidRPr="004129CE" w:rsidRDefault="004129CE" w:rsidP="004129CE">
      <w:pPr>
        <w:pStyle w:val="a9"/>
      </w:pPr>
      <w:r w:rsidRPr="004129CE">
        <w:rPr>
          <w:color w:val="FF7B72"/>
        </w:rPr>
        <w:t>def</w:t>
      </w:r>
      <w:r w:rsidRPr="004129CE">
        <w:t xml:space="preserve"> </w:t>
      </w:r>
      <w:r w:rsidRPr="004129CE">
        <w:rPr>
          <w:color w:val="D2A8FF"/>
        </w:rPr>
        <w:t>append_bytes</w:t>
      </w:r>
      <w:r w:rsidRPr="004129CE">
        <w:t xml:space="preserve">(data: </w:t>
      </w:r>
      <w:r w:rsidRPr="004129CE">
        <w:rPr>
          <w:color w:val="79C0FF"/>
        </w:rPr>
        <w:t>bytes</w:t>
      </w:r>
      <w:r w:rsidRPr="004129CE">
        <w:t xml:space="preserve">, to_append: </w:t>
      </w:r>
      <w:r w:rsidRPr="004129CE">
        <w:rPr>
          <w:color w:val="79C0FF"/>
        </w:rPr>
        <w:t>bytes</w:t>
      </w:r>
      <w:r w:rsidRPr="004129CE">
        <w:t xml:space="preserve">) -&gt; </w:t>
      </w:r>
      <w:r w:rsidRPr="004129CE">
        <w:rPr>
          <w:color w:val="79C0FF"/>
        </w:rPr>
        <w:t>bytes</w:t>
      </w:r>
      <w:r w:rsidRPr="004129CE">
        <w:t>:</w:t>
      </w:r>
    </w:p>
    <w:p w14:paraId="14D200C9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t>"""Добавляет байты в конец"""</w:t>
      </w:r>
    </w:p>
    <w:p w14:paraId="5774DBC9" w14:textId="77777777" w:rsidR="004129CE" w:rsidRPr="004129CE" w:rsidRDefault="004129CE" w:rsidP="004129CE">
      <w:pPr>
        <w:pStyle w:val="a9"/>
      </w:pPr>
      <w:r w:rsidRPr="004129CE">
        <w:t xml:space="preserve">    </w:t>
      </w:r>
      <w:r w:rsidRPr="004129CE">
        <w:rPr>
          <w:color w:val="FF7B72"/>
        </w:rPr>
        <w:t>return</w:t>
      </w:r>
      <w:r w:rsidRPr="004129CE">
        <w:t xml:space="preserve"> data </w:t>
      </w:r>
      <w:r w:rsidRPr="004129CE">
        <w:rPr>
          <w:color w:val="FF7B72"/>
        </w:rPr>
        <w:t>+</w:t>
      </w:r>
      <w:r w:rsidRPr="004129CE">
        <w:t xml:space="preserve"> to_append</w:t>
      </w:r>
    </w:p>
    <w:p w14:paraId="392093C6" w14:textId="77777777" w:rsidR="004129CE" w:rsidRPr="004129CE" w:rsidRDefault="004129CE" w:rsidP="004129CE">
      <w:pPr>
        <w:pStyle w:val="a9"/>
      </w:pPr>
    </w:p>
    <w:p w14:paraId="31D1E008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t>CRC_POLY</w:t>
      </w:r>
      <w:r w:rsidRPr="004129CE">
        <w:rPr>
          <w:color w:val="E6EDF3"/>
        </w:rPr>
        <w:t xml:space="preserve"> </w:t>
      </w:r>
      <w:r w:rsidRPr="004129CE">
        <w:rPr>
          <w:color w:val="FF7B72"/>
        </w:rPr>
        <w:t>=</w:t>
      </w:r>
      <w:r w:rsidRPr="004129CE">
        <w:rPr>
          <w:color w:val="E6EDF3"/>
        </w:rPr>
        <w:t xml:space="preserve"> </w:t>
      </w:r>
      <w:r w:rsidRPr="004129CE">
        <w:rPr>
          <w:color w:val="FF7B72"/>
        </w:rPr>
        <w:t>0x</w:t>
      </w:r>
      <w:r w:rsidRPr="004129CE">
        <w:t>814141AB</w:t>
      </w:r>
    </w:p>
    <w:p w14:paraId="5B8C6939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t>CRC_WIDTH</w:t>
      </w:r>
      <w:r w:rsidRPr="004129CE">
        <w:rPr>
          <w:color w:val="E6EDF3"/>
        </w:rPr>
        <w:t xml:space="preserve"> </w:t>
      </w:r>
      <w:r w:rsidRPr="004129CE">
        <w:rPr>
          <w:color w:val="FF7B72"/>
        </w:rPr>
        <w:t>=</w:t>
      </w:r>
      <w:r w:rsidRPr="004129CE">
        <w:rPr>
          <w:color w:val="E6EDF3"/>
        </w:rPr>
        <w:t xml:space="preserve"> </w:t>
      </w:r>
      <w:r w:rsidRPr="004129CE">
        <w:t>32</w:t>
      </w:r>
    </w:p>
    <w:p w14:paraId="34AD9323" w14:textId="77777777" w:rsidR="004129CE" w:rsidRPr="004129CE" w:rsidRDefault="004129CE" w:rsidP="004129CE">
      <w:pPr>
        <w:pStyle w:val="a9"/>
      </w:pPr>
    </w:p>
    <w:p w14:paraId="01F280FB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t># Создаём тестовый файл</w:t>
      </w:r>
    </w:p>
    <w:p w14:paraId="4F4AD9CD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79C0FF"/>
        </w:rPr>
        <w:t>print</w:t>
      </w:r>
      <w:r w:rsidRPr="004129CE">
        <w:rPr>
          <w:color w:val="E6EDF3"/>
        </w:rPr>
        <w:t>(</w:t>
      </w:r>
      <w:r w:rsidRPr="004129CE">
        <w:t>"</w:t>
      </w:r>
      <w:r w:rsidRPr="004129CE">
        <w:rPr>
          <w:color w:val="FF7B72"/>
        </w:rPr>
        <w:t>\n</w:t>
      </w:r>
      <w:r w:rsidRPr="004129CE">
        <w:t>1. Создание тестового файла..."</w:t>
      </w:r>
      <w:r w:rsidRPr="004129CE">
        <w:rPr>
          <w:color w:val="E6EDF3"/>
        </w:rPr>
        <w:t>)</w:t>
      </w:r>
    </w:p>
    <w:p w14:paraId="0592654B" w14:textId="77777777" w:rsidR="004129CE" w:rsidRPr="004129CE" w:rsidRDefault="004129CE" w:rsidP="004129CE">
      <w:pPr>
        <w:pStyle w:val="a9"/>
      </w:pPr>
      <w:r w:rsidRPr="004129CE">
        <w:t xml:space="preserve">test_data </w:t>
      </w:r>
      <w:r w:rsidRPr="004129CE">
        <w:rPr>
          <w:color w:val="FF7B72"/>
        </w:rPr>
        <w:t>=</w:t>
      </w:r>
      <w:r w:rsidRPr="004129CE">
        <w:t xml:space="preserve"> create_test_file(</w:t>
      </w:r>
      <w:r w:rsidRPr="004129CE">
        <w:rPr>
          <w:color w:val="A5D6FF"/>
        </w:rPr>
        <w:t>"test_original.txt"</w:t>
      </w:r>
      <w:r w:rsidRPr="004129CE">
        <w:t xml:space="preserve">, </w:t>
      </w:r>
      <w:r w:rsidRPr="004129CE">
        <w:rPr>
          <w:color w:val="79C0FF"/>
        </w:rPr>
        <w:t>100</w:t>
      </w:r>
      <w:r w:rsidRPr="004129CE">
        <w:t>)</w:t>
      </w:r>
    </w:p>
    <w:p w14:paraId="5C44B43A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79C0FF"/>
        </w:rPr>
        <w:t>print</w:t>
      </w:r>
      <w:r w:rsidRPr="004129CE">
        <w:rPr>
          <w:color w:val="E6EDF3"/>
        </w:rPr>
        <w:t>(</w:t>
      </w:r>
      <w:r w:rsidRPr="004129CE">
        <w:rPr>
          <w:color w:val="FF7B72"/>
        </w:rPr>
        <w:t>f</w:t>
      </w:r>
      <w:r w:rsidRPr="004129CE">
        <w:t xml:space="preserve">"   Создан файл размером </w:t>
      </w:r>
      <w:r w:rsidRPr="004129CE">
        <w:rPr>
          <w:color w:val="FF7B72"/>
        </w:rPr>
        <w:t>{</w:t>
      </w:r>
      <w:r w:rsidRPr="004129CE">
        <w:rPr>
          <w:color w:val="79C0FF"/>
        </w:rPr>
        <w:t>len</w:t>
      </w:r>
      <w:r w:rsidRPr="004129CE">
        <w:rPr>
          <w:color w:val="E6EDF3"/>
        </w:rPr>
        <w:t>(test_data)</w:t>
      </w:r>
      <w:r w:rsidRPr="004129CE">
        <w:rPr>
          <w:color w:val="FF7B72"/>
        </w:rPr>
        <w:t>}</w:t>
      </w:r>
      <w:r w:rsidRPr="004129CE">
        <w:t xml:space="preserve"> байт"</w:t>
      </w:r>
      <w:r w:rsidRPr="004129CE">
        <w:rPr>
          <w:color w:val="E6EDF3"/>
        </w:rPr>
        <w:t>)</w:t>
      </w:r>
    </w:p>
    <w:p w14:paraId="52C307EF" w14:textId="77777777" w:rsidR="004129CE" w:rsidRPr="004129CE" w:rsidRDefault="004129CE" w:rsidP="004129CE">
      <w:pPr>
        <w:pStyle w:val="a9"/>
      </w:pPr>
    </w:p>
    <w:p w14:paraId="1F144720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t># Эталонные значения</w:t>
      </w:r>
    </w:p>
    <w:p w14:paraId="67F94E4B" w14:textId="77777777" w:rsidR="004129CE" w:rsidRPr="004129CE" w:rsidRDefault="004129CE" w:rsidP="004129CE">
      <w:pPr>
        <w:pStyle w:val="a9"/>
      </w:pPr>
      <w:r w:rsidRPr="004129CE">
        <w:t xml:space="preserve">lrc_original </w:t>
      </w:r>
      <w:r w:rsidRPr="004129CE">
        <w:rPr>
          <w:color w:val="FF7B72"/>
        </w:rPr>
        <w:t>=</w:t>
      </w:r>
      <w:r w:rsidRPr="004129CE">
        <w:t xml:space="preserve"> calculate_lrc(test_data)</w:t>
      </w:r>
    </w:p>
    <w:p w14:paraId="623D91E0" w14:textId="77777777" w:rsidR="004129CE" w:rsidRPr="004129CE" w:rsidRDefault="004129CE" w:rsidP="004129CE">
      <w:pPr>
        <w:pStyle w:val="a9"/>
      </w:pPr>
      <w:r w:rsidRPr="004129CE">
        <w:t xml:space="preserve">crc_original </w:t>
      </w:r>
      <w:r w:rsidRPr="004129CE">
        <w:rPr>
          <w:color w:val="FF7B72"/>
        </w:rPr>
        <w:t>=</w:t>
      </w:r>
      <w:r w:rsidRPr="004129CE">
        <w:t xml:space="preserve"> calculate_crc_poly(test_data, </w:t>
      </w:r>
      <w:r w:rsidRPr="004129CE">
        <w:rPr>
          <w:color w:val="79C0FF"/>
        </w:rPr>
        <w:t>CRC_POLY</w:t>
      </w:r>
      <w:r w:rsidRPr="004129CE">
        <w:t xml:space="preserve">, </w:t>
      </w:r>
      <w:r w:rsidRPr="004129CE">
        <w:rPr>
          <w:color w:val="79C0FF"/>
        </w:rPr>
        <w:t>CRC_WIDTH</w:t>
      </w:r>
      <w:r w:rsidRPr="004129CE">
        <w:t>)</w:t>
      </w:r>
    </w:p>
    <w:p w14:paraId="6F12172A" w14:textId="77777777" w:rsidR="004129CE" w:rsidRPr="004129CE" w:rsidRDefault="004129CE" w:rsidP="004129CE">
      <w:pPr>
        <w:pStyle w:val="a9"/>
      </w:pPr>
      <w:r w:rsidRPr="004129CE">
        <w:rPr>
          <w:color w:val="79C0FF"/>
        </w:rPr>
        <w:lastRenderedPageBreak/>
        <w:t>print</w:t>
      </w:r>
      <w:r w:rsidRPr="004129CE">
        <w:t>(</w:t>
      </w:r>
      <w:r w:rsidRPr="004129CE">
        <w:rPr>
          <w:color w:val="FF7B72"/>
        </w:rPr>
        <w:t>f</w:t>
      </w:r>
      <w:r w:rsidRPr="004129CE">
        <w:rPr>
          <w:color w:val="A5D6FF"/>
        </w:rPr>
        <w:t xml:space="preserve">"   LRC = </w:t>
      </w:r>
      <w:r w:rsidRPr="004129CE">
        <w:rPr>
          <w:color w:val="FF7B72"/>
        </w:rPr>
        <w:t>{</w:t>
      </w:r>
      <w:r w:rsidRPr="004129CE">
        <w:t>lrc_original</w:t>
      </w:r>
      <w:r w:rsidRPr="004129CE">
        <w:rPr>
          <w:color w:val="FF7B72"/>
        </w:rPr>
        <w:t>}</w:t>
      </w:r>
      <w:r w:rsidRPr="004129CE">
        <w:rPr>
          <w:color w:val="A5D6FF"/>
        </w:rPr>
        <w:t xml:space="preserve"> (0x</w:t>
      </w:r>
      <w:r w:rsidRPr="004129CE">
        <w:rPr>
          <w:color w:val="FF7B72"/>
        </w:rPr>
        <w:t>{</w:t>
      </w:r>
      <w:r w:rsidRPr="004129CE">
        <w:t>lrc_original</w:t>
      </w:r>
      <w:r w:rsidRPr="004129CE">
        <w:rPr>
          <w:color w:val="FF7B72"/>
        </w:rPr>
        <w:t>:02X}</w:t>
      </w:r>
      <w:r w:rsidRPr="004129CE">
        <w:rPr>
          <w:color w:val="A5D6FF"/>
        </w:rPr>
        <w:t>)"</w:t>
      </w:r>
      <w:r w:rsidRPr="004129CE">
        <w:t>)</w:t>
      </w:r>
    </w:p>
    <w:p w14:paraId="240F8977" w14:textId="77777777" w:rsidR="004129CE" w:rsidRPr="004129CE" w:rsidRDefault="004129CE" w:rsidP="004129CE">
      <w:pPr>
        <w:pStyle w:val="a9"/>
      </w:pPr>
      <w:r w:rsidRPr="004129CE">
        <w:rPr>
          <w:color w:val="79C0FF"/>
        </w:rPr>
        <w:t>print</w:t>
      </w:r>
      <w:r w:rsidRPr="004129CE">
        <w:t>(</w:t>
      </w:r>
      <w:r w:rsidRPr="004129CE">
        <w:rPr>
          <w:color w:val="FF7B72"/>
        </w:rPr>
        <w:t>f</w:t>
      </w:r>
      <w:r w:rsidRPr="004129CE">
        <w:rPr>
          <w:color w:val="A5D6FF"/>
        </w:rPr>
        <w:t xml:space="preserve">"   CRC = </w:t>
      </w:r>
      <w:r w:rsidRPr="004129CE">
        <w:rPr>
          <w:color w:val="FF7B72"/>
        </w:rPr>
        <w:t>{</w:t>
      </w:r>
      <w:r w:rsidRPr="004129CE">
        <w:t>crc_original</w:t>
      </w:r>
      <w:r w:rsidRPr="004129CE">
        <w:rPr>
          <w:color w:val="FF7B72"/>
        </w:rPr>
        <w:t>}</w:t>
      </w:r>
      <w:r w:rsidRPr="004129CE">
        <w:rPr>
          <w:color w:val="A5D6FF"/>
        </w:rPr>
        <w:t xml:space="preserve"> (0x</w:t>
      </w:r>
      <w:r w:rsidRPr="004129CE">
        <w:rPr>
          <w:color w:val="FF7B72"/>
        </w:rPr>
        <w:t>{</w:t>
      </w:r>
      <w:r w:rsidRPr="004129CE">
        <w:t>crc_original</w:t>
      </w:r>
      <w:r w:rsidRPr="004129CE">
        <w:rPr>
          <w:color w:val="FF7B72"/>
        </w:rPr>
        <w:t>:02X}</w:t>
      </w:r>
      <w:r w:rsidRPr="004129CE">
        <w:rPr>
          <w:color w:val="A5D6FF"/>
        </w:rPr>
        <w:t>)"</w:t>
      </w:r>
      <w:r w:rsidRPr="004129CE">
        <w:t>)</w:t>
      </w:r>
    </w:p>
    <w:p w14:paraId="03196098" w14:textId="77777777" w:rsidR="004129CE" w:rsidRPr="004129CE" w:rsidRDefault="004129CE" w:rsidP="004129CE">
      <w:pPr>
        <w:pStyle w:val="a9"/>
      </w:pPr>
    </w:p>
    <w:p w14:paraId="7F9B49D5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t># Модификации</w:t>
      </w:r>
    </w:p>
    <w:p w14:paraId="036C6D71" w14:textId="77777777" w:rsidR="004129CE" w:rsidRPr="004129CE" w:rsidRDefault="004129CE" w:rsidP="004129CE">
      <w:pPr>
        <w:pStyle w:val="a9"/>
      </w:pPr>
      <w:r w:rsidRPr="004129CE">
        <w:t xml:space="preserve">modifications </w:t>
      </w:r>
      <w:r w:rsidRPr="004129CE">
        <w:rPr>
          <w:color w:val="FF7B72"/>
        </w:rPr>
        <w:t>=</w:t>
      </w:r>
      <w:r w:rsidRPr="004129CE">
        <w:t xml:space="preserve"> [</w:t>
      </w:r>
    </w:p>
    <w:p w14:paraId="71AF323C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t>"Исходный файл (эталон)"</w:t>
      </w:r>
      <w:r w:rsidRPr="004129CE">
        <w:rPr>
          <w:color w:val="E6EDF3"/>
        </w:rPr>
        <w:t>,</w:t>
      </w:r>
    </w:p>
    <w:p w14:paraId="69270BC0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t>"Изменён 1 байт (поз.10 → 0xFF)"</w:t>
      </w:r>
      <w:r w:rsidRPr="004129CE">
        <w:rPr>
          <w:color w:val="E6EDF3"/>
        </w:rPr>
        <w:t>,</w:t>
      </w:r>
    </w:p>
    <w:p w14:paraId="19FAAA95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t>"Поменяны местами байты 20 и 21"</w:t>
      </w:r>
      <w:r w:rsidRPr="004129CE">
        <w:rPr>
          <w:color w:val="E6EDF3"/>
        </w:rPr>
        <w:t>,</w:t>
      </w:r>
    </w:p>
    <w:p w14:paraId="406EC3D6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t>"Дублирована секция (байты 30-39)"</w:t>
      </w:r>
      <w:r w:rsidRPr="004129CE">
        <w:rPr>
          <w:color w:val="E6EDF3"/>
        </w:rPr>
        <w:t>,</w:t>
      </w:r>
    </w:p>
    <w:p w14:paraId="745BBAF0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t>"Добавлены 2 нуля в начало"</w:t>
      </w:r>
      <w:r w:rsidRPr="004129CE">
        <w:rPr>
          <w:color w:val="E6EDF3"/>
        </w:rPr>
        <w:t>,</w:t>
      </w:r>
    </w:p>
    <w:p w14:paraId="7E1F6CFD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t>"Добавлен байт 0x80 в конец"</w:t>
      </w:r>
      <w:r w:rsidRPr="004129CE">
        <w:rPr>
          <w:color w:val="E6EDF3"/>
        </w:rPr>
        <w:t>,</w:t>
      </w:r>
    </w:p>
    <w:p w14:paraId="16A52404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t>"Добавлены 2 нуля в середину"</w:t>
      </w:r>
      <w:r w:rsidRPr="004129CE">
        <w:rPr>
          <w:color w:val="E6EDF3"/>
        </w:rPr>
        <w:t>,</w:t>
      </w:r>
    </w:p>
    <w:p w14:paraId="58637BE7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t>"Данные + CRC в конце"</w:t>
      </w:r>
    </w:p>
    <w:p w14:paraId="7B952D92" w14:textId="77777777" w:rsidR="004129CE" w:rsidRPr="004129CE" w:rsidRDefault="004129CE" w:rsidP="004129CE">
      <w:pPr>
        <w:pStyle w:val="a9"/>
      </w:pPr>
      <w:r w:rsidRPr="004129CE">
        <w:t>]</w:t>
      </w:r>
    </w:p>
    <w:p w14:paraId="25024662" w14:textId="77777777" w:rsidR="004129CE" w:rsidRPr="004129CE" w:rsidRDefault="004129CE" w:rsidP="004129CE">
      <w:pPr>
        <w:pStyle w:val="a9"/>
      </w:pPr>
    </w:p>
    <w:p w14:paraId="6352D951" w14:textId="77777777" w:rsidR="004129CE" w:rsidRPr="004129CE" w:rsidRDefault="004129CE" w:rsidP="004129CE">
      <w:pPr>
        <w:pStyle w:val="a9"/>
      </w:pPr>
      <w:r w:rsidRPr="004129CE">
        <w:t xml:space="preserve">modified_versions </w:t>
      </w:r>
      <w:r w:rsidRPr="004129CE">
        <w:rPr>
          <w:color w:val="FF7B72"/>
        </w:rPr>
        <w:t>=</w:t>
      </w:r>
      <w:r w:rsidRPr="004129CE">
        <w:t xml:space="preserve"> [</w:t>
      </w:r>
    </w:p>
    <w:p w14:paraId="7C67EFB5" w14:textId="77777777" w:rsidR="004129CE" w:rsidRPr="004129CE" w:rsidRDefault="004129CE" w:rsidP="004129CE">
      <w:pPr>
        <w:pStyle w:val="a9"/>
      </w:pPr>
      <w:r w:rsidRPr="004129CE">
        <w:t>    test_data,</w:t>
      </w:r>
    </w:p>
    <w:p w14:paraId="3A63F98D" w14:textId="77777777" w:rsidR="004129CE" w:rsidRPr="004129CE" w:rsidRDefault="004129CE" w:rsidP="004129CE">
      <w:pPr>
        <w:pStyle w:val="a9"/>
      </w:pPr>
      <w:r w:rsidRPr="004129CE">
        <w:t xml:space="preserve">    modify_byte_at(test_data, </w:t>
      </w:r>
      <w:r w:rsidRPr="004129CE">
        <w:rPr>
          <w:color w:val="79C0FF"/>
        </w:rPr>
        <w:t>10</w:t>
      </w:r>
      <w:r w:rsidRPr="004129CE">
        <w:t xml:space="preserve">, </w:t>
      </w:r>
      <w:r w:rsidRPr="004129CE">
        <w:rPr>
          <w:color w:val="FF7B72"/>
        </w:rPr>
        <w:t>0x</w:t>
      </w:r>
      <w:r w:rsidRPr="004129CE">
        <w:rPr>
          <w:color w:val="79C0FF"/>
        </w:rPr>
        <w:t>FF</w:t>
      </w:r>
      <w:r w:rsidRPr="004129CE">
        <w:t>),</w:t>
      </w:r>
    </w:p>
    <w:p w14:paraId="2869675F" w14:textId="77777777" w:rsidR="004129CE" w:rsidRPr="004129CE" w:rsidRDefault="004129CE" w:rsidP="004129CE">
      <w:pPr>
        <w:pStyle w:val="a9"/>
      </w:pPr>
      <w:r w:rsidRPr="004129CE">
        <w:t xml:space="preserve">    swap_bytes(test_data, </w:t>
      </w:r>
      <w:r w:rsidRPr="004129CE">
        <w:rPr>
          <w:color w:val="79C0FF"/>
        </w:rPr>
        <w:t>20</w:t>
      </w:r>
      <w:r w:rsidRPr="004129CE">
        <w:t xml:space="preserve">, </w:t>
      </w:r>
      <w:r w:rsidRPr="004129CE">
        <w:rPr>
          <w:color w:val="79C0FF"/>
        </w:rPr>
        <w:t>21</w:t>
      </w:r>
      <w:r w:rsidRPr="004129CE">
        <w:t>),</w:t>
      </w:r>
    </w:p>
    <w:p w14:paraId="6EAF767C" w14:textId="77777777" w:rsidR="004129CE" w:rsidRPr="004129CE" w:rsidRDefault="004129CE" w:rsidP="004129CE">
      <w:pPr>
        <w:pStyle w:val="a9"/>
      </w:pPr>
      <w:r w:rsidRPr="004129CE">
        <w:t xml:space="preserve">    duplicate_section(test_data, </w:t>
      </w:r>
      <w:r w:rsidRPr="004129CE">
        <w:rPr>
          <w:color w:val="79C0FF"/>
        </w:rPr>
        <w:t>30</w:t>
      </w:r>
      <w:r w:rsidRPr="004129CE">
        <w:t xml:space="preserve">, </w:t>
      </w:r>
      <w:r w:rsidRPr="004129CE">
        <w:rPr>
          <w:color w:val="79C0FF"/>
        </w:rPr>
        <w:t>10</w:t>
      </w:r>
      <w:r w:rsidRPr="004129CE">
        <w:t>),</w:t>
      </w:r>
    </w:p>
    <w:p w14:paraId="5C615E1E" w14:textId="77777777" w:rsidR="004129CE" w:rsidRPr="004129CE" w:rsidRDefault="004129CE" w:rsidP="004129CE">
      <w:pPr>
        <w:pStyle w:val="a9"/>
      </w:pPr>
      <w:r w:rsidRPr="004129CE">
        <w:t>    append_bytes(</w:t>
      </w:r>
      <w:r w:rsidRPr="004129CE">
        <w:rPr>
          <w:color w:val="FF7B72"/>
        </w:rPr>
        <w:t>b</w:t>
      </w:r>
      <w:r w:rsidRPr="004129CE">
        <w:rPr>
          <w:color w:val="A5D6FF"/>
        </w:rPr>
        <w:t>"</w:t>
      </w:r>
      <w:r w:rsidRPr="004129CE">
        <w:rPr>
          <w:color w:val="FF7B72"/>
        </w:rPr>
        <w:t>\x00\x00</w:t>
      </w:r>
      <w:r w:rsidRPr="004129CE">
        <w:rPr>
          <w:color w:val="A5D6FF"/>
        </w:rPr>
        <w:t>"</w:t>
      </w:r>
      <w:r w:rsidRPr="004129CE">
        <w:t>, test_data),</w:t>
      </w:r>
    </w:p>
    <w:p w14:paraId="1E649478" w14:textId="77777777" w:rsidR="004129CE" w:rsidRPr="004129CE" w:rsidRDefault="004129CE" w:rsidP="004129CE">
      <w:pPr>
        <w:pStyle w:val="a9"/>
      </w:pPr>
      <w:r w:rsidRPr="004129CE">
        <w:t xml:space="preserve">    append_bytes(test_data, </w:t>
      </w:r>
      <w:r w:rsidRPr="004129CE">
        <w:rPr>
          <w:color w:val="FF7B72"/>
        </w:rPr>
        <w:t>b</w:t>
      </w:r>
      <w:r w:rsidRPr="004129CE">
        <w:rPr>
          <w:color w:val="A5D6FF"/>
        </w:rPr>
        <w:t>"</w:t>
      </w:r>
      <w:r w:rsidRPr="004129CE">
        <w:rPr>
          <w:color w:val="FF7B72"/>
        </w:rPr>
        <w:t>\x80</w:t>
      </w:r>
      <w:r w:rsidRPr="004129CE">
        <w:rPr>
          <w:color w:val="A5D6FF"/>
        </w:rPr>
        <w:t>"</w:t>
      </w:r>
      <w:r w:rsidRPr="004129CE">
        <w:t>),</w:t>
      </w:r>
    </w:p>
    <w:p w14:paraId="13A084D5" w14:textId="77777777" w:rsidR="004129CE" w:rsidRPr="004129CE" w:rsidRDefault="004129CE" w:rsidP="004129CE">
      <w:pPr>
        <w:pStyle w:val="a9"/>
      </w:pPr>
      <w:r w:rsidRPr="004129CE">
        <w:t>    test_data[:</w:t>
      </w:r>
      <w:r w:rsidRPr="004129CE">
        <w:rPr>
          <w:color w:val="79C0FF"/>
        </w:rPr>
        <w:t>50</w:t>
      </w:r>
      <w:r w:rsidRPr="004129CE">
        <w:t xml:space="preserve">] </w:t>
      </w:r>
      <w:r w:rsidRPr="004129CE">
        <w:rPr>
          <w:color w:val="FF7B72"/>
        </w:rPr>
        <w:t>+</w:t>
      </w:r>
      <w:r w:rsidRPr="004129CE">
        <w:t xml:space="preserve"> </w:t>
      </w:r>
      <w:r w:rsidRPr="004129CE">
        <w:rPr>
          <w:color w:val="FF7B72"/>
        </w:rPr>
        <w:t>b</w:t>
      </w:r>
      <w:r w:rsidRPr="004129CE">
        <w:rPr>
          <w:color w:val="A5D6FF"/>
        </w:rPr>
        <w:t>"</w:t>
      </w:r>
      <w:r w:rsidRPr="004129CE">
        <w:rPr>
          <w:color w:val="FF7B72"/>
        </w:rPr>
        <w:t>\x00\x00</w:t>
      </w:r>
      <w:r w:rsidRPr="004129CE">
        <w:rPr>
          <w:color w:val="A5D6FF"/>
        </w:rPr>
        <w:t>"</w:t>
      </w:r>
      <w:r w:rsidRPr="004129CE">
        <w:t xml:space="preserve"> </w:t>
      </w:r>
      <w:r w:rsidRPr="004129CE">
        <w:rPr>
          <w:color w:val="FF7B72"/>
        </w:rPr>
        <w:t>+</w:t>
      </w:r>
      <w:r w:rsidRPr="004129CE">
        <w:t xml:space="preserve"> test_data[</w:t>
      </w:r>
      <w:r w:rsidRPr="004129CE">
        <w:rPr>
          <w:color w:val="79C0FF"/>
        </w:rPr>
        <w:t>50</w:t>
      </w:r>
      <w:r w:rsidRPr="004129CE">
        <w:t>:],</w:t>
      </w:r>
    </w:p>
    <w:p w14:paraId="10148C90" w14:textId="77777777" w:rsidR="004129CE" w:rsidRPr="004129CE" w:rsidRDefault="004129CE" w:rsidP="004129CE">
      <w:pPr>
        <w:pStyle w:val="a9"/>
      </w:pPr>
      <w:r w:rsidRPr="004129CE">
        <w:t xml:space="preserve">    test_data </w:t>
      </w:r>
      <w:r w:rsidRPr="004129CE">
        <w:rPr>
          <w:color w:val="FF7B72"/>
        </w:rPr>
        <w:t>+</w:t>
      </w:r>
      <w:r w:rsidRPr="004129CE">
        <w:t xml:space="preserve"> crc_original.to_bytes(</w:t>
      </w:r>
      <w:r w:rsidRPr="004129CE">
        <w:rPr>
          <w:color w:val="79C0FF"/>
        </w:rPr>
        <w:t>4</w:t>
      </w:r>
      <w:r w:rsidRPr="004129CE">
        <w:t xml:space="preserve">, </w:t>
      </w:r>
      <w:r w:rsidRPr="004129CE">
        <w:rPr>
          <w:color w:val="A5D6FF"/>
        </w:rPr>
        <w:t>'big'</w:t>
      </w:r>
      <w:r w:rsidRPr="004129CE">
        <w:t>)</w:t>
      </w:r>
    </w:p>
    <w:p w14:paraId="7F613817" w14:textId="77777777" w:rsidR="004129CE" w:rsidRPr="004129CE" w:rsidRDefault="004129CE" w:rsidP="004129CE">
      <w:pPr>
        <w:pStyle w:val="a9"/>
      </w:pPr>
      <w:r w:rsidRPr="004129CE">
        <w:t>]</w:t>
      </w:r>
    </w:p>
    <w:p w14:paraId="4FB1CB02" w14:textId="77777777" w:rsidR="004129CE" w:rsidRPr="004129CE" w:rsidRDefault="004129CE" w:rsidP="004129CE">
      <w:pPr>
        <w:pStyle w:val="a9"/>
      </w:pPr>
    </w:p>
    <w:p w14:paraId="72C5E0EB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t># ========== СОХРАНЕНИЕ ВСЕХ ФАЙЛОВ НА ДИСК ==========</w:t>
      </w:r>
    </w:p>
    <w:p w14:paraId="2C52855E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79C0FF"/>
        </w:rPr>
        <w:t>print</w:t>
      </w:r>
      <w:r w:rsidRPr="004129CE">
        <w:rPr>
          <w:color w:val="E6EDF3"/>
        </w:rPr>
        <w:t>(</w:t>
      </w:r>
      <w:r w:rsidRPr="004129CE">
        <w:t>"</w:t>
      </w:r>
      <w:r w:rsidRPr="004129CE">
        <w:rPr>
          <w:color w:val="FF7B72"/>
        </w:rPr>
        <w:t>\n</w:t>
      </w:r>
      <w:r w:rsidRPr="004129CE">
        <w:t>1.5. Сохранение модифицированных файлов..."</w:t>
      </w:r>
      <w:r w:rsidRPr="004129CE">
        <w:rPr>
          <w:color w:val="E6EDF3"/>
        </w:rPr>
        <w:t>)</w:t>
      </w:r>
    </w:p>
    <w:p w14:paraId="74D3337F" w14:textId="77777777" w:rsidR="004129CE" w:rsidRPr="004129CE" w:rsidRDefault="004129CE" w:rsidP="004129CE">
      <w:pPr>
        <w:pStyle w:val="a9"/>
      </w:pPr>
      <w:r w:rsidRPr="004129CE">
        <w:t xml:space="preserve">filenames </w:t>
      </w:r>
      <w:r w:rsidRPr="004129CE">
        <w:rPr>
          <w:color w:val="FF7B72"/>
        </w:rPr>
        <w:t>=</w:t>
      </w:r>
      <w:r w:rsidRPr="004129CE">
        <w:t xml:space="preserve"> []</w:t>
      </w:r>
    </w:p>
    <w:p w14:paraId="656B92DC" w14:textId="77777777" w:rsidR="004129CE" w:rsidRPr="004129CE" w:rsidRDefault="004129CE" w:rsidP="004129CE">
      <w:pPr>
        <w:pStyle w:val="a9"/>
      </w:pPr>
      <w:r w:rsidRPr="004129CE">
        <w:rPr>
          <w:color w:val="FF7B72"/>
        </w:rPr>
        <w:t>for</w:t>
      </w:r>
      <w:r w:rsidRPr="004129CE">
        <w:t xml:space="preserve"> i, data </w:t>
      </w:r>
      <w:r w:rsidRPr="004129CE">
        <w:rPr>
          <w:color w:val="FF7B72"/>
        </w:rPr>
        <w:t>in</w:t>
      </w:r>
      <w:r w:rsidRPr="004129CE">
        <w:t xml:space="preserve"> </w:t>
      </w:r>
      <w:r w:rsidRPr="004129CE">
        <w:rPr>
          <w:color w:val="79C0FF"/>
        </w:rPr>
        <w:t>enumerate</w:t>
      </w:r>
      <w:r w:rsidRPr="004129CE">
        <w:t>(modified_versions):</w:t>
      </w:r>
    </w:p>
    <w:p w14:paraId="6AEDE859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filename </w:t>
      </w:r>
      <w:r w:rsidRPr="004129CE">
        <w:rPr>
          <w:color w:val="FF7B72"/>
        </w:rPr>
        <w:t>=</w:t>
      </w:r>
      <w:r w:rsidRPr="004129CE">
        <w:rPr>
          <w:color w:val="E6EDF3"/>
        </w:rPr>
        <w:t xml:space="preserve"> </w:t>
      </w:r>
      <w:r w:rsidRPr="004129CE">
        <w:rPr>
          <w:color w:val="FF7B72"/>
        </w:rPr>
        <w:t>f</w:t>
      </w:r>
      <w:r w:rsidRPr="004129CE">
        <w:t>"test_modified_</w:t>
      </w:r>
      <w:r w:rsidRPr="004129CE">
        <w:rPr>
          <w:color w:val="FF7B72"/>
        </w:rPr>
        <w:t>{</w:t>
      </w:r>
      <w:r w:rsidRPr="004129CE">
        <w:rPr>
          <w:color w:val="E6EDF3"/>
        </w:rPr>
        <w:t>i</w:t>
      </w:r>
      <w:r w:rsidRPr="004129CE">
        <w:rPr>
          <w:color w:val="FF7B72"/>
        </w:rPr>
        <w:t>}</w:t>
      </w:r>
      <w:r w:rsidRPr="004129CE">
        <w:t>.bin"</w:t>
      </w:r>
    </w:p>
    <w:p w14:paraId="43F783C9" w14:textId="77777777" w:rsidR="004129CE" w:rsidRPr="004129CE" w:rsidRDefault="004129CE" w:rsidP="004129CE">
      <w:pPr>
        <w:pStyle w:val="a9"/>
      </w:pPr>
      <w:r w:rsidRPr="004129CE">
        <w:t xml:space="preserve">    </w:t>
      </w:r>
      <w:r w:rsidRPr="004129CE">
        <w:rPr>
          <w:color w:val="FF7B72"/>
        </w:rPr>
        <w:t>with</w:t>
      </w:r>
      <w:r w:rsidRPr="004129CE">
        <w:t xml:space="preserve"> </w:t>
      </w:r>
      <w:r w:rsidRPr="004129CE">
        <w:rPr>
          <w:color w:val="79C0FF"/>
        </w:rPr>
        <w:t>open</w:t>
      </w:r>
      <w:r w:rsidRPr="004129CE">
        <w:t xml:space="preserve">(filename, </w:t>
      </w:r>
      <w:r w:rsidRPr="004129CE">
        <w:rPr>
          <w:color w:val="A5D6FF"/>
        </w:rPr>
        <w:t>"wb"</w:t>
      </w:r>
      <w:r w:rsidRPr="004129CE">
        <w:t xml:space="preserve">) </w:t>
      </w:r>
      <w:r w:rsidRPr="004129CE">
        <w:rPr>
          <w:color w:val="FF7B72"/>
        </w:rPr>
        <w:t>as</w:t>
      </w:r>
      <w:r w:rsidRPr="004129CE">
        <w:t xml:space="preserve"> f:</w:t>
      </w:r>
    </w:p>
    <w:p w14:paraId="09878DC4" w14:textId="77777777" w:rsidR="004129CE" w:rsidRPr="004129CE" w:rsidRDefault="004129CE" w:rsidP="004129CE">
      <w:pPr>
        <w:pStyle w:val="a9"/>
      </w:pPr>
      <w:r w:rsidRPr="004129CE">
        <w:t>        f.write(data)</w:t>
      </w:r>
    </w:p>
    <w:p w14:paraId="30564037" w14:textId="77777777" w:rsidR="004129CE" w:rsidRPr="004129CE" w:rsidRDefault="004129CE" w:rsidP="004129CE">
      <w:pPr>
        <w:pStyle w:val="a9"/>
      </w:pPr>
      <w:r w:rsidRPr="004129CE">
        <w:t>    filenames.append(filename)</w:t>
      </w:r>
    </w:p>
    <w:p w14:paraId="77EA57AB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</w:t>
      </w:r>
      <w:r w:rsidRPr="004129CE">
        <w:rPr>
          <w:color w:val="79C0FF"/>
        </w:rPr>
        <w:t>print</w:t>
      </w:r>
      <w:r w:rsidRPr="004129CE">
        <w:rPr>
          <w:color w:val="E6EDF3"/>
        </w:rPr>
        <w:t>(</w:t>
      </w:r>
      <w:r w:rsidRPr="004129CE">
        <w:rPr>
          <w:color w:val="FF7B72"/>
        </w:rPr>
        <w:t>f</w:t>
      </w:r>
      <w:r w:rsidRPr="004129CE">
        <w:t xml:space="preserve">"   Сохранён: </w:t>
      </w:r>
      <w:r w:rsidRPr="004129CE">
        <w:rPr>
          <w:color w:val="FF7B72"/>
        </w:rPr>
        <w:t>{</w:t>
      </w:r>
      <w:r w:rsidRPr="004129CE">
        <w:rPr>
          <w:color w:val="E6EDF3"/>
        </w:rPr>
        <w:t>filename</w:t>
      </w:r>
      <w:r w:rsidRPr="004129CE">
        <w:rPr>
          <w:color w:val="FF7B72"/>
        </w:rPr>
        <w:t>}</w:t>
      </w:r>
      <w:r w:rsidRPr="004129CE">
        <w:t xml:space="preserve"> (</w:t>
      </w:r>
      <w:r w:rsidRPr="004129CE">
        <w:rPr>
          <w:color w:val="FF7B72"/>
        </w:rPr>
        <w:t>{</w:t>
      </w:r>
      <w:r w:rsidRPr="004129CE">
        <w:rPr>
          <w:color w:val="79C0FF"/>
        </w:rPr>
        <w:t>len</w:t>
      </w:r>
      <w:r w:rsidRPr="004129CE">
        <w:rPr>
          <w:color w:val="E6EDF3"/>
        </w:rPr>
        <w:t>(data)</w:t>
      </w:r>
      <w:r w:rsidRPr="004129CE">
        <w:rPr>
          <w:color w:val="FF7B72"/>
        </w:rPr>
        <w:t>}</w:t>
      </w:r>
      <w:r w:rsidRPr="004129CE">
        <w:t xml:space="preserve"> байт)"</w:t>
      </w:r>
      <w:r w:rsidRPr="004129CE">
        <w:rPr>
          <w:color w:val="E6EDF3"/>
        </w:rPr>
        <w:t>)</w:t>
      </w:r>
    </w:p>
    <w:p w14:paraId="74322537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t># ===================================================</w:t>
      </w:r>
    </w:p>
    <w:p w14:paraId="42CAB6FA" w14:textId="77777777" w:rsidR="004129CE" w:rsidRPr="004129CE" w:rsidRDefault="004129CE" w:rsidP="004129CE">
      <w:pPr>
        <w:pStyle w:val="a9"/>
      </w:pPr>
    </w:p>
    <w:p w14:paraId="75DA625E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t># Вычисляем результаты</w:t>
      </w:r>
    </w:p>
    <w:p w14:paraId="55FCB046" w14:textId="77777777" w:rsidR="004129CE" w:rsidRPr="004129CE" w:rsidRDefault="004129CE" w:rsidP="004129CE">
      <w:pPr>
        <w:pStyle w:val="a9"/>
      </w:pPr>
      <w:r w:rsidRPr="004129CE">
        <w:t xml:space="preserve">results </w:t>
      </w:r>
      <w:r w:rsidRPr="004129CE">
        <w:rPr>
          <w:color w:val="FF7B72"/>
        </w:rPr>
        <w:t>=</w:t>
      </w:r>
      <w:r w:rsidRPr="004129CE">
        <w:t xml:space="preserve"> []</w:t>
      </w:r>
    </w:p>
    <w:p w14:paraId="5A035EA5" w14:textId="77777777" w:rsidR="004129CE" w:rsidRPr="004129CE" w:rsidRDefault="004129CE" w:rsidP="004129CE">
      <w:pPr>
        <w:pStyle w:val="a9"/>
      </w:pPr>
      <w:r w:rsidRPr="004129CE">
        <w:rPr>
          <w:color w:val="FF7B72"/>
        </w:rPr>
        <w:t>for</w:t>
      </w:r>
      <w:r w:rsidRPr="004129CE">
        <w:t xml:space="preserve"> data </w:t>
      </w:r>
      <w:r w:rsidRPr="004129CE">
        <w:rPr>
          <w:color w:val="FF7B72"/>
        </w:rPr>
        <w:t>in</w:t>
      </w:r>
      <w:r w:rsidRPr="004129CE">
        <w:t xml:space="preserve"> modified_versions:</w:t>
      </w:r>
    </w:p>
    <w:p w14:paraId="4E52CB63" w14:textId="77777777" w:rsidR="004129CE" w:rsidRPr="004129CE" w:rsidRDefault="004129CE" w:rsidP="004129CE">
      <w:pPr>
        <w:pStyle w:val="a9"/>
      </w:pPr>
      <w:r w:rsidRPr="004129CE">
        <w:t>    results.append({</w:t>
      </w:r>
    </w:p>
    <w:p w14:paraId="595180EF" w14:textId="77777777" w:rsidR="004129CE" w:rsidRPr="004129CE" w:rsidRDefault="004129CE" w:rsidP="004129CE">
      <w:pPr>
        <w:pStyle w:val="a9"/>
      </w:pPr>
      <w:r w:rsidRPr="004129CE">
        <w:t xml:space="preserve">        </w:t>
      </w:r>
      <w:r w:rsidRPr="004129CE">
        <w:rPr>
          <w:color w:val="A5D6FF"/>
        </w:rPr>
        <w:t>"lrc_modified"</w:t>
      </w:r>
      <w:r w:rsidRPr="004129CE">
        <w:t>: calculate_lrc(data),</w:t>
      </w:r>
    </w:p>
    <w:p w14:paraId="26CC4736" w14:textId="77777777" w:rsidR="004129CE" w:rsidRPr="004129CE" w:rsidRDefault="004129CE" w:rsidP="004129CE">
      <w:pPr>
        <w:pStyle w:val="a9"/>
      </w:pPr>
      <w:r w:rsidRPr="004129CE">
        <w:t xml:space="preserve">        </w:t>
      </w:r>
      <w:r w:rsidRPr="004129CE">
        <w:rPr>
          <w:color w:val="A5D6FF"/>
        </w:rPr>
        <w:t>"crc_modified"</w:t>
      </w:r>
      <w:r w:rsidRPr="004129CE">
        <w:t xml:space="preserve">: calculate_crc_poly(data, </w:t>
      </w:r>
      <w:r w:rsidRPr="004129CE">
        <w:rPr>
          <w:color w:val="79C0FF"/>
        </w:rPr>
        <w:t>CRC_POLY</w:t>
      </w:r>
      <w:r w:rsidRPr="004129CE">
        <w:t xml:space="preserve">, </w:t>
      </w:r>
      <w:r w:rsidRPr="004129CE">
        <w:rPr>
          <w:color w:val="79C0FF"/>
        </w:rPr>
        <w:t>CRC_WIDTH</w:t>
      </w:r>
      <w:r w:rsidRPr="004129CE">
        <w:t>),</w:t>
      </w:r>
    </w:p>
    <w:p w14:paraId="05D4BC29" w14:textId="77777777" w:rsidR="004129CE" w:rsidRPr="004129CE" w:rsidRDefault="004129CE" w:rsidP="004129CE">
      <w:pPr>
        <w:pStyle w:val="a9"/>
      </w:pPr>
      <w:r w:rsidRPr="004129CE">
        <w:t xml:space="preserve">        </w:t>
      </w:r>
      <w:r w:rsidRPr="004129CE">
        <w:rPr>
          <w:color w:val="A5D6FF"/>
        </w:rPr>
        <w:t>"lrc_original"</w:t>
      </w:r>
      <w:r w:rsidRPr="004129CE">
        <w:t>: lrc_original,</w:t>
      </w:r>
    </w:p>
    <w:p w14:paraId="4D4326B1" w14:textId="77777777" w:rsidR="004129CE" w:rsidRPr="004129CE" w:rsidRDefault="004129CE" w:rsidP="004129CE">
      <w:pPr>
        <w:pStyle w:val="a9"/>
      </w:pPr>
      <w:r w:rsidRPr="004129CE">
        <w:t xml:space="preserve">        </w:t>
      </w:r>
      <w:r w:rsidRPr="004129CE">
        <w:rPr>
          <w:color w:val="A5D6FF"/>
        </w:rPr>
        <w:t>"crc_original"</w:t>
      </w:r>
      <w:r w:rsidRPr="004129CE">
        <w:t>: crc_original</w:t>
      </w:r>
    </w:p>
    <w:p w14:paraId="24303E2D" w14:textId="77777777" w:rsidR="004129CE" w:rsidRPr="004129CE" w:rsidRDefault="004129CE" w:rsidP="004129CE">
      <w:pPr>
        <w:pStyle w:val="a9"/>
      </w:pPr>
      <w:r w:rsidRPr="004129CE">
        <w:lastRenderedPageBreak/>
        <w:t>    })</w:t>
      </w:r>
    </w:p>
    <w:p w14:paraId="69CE1112" w14:textId="77777777" w:rsidR="004129CE" w:rsidRPr="004129CE" w:rsidRDefault="004129CE" w:rsidP="004129CE">
      <w:pPr>
        <w:pStyle w:val="a9"/>
      </w:pPr>
    </w:p>
    <w:p w14:paraId="2171DFBE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t># Проверка свойства CRC</w:t>
      </w:r>
    </w:p>
    <w:p w14:paraId="28A14DB2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79C0FF"/>
        </w:rPr>
        <w:t>print</w:t>
      </w:r>
      <w:r w:rsidRPr="004129CE">
        <w:rPr>
          <w:color w:val="E6EDF3"/>
        </w:rPr>
        <w:t>(</w:t>
      </w:r>
      <w:r w:rsidRPr="004129CE">
        <w:t>"</w:t>
      </w:r>
      <w:r w:rsidRPr="004129CE">
        <w:rPr>
          <w:color w:val="FF7B72"/>
        </w:rPr>
        <w:t>\n</w:t>
      </w:r>
      <w:r w:rsidRPr="004129CE">
        <w:t>2. Проверка свойства CRC..."</w:t>
      </w:r>
      <w:r w:rsidRPr="004129CE">
        <w:rPr>
          <w:color w:val="E6EDF3"/>
        </w:rPr>
        <w:t>)</w:t>
      </w:r>
    </w:p>
    <w:p w14:paraId="4F2E7F0E" w14:textId="77777777" w:rsidR="004129CE" w:rsidRPr="004129CE" w:rsidRDefault="004129CE" w:rsidP="004129CE">
      <w:pPr>
        <w:pStyle w:val="a9"/>
      </w:pPr>
      <w:r w:rsidRPr="004129CE">
        <w:t xml:space="preserve">data_with_crc </w:t>
      </w:r>
      <w:r w:rsidRPr="004129CE">
        <w:rPr>
          <w:color w:val="FF7B72"/>
        </w:rPr>
        <w:t>=</w:t>
      </w:r>
      <w:r w:rsidRPr="004129CE">
        <w:t xml:space="preserve"> test_data </w:t>
      </w:r>
      <w:r w:rsidRPr="004129CE">
        <w:rPr>
          <w:color w:val="FF7B72"/>
        </w:rPr>
        <w:t>+</w:t>
      </w:r>
      <w:r w:rsidRPr="004129CE">
        <w:t xml:space="preserve"> crc_original.to_bytes(</w:t>
      </w:r>
      <w:r w:rsidRPr="004129CE">
        <w:rPr>
          <w:color w:val="79C0FF"/>
        </w:rPr>
        <w:t>4</w:t>
      </w:r>
      <w:r w:rsidRPr="004129CE">
        <w:t xml:space="preserve">, </w:t>
      </w:r>
      <w:r w:rsidRPr="004129CE">
        <w:rPr>
          <w:color w:val="A5D6FF"/>
        </w:rPr>
        <w:t>'big'</w:t>
      </w:r>
      <w:r w:rsidRPr="004129CE">
        <w:t>)</w:t>
      </w:r>
    </w:p>
    <w:p w14:paraId="45CD0A50" w14:textId="77777777" w:rsidR="004129CE" w:rsidRPr="004129CE" w:rsidRDefault="004129CE" w:rsidP="004129CE">
      <w:pPr>
        <w:pStyle w:val="a9"/>
      </w:pPr>
      <w:r w:rsidRPr="004129CE">
        <w:t xml:space="preserve">crc_check </w:t>
      </w:r>
      <w:r w:rsidRPr="004129CE">
        <w:rPr>
          <w:color w:val="FF7B72"/>
        </w:rPr>
        <w:t>=</w:t>
      </w:r>
      <w:r w:rsidRPr="004129CE">
        <w:t xml:space="preserve"> calculate_crc_poly(data_with_crc, </w:t>
      </w:r>
      <w:r w:rsidRPr="004129CE">
        <w:rPr>
          <w:color w:val="79C0FF"/>
        </w:rPr>
        <w:t>CRC_POLY</w:t>
      </w:r>
      <w:r w:rsidRPr="004129CE">
        <w:t xml:space="preserve">, </w:t>
      </w:r>
      <w:r w:rsidRPr="004129CE">
        <w:rPr>
          <w:color w:val="79C0FF"/>
        </w:rPr>
        <w:t>CRC_WIDTH</w:t>
      </w:r>
      <w:r w:rsidRPr="004129CE">
        <w:t>)</w:t>
      </w:r>
    </w:p>
    <w:p w14:paraId="66116AD0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79C0FF"/>
        </w:rPr>
        <w:t>print</w:t>
      </w:r>
      <w:r w:rsidRPr="004129CE">
        <w:rPr>
          <w:color w:val="E6EDF3"/>
        </w:rPr>
        <w:t>(</w:t>
      </w:r>
      <w:r w:rsidRPr="004129CE">
        <w:rPr>
          <w:color w:val="FF7B72"/>
        </w:rPr>
        <w:t>f</w:t>
      </w:r>
      <w:r w:rsidRPr="004129CE">
        <w:t xml:space="preserve">"   CRC после дописывания = </w:t>
      </w:r>
      <w:r w:rsidRPr="004129CE">
        <w:rPr>
          <w:color w:val="FF7B72"/>
        </w:rPr>
        <w:t>{</w:t>
      </w:r>
      <w:r w:rsidRPr="004129CE">
        <w:rPr>
          <w:color w:val="E6EDF3"/>
        </w:rPr>
        <w:t>crc_check</w:t>
      </w:r>
      <w:r w:rsidRPr="004129CE">
        <w:rPr>
          <w:color w:val="FF7B72"/>
        </w:rPr>
        <w:t>}</w:t>
      </w:r>
      <w:r w:rsidRPr="004129CE">
        <w:t xml:space="preserve"> </w:t>
      </w:r>
      <w:r w:rsidRPr="004129CE">
        <w:rPr>
          <w:color w:val="FF7B72"/>
        </w:rPr>
        <w:t>{</w:t>
      </w:r>
      <w:r w:rsidRPr="004129CE">
        <w:t>'ok'</w:t>
      </w:r>
      <w:r w:rsidRPr="004129CE">
        <w:rPr>
          <w:color w:val="E6EDF3"/>
        </w:rPr>
        <w:t xml:space="preserve"> </w:t>
      </w:r>
      <w:r w:rsidRPr="004129CE">
        <w:rPr>
          <w:color w:val="FF7B72"/>
        </w:rPr>
        <w:t>if</w:t>
      </w:r>
      <w:r w:rsidRPr="004129CE">
        <w:rPr>
          <w:color w:val="E6EDF3"/>
        </w:rPr>
        <w:t xml:space="preserve"> crc_check </w:t>
      </w:r>
      <w:r w:rsidRPr="004129CE">
        <w:rPr>
          <w:color w:val="FF7B72"/>
        </w:rPr>
        <w:t>==</w:t>
      </w:r>
      <w:r w:rsidRPr="004129CE">
        <w:rPr>
          <w:color w:val="E6EDF3"/>
        </w:rPr>
        <w:t xml:space="preserve"> </w:t>
      </w:r>
      <w:r w:rsidRPr="004129CE">
        <w:rPr>
          <w:color w:val="79C0FF"/>
        </w:rPr>
        <w:t>0</w:t>
      </w:r>
      <w:r w:rsidRPr="004129CE">
        <w:rPr>
          <w:color w:val="E6EDF3"/>
        </w:rPr>
        <w:t xml:space="preserve"> </w:t>
      </w:r>
      <w:r w:rsidRPr="004129CE">
        <w:rPr>
          <w:color w:val="FF7B72"/>
        </w:rPr>
        <w:t>else</w:t>
      </w:r>
      <w:r w:rsidRPr="004129CE">
        <w:rPr>
          <w:color w:val="E6EDF3"/>
        </w:rPr>
        <w:t xml:space="preserve"> </w:t>
      </w:r>
      <w:r w:rsidRPr="004129CE">
        <w:t>'error'</w:t>
      </w:r>
      <w:r w:rsidRPr="004129CE">
        <w:rPr>
          <w:color w:val="FF7B72"/>
        </w:rPr>
        <w:t>}</w:t>
      </w:r>
      <w:r w:rsidRPr="004129CE">
        <w:t>"</w:t>
      </w:r>
      <w:r w:rsidRPr="004129CE">
        <w:rPr>
          <w:color w:val="E6EDF3"/>
        </w:rPr>
        <w:t>)</w:t>
      </w:r>
    </w:p>
    <w:p w14:paraId="453B9FE7" w14:textId="77777777" w:rsidR="004129CE" w:rsidRPr="004129CE" w:rsidRDefault="004129CE" w:rsidP="004129CE">
      <w:pPr>
        <w:pStyle w:val="a9"/>
      </w:pPr>
    </w:p>
    <w:p w14:paraId="1B7241CE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t># Сравнение методов</w:t>
      </w:r>
    </w:p>
    <w:p w14:paraId="095329FF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79C0FF"/>
        </w:rPr>
        <w:t>print</w:t>
      </w:r>
      <w:r w:rsidRPr="004129CE">
        <w:rPr>
          <w:color w:val="E6EDF3"/>
        </w:rPr>
        <w:t>(</w:t>
      </w:r>
      <w:r w:rsidRPr="004129CE">
        <w:t>"</w:t>
      </w:r>
      <w:r w:rsidRPr="004129CE">
        <w:rPr>
          <w:color w:val="FF7B72"/>
        </w:rPr>
        <w:t>\n</w:t>
      </w:r>
      <w:r w:rsidRPr="004129CE">
        <w:t>3. Сравнение методов CRC..."</w:t>
      </w:r>
      <w:r w:rsidRPr="004129CE">
        <w:rPr>
          <w:color w:val="E6EDF3"/>
        </w:rPr>
        <w:t>)</w:t>
      </w:r>
    </w:p>
    <w:p w14:paraId="567ECAEA" w14:textId="77777777" w:rsidR="004129CE" w:rsidRPr="004129CE" w:rsidRDefault="004129CE" w:rsidP="004129CE">
      <w:pPr>
        <w:pStyle w:val="a9"/>
      </w:pPr>
      <w:r w:rsidRPr="004129CE">
        <w:t xml:space="preserve">crc_shift_val </w:t>
      </w:r>
      <w:r w:rsidRPr="004129CE">
        <w:rPr>
          <w:color w:val="FF7B72"/>
        </w:rPr>
        <w:t>=</w:t>
      </w:r>
      <w:r w:rsidRPr="004129CE">
        <w:t xml:space="preserve"> calculate_crc_shift(test_data, </w:t>
      </w:r>
      <w:r w:rsidRPr="004129CE">
        <w:rPr>
          <w:color w:val="79C0FF"/>
        </w:rPr>
        <w:t>CRC_POLY</w:t>
      </w:r>
      <w:r w:rsidRPr="004129CE">
        <w:t xml:space="preserve">, </w:t>
      </w:r>
      <w:r w:rsidRPr="004129CE">
        <w:rPr>
          <w:color w:val="79C0FF"/>
        </w:rPr>
        <w:t>CRC_WIDTH</w:t>
      </w:r>
      <w:r w:rsidRPr="004129CE">
        <w:t>)</w:t>
      </w:r>
    </w:p>
    <w:p w14:paraId="593B6473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79C0FF"/>
        </w:rPr>
        <w:t>print</w:t>
      </w:r>
      <w:r w:rsidRPr="004129CE">
        <w:rPr>
          <w:color w:val="E6EDF3"/>
        </w:rPr>
        <w:t>(</w:t>
      </w:r>
      <w:r w:rsidRPr="004129CE">
        <w:rPr>
          <w:color w:val="FF7B72"/>
        </w:rPr>
        <w:t>f</w:t>
      </w:r>
      <w:r w:rsidRPr="004129CE">
        <w:t xml:space="preserve">"   Полиномиальный: </w:t>
      </w:r>
      <w:r w:rsidRPr="004129CE">
        <w:rPr>
          <w:color w:val="FF7B72"/>
        </w:rPr>
        <w:t>{</w:t>
      </w:r>
      <w:r w:rsidRPr="004129CE">
        <w:rPr>
          <w:color w:val="E6EDF3"/>
        </w:rPr>
        <w:t>crc_original</w:t>
      </w:r>
      <w:r w:rsidRPr="004129CE">
        <w:rPr>
          <w:color w:val="FF7B72"/>
        </w:rPr>
        <w:t>}</w:t>
      </w:r>
      <w:r w:rsidRPr="004129CE">
        <w:t>"</w:t>
      </w:r>
      <w:r w:rsidRPr="004129CE">
        <w:rPr>
          <w:color w:val="E6EDF3"/>
        </w:rPr>
        <w:t>)</w:t>
      </w:r>
    </w:p>
    <w:p w14:paraId="568969C4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79C0FF"/>
        </w:rPr>
        <w:t>print</w:t>
      </w:r>
      <w:r w:rsidRPr="004129CE">
        <w:rPr>
          <w:color w:val="E6EDF3"/>
        </w:rPr>
        <w:t>(</w:t>
      </w:r>
      <w:r w:rsidRPr="004129CE">
        <w:rPr>
          <w:color w:val="FF7B72"/>
        </w:rPr>
        <w:t>f</w:t>
      </w:r>
      <w:r w:rsidRPr="004129CE">
        <w:t>"   Сдвиговый:      </w:t>
      </w:r>
      <w:r w:rsidRPr="004129CE">
        <w:rPr>
          <w:color w:val="FF7B72"/>
        </w:rPr>
        <w:t>{</w:t>
      </w:r>
      <w:r w:rsidRPr="004129CE">
        <w:rPr>
          <w:color w:val="E6EDF3"/>
        </w:rPr>
        <w:t>crc_shift_val</w:t>
      </w:r>
      <w:r w:rsidRPr="004129CE">
        <w:rPr>
          <w:color w:val="FF7B72"/>
        </w:rPr>
        <w:t>}</w:t>
      </w:r>
      <w:r w:rsidRPr="004129CE">
        <w:t>"</w:t>
      </w:r>
      <w:r w:rsidRPr="004129CE">
        <w:rPr>
          <w:color w:val="E6EDF3"/>
        </w:rPr>
        <w:t>)</w:t>
      </w:r>
    </w:p>
    <w:p w14:paraId="70AB63CF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79C0FF"/>
        </w:rPr>
        <w:t>print</w:t>
      </w:r>
      <w:r w:rsidRPr="004129CE">
        <w:rPr>
          <w:color w:val="E6EDF3"/>
        </w:rPr>
        <w:t>(</w:t>
      </w:r>
      <w:r w:rsidRPr="004129CE">
        <w:rPr>
          <w:color w:val="FF7B72"/>
        </w:rPr>
        <w:t>f</w:t>
      </w:r>
      <w:r w:rsidRPr="004129CE">
        <w:t xml:space="preserve">"   Результаты </w:t>
      </w:r>
      <w:r w:rsidRPr="004129CE">
        <w:rPr>
          <w:color w:val="FF7B72"/>
        </w:rPr>
        <w:t>{</w:t>
      </w:r>
      <w:r w:rsidRPr="004129CE">
        <w:t>'совпадают'</w:t>
      </w:r>
      <w:r w:rsidRPr="004129CE">
        <w:rPr>
          <w:color w:val="E6EDF3"/>
        </w:rPr>
        <w:t xml:space="preserve"> </w:t>
      </w:r>
      <w:r w:rsidRPr="004129CE">
        <w:rPr>
          <w:color w:val="FF7B72"/>
        </w:rPr>
        <w:t>if</w:t>
      </w:r>
      <w:r w:rsidRPr="004129CE">
        <w:rPr>
          <w:color w:val="E6EDF3"/>
        </w:rPr>
        <w:t xml:space="preserve"> crc_original </w:t>
      </w:r>
      <w:r w:rsidRPr="004129CE">
        <w:rPr>
          <w:color w:val="FF7B72"/>
        </w:rPr>
        <w:t>==</w:t>
      </w:r>
      <w:r w:rsidRPr="004129CE">
        <w:rPr>
          <w:color w:val="E6EDF3"/>
        </w:rPr>
        <w:t xml:space="preserve"> crc_shift_val </w:t>
      </w:r>
      <w:r w:rsidRPr="004129CE">
        <w:rPr>
          <w:color w:val="FF7B72"/>
        </w:rPr>
        <w:t>else</w:t>
      </w:r>
      <w:r w:rsidRPr="004129CE">
        <w:rPr>
          <w:color w:val="E6EDF3"/>
        </w:rPr>
        <w:t xml:space="preserve"> </w:t>
      </w:r>
      <w:r w:rsidRPr="004129CE">
        <w:t>'разные'</w:t>
      </w:r>
      <w:r w:rsidRPr="004129CE">
        <w:rPr>
          <w:color w:val="FF7B72"/>
        </w:rPr>
        <w:t>}</w:t>
      </w:r>
      <w:r w:rsidRPr="004129CE">
        <w:t>"</w:t>
      </w:r>
      <w:r w:rsidRPr="004129CE">
        <w:rPr>
          <w:color w:val="E6EDF3"/>
        </w:rPr>
        <w:t>)</w:t>
      </w:r>
    </w:p>
    <w:p w14:paraId="7A20F3B5" w14:textId="77777777" w:rsidR="004129CE" w:rsidRPr="004129CE" w:rsidRDefault="004129CE" w:rsidP="004129CE">
      <w:pPr>
        <w:pStyle w:val="a9"/>
      </w:pPr>
    </w:p>
    <w:p w14:paraId="5D325C2A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t># Вывод таблицы</w:t>
      </w:r>
    </w:p>
    <w:p w14:paraId="7006A95F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t>print</w:t>
      </w:r>
      <w:r w:rsidRPr="004129CE">
        <w:rPr>
          <w:color w:val="E6EDF3"/>
        </w:rPr>
        <w:t>(</w:t>
      </w:r>
      <w:r w:rsidRPr="004129CE">
        <w:rPr>
          <w:color w:val="A5D6FF"/>
        </w:rPr>
        <w:t>"</w:t>
      </w:r>
      <w:r w:rsidRPr="004129CE">
        <w:rPr>
          <w:color w:val="FF7B72"/>
        </w:rPr>
        <w:t>\n</w:t>
      </w:r>
      <w:r w:rsidRPr="004129CE">
        <w:rPr>
          <w:color w:val="A5D6FF"/>
        </w:rPr>
        <w:t>"</w:t>
      </w:r>
      <w:r w:rsidRPr="004129CE">
        <w:rPr>
          <w:color w:val="E6EDF3"/>
        </w:rPr>
        <w:t xml:space="preserve"> </w:t>
      </w:r>
      <w:r w:rsidRPr="004129CE">
        <w:rPr>
          <w:color w:val="FF7B72"/>
        </w:rPr>
        <w:t>+</w:t>
      </w:r>
      <w:r w:rsidRPr="004129CE">
        <w:rPr>
          <w:color w:val="E6EDF3"/>
        </w:rPr>
        <w:t xml:space="preserve"> </w:t>
      </w:r>
      <w:r w:rsidRPr="004129CE">
        <w:rPr>
          <w:color w:val="A5D6FF"/>
        </w:rPr>
        <w:t>"="</w:t>
      </w:r>
      <w:r w:rsidRPr="004129CE">
        <w:rPr>
          <w:color w:val="E6EDF3"/>
        </w:rPr>
        <w:t xml:space="preserve"> </w:t>
      </w:r>
      <w:r w:rsidRPr="004129CE">
        <w:rPr>
          <w:color w:val="FF7B72"/>
        </w:rPr>
        <w:t>*</w:t>
      </w:r>
      <w:r w:rsidRPr="004129CE">
        <w:rPr>
          <w:color w:val="E6EDF3"/>
        </w:rPr>
        <w:t xml:space="preserve"> </w:t>
      </w:r>
      <w:r w:rsidRPr="004129CE">
        <w:t>60</w:t>
      </w:r>
      <w:r w:rsidRPr="004129CE">
        <w:rPr>
          <w:color w:val="E6EDF3"/>
        </w:rPr>
        <w:t>)</w:t>
      </w:r>
    </w:p>
    <w:p w14:paraId="4A9C93DA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79C0FF"/>
        </w:rPr>
        <w:t>print</w:t>
      </w:r>
      <w:r w:rsidRPr="004129CE">
        <w:rPr>
          <w:color w:val="E6EDF3"/>
        </w:rPr>
        <w:t>(</w:t>
      </w:r>
      <w:r w:rsidRPr="004129CE">
        <w:t>"РЕЗУЛЬТАТЫ ТЕСТИРОВАНИЯ"</w:t>
      </w:r>
      <w:r w:rsidRPr="004129CE">
        <w:rPr>
          <w:color w:val="E6EDF3"/>
        </w:rPr>
        <w:t>)</w:t>
      </w:r>
    </w:p>
    <w:p w14:paraId="73E0F339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t>print</w:t>
      </w:r>
      <w:r w:rsidRPr="004129CE">
        <w:rPr>
          <w:color w:val="E6EDF3"/>
        </w:rPr>
        <w:t>(</w:t>
      </w:r>
      <w:r w:rsidRPr="004129CE">
        <w:rPr>
          <w:color w:val="A5D6FF"/>
        </w:rPr>
        <w:t>"="</w:t>
      </w:r>
      <w:r w:rsidRPr="004129CE">
        <w:rPr>
          <w:color w:val="E6EDF3"/>
        </w:rPr>
        <w:t xml:space="preserve"> </w:t>
      </w:r>
      <w:r w:rsidRPr="004129CE">
        <w:rPr>
          <w:color w:val="FF7B72"/>
        </w:rPr>
        <w:t>*</w:t>
      </w:r>
      <w:r w:rsidRPr="004129CE">
        <w:rPr>
          <w:color w:val="E6EDF3"/>
        </w:rPr>
        <w:t xml:space="preserve"> </w:t>
      </w:r>
      <w:r w:rsidRPr="004129CE">
        <w:t>60</w:t>
      </w:r>
      <w:r w:rsidRPr="004129CE">
        <w:rPr>
          <w:color w:val="E6EDF3"/>
        </w:rPr>
        <w:t>)</w:t>
      </w:r>
    </w:p>
    <w:p w14:paraId="17DFDA87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79C0FF"/>
        </w:rPr>
        <w:t>print</w:t>
      </w:r>
      <w:r w:rsidRPr="004129CE">
        <w:rPr>
          <w:color w:val="E6EDF3"/>
        </w:rPr>
        <w:t>(</w:t>
      </w:r>
      <w:r w:rsidRPr="004129CE">
        <w:rPr>
          <w:color w:val="FF7B72"/>
        </w:rPr>
        <w:t>f</w:t>
      </w:r>
      <w:r w:rsidRPr="004129CE">
        <w:t>"</w:t>
      </w:r>
      <w:r w:rsidRPr="004129CE">
        <w:rPr>
          <w:color w:val="FF7B72"/>
        </w:rPr>
        <w:t>{</w:t>
      </w:r>
      <w:r w:rsidRPr="004129CE">
        <w:t>'Модификация'</w:t>
      </w:r>
      <w:r w:rsidRPr="004129CE">
        <w:rPr>
          <w:color w:val="FF7B72"/>
        </w:rPr>
        <w:t>:&lt;45}</w:t>
      </w:r>
      <w:r w:rsidRPr="004129CE">
        <w:t xml:space="preserve"> </w:t>
      </w:r>
      <w:r w:rsidRPr="004129CE">
        <w:rPr>
          <w:color w:val="FF7B72"/>
        </w:rPr>
        <w:t>{</w:t>
      </w:r>
      <w:r w:rsidRPr="004129CE">
        <w:t>'LRC'</w:t>
      </w:r>
      <w:r w:rsidRPr="004129CE">
        <w:rPr>
          <w:color w:val="FF7B72"/>
        </w:rPr>
        <w:t>:&lt;10}</w:t>
      </w:r>
      <w:r w:rsidRPr="004129CE">
        <w:t xml:space="preserve"> </w:t>
      </w:r>
      <w:r w:rsidRPr="004129CE">
        <w:rPr>
          <w:color w:val="FF7B72"/>
        </w:rPr>
        <w:t>{</w:t>
      </w:r>
      <w:r w:rsidRPr="004129CE">
        <w:t>'CRC'</w:t>
      </w:r>
      <w:r w:rsidRPr="004129CE">
        <w:rPr>
          <w:color w:val="FF7B72"/>
        </w:rPr>
        <w:t>:&lt;10}</w:t>
      </w:r>
      <w:r w:rsidRPr="004129CE">
        <w:t>"</w:t>
      </w:r>
      <w:r w:rsidRPr="004129CE">
        <w:rPr>
          <w:color w:val="E6EDF3"/>
        </w:rPr>
        <w:t>)</w:t>
      </w:r>
    </w:p>
    <w:p w14:paraId="01CF3A99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t>print</w:t>
      </w:r>
      <w:r w:rsidRPr="004129CE">
        <w:rPr>
          <w:color w:val="E6EDF3"/>
        </w:rPr>
        <w:t>(</w:t>
      </w:r>
      <w:r w:rsidRPr="004129CE">
        <w:rPr>
          <w:color w:val="A5D6FF"/>
        </w:rPr>
        <w:t>"-"</w:t>
      </w:r>
      <w:r w:rsidRPr="004129CE">
        <w:rPr>
          <w:color w:val="E6EDF3"/>
        </w:rPr>
        <w:t xml:space="preserve"> </w:t>
      </w:r>
      <w:r w:rsidRPr="004129CE">
        <w:rPr>
          <w:color w:val="FF7B72"/>
        </w:rPr>
        <w:t>*</w:t>
      </w:r>
      <w:r w:rsidRPr="004129CE">
        <w:rPr>
          <w:color w:val="E6EDF3"/>
        </w:rPr>
        <w:t xml:space="preserve"> </w:t>
      </w:r>
      <w:r w:rsidRPr="004129CE">
        <w:t>65</w:t>
      </w:r>
      <w:r w:rsidRPr="004129CE">
        <w:rPr>
          <w:color w:val="E6EDF3"/>
        </w:rPr>
        <w:t>)</w:t>
      </w:r>
    </w:p>
    <w:p w14:paraId="0607B2FD" w14:textId="77777777" w:rsidR="004129CE" w:rsidRPr="004129CE" w:rsidRDefault="004129CE" w:rsidP="004129CE">
      <w:pPr>
        <w:pStyle w:val="a9"/>
      </w:pPr>
      <w:r w:rsidRPr="004129CE">
        <w:rPr>
          <w:color w:val="FF7B72"/>
        </w:rPr>
        <w:t>for</w:t>
      </w:r>
      <w:r w:rsidRPr="004129CE">
        <w:t xml:space="preserve"> i, (mod, res) </w:t>
      </w:r>
      <w:r w:rsidRPr="004129CE">
        <w:rPr>
          <w:color w:val="FF7B72"/>
        </w:rPr>
        <w:t>in</w:t>
      </w:r>
      <w:r w:rsidRPr="004129CE">
        <w:t xml:space="preserve"> </w:t>
      </w:r>
      <w:r w:rsidRPr="004129CE">
        <w:rPr>
          <w:color w:val="79C0FF"/>
        </w:rPr>
        <w:t>enumerate</w:t>
      </w:r>
      <w:r w:rsidRPr="004129CE">
        <w:t>(</w:t>
      </w:r>
      <w:r w:rsidRPr="004129CE">
        <w:rPr>
          <w:color w:val="79C0FF"/>
        </w:rPr>
        <w:t>zip</w:t>
      </w:r>
      <w:r w:rsidRPr="004129CE">
        <w:t>(modifications, results)):</w:t>
      </w:r>
    </w:p>
    <w:p w14:paraId="706A3840" w14:textId="77777777" w:rsidR="004129CE" w:rsidRPr="004129CE" w:rsidRDefault="004129CE" w:rsidP="004129CE">
      <w:pPr>
        <w:pStyle w:val="a9"/>
      </w:pPr>
      <w:r w:rsidRPr="004129CE">
        <w:t xml:space="preserve">    </w:t>
      </w:r>
      <w:r w:rsidRPr="004129CE">
        <w:rPr>
          <w:color w:val="FF7B72"/>
        </w:rPr>
        <w:t>if</w:t>
      </w:r>
      <w:r w:rsidRPr="004129CE">
        <w:t xml:space="preserve"> i </w:t>
      </w:r>
      <w:r w:rsidRPr="004129CE">
        <w:rPr>
          <w:color w:val="FF7B72"/>
        </w:rPr>
        <w:t>==</w:t>
      </w:r>
      <w:r w:rsidRPr="004129CE">
        <w:t xml:space="preserve"> </w:t>
      </w:r>
      <w:r w:rsidRPr="004129CE">
        <w:rPr>
          <w:color w:val="79C0FF"/>
        </w:rPr>
        <w:t>0</w:t>
      </w:r>
      <w:r w:rsidRPr="004129CE">
        <w:t>:</w:t>
      </w:r>
    </w:p>
    <w:p w14:paraId="35FCE3C1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    </w:t>
      </w:r>
      <w:r w:rsidRPr="004129CE">
        <w:rPr>
          <w:color w:val="79C0FF"/>
        </w:rPr>
        <w:t>print</w:t>
      </w:r>
      <w:r w:rsidRPr="004129CE">
        <w:rPr>
          <w:color w:val="E6EDF3"/>
        </w:rPr>
        <w:t>(</w:t>
      </w:r>
      <w:r w:rsidRPr="004129CE">
        <w:rPr>
          <w:color w:val="FF7B72"/>
        </w:rPr>
        <w:t>f</w:t>
      </w:r>
      <w:r w:rsidRPr="004129CE">
        <w:t>"</w:t>
      </w:r>
      <w:r w:rsidRPr="004129CE">
        <w:rPr>
          <w:color w:val="FF7B72"/>
        </w:rPr>
        <w:t>{</w:t>
      </w:r>
      <w:r w:rsidRPr="004129CE">
        <w:rPr>
          <w:color w:val="E6EDF3"/>
        </w:rPr>
        <w:t>mod[:</w:t>
      </w:r>
      <w:r w:rsidRPr="004129CE">
        <w:rPr>
          <w:color w:val="79C0FF"/>
        </w:rPr>
        <w:t>44</w:t>
      </w:r>
      <w:r w:rsidRPr="004129CE">
        <w:rPr>
          <w:color w:val="E6EDF3"/>
        </w:rPr>
        <w:t>]</w:t>
      </w:r>
      <w:r w:rsidRPr="004129CE">
        <w:rPr>
          <w:color w:val="FF7B72"/>
        </w:rPr>
        <w:t>:&lt;45}</w:t>
      </w:r>
      <w:r w:rsidRPr="004129CE">
        <w:t xml:space="preserve"> </w:t>
      </w:r>
      <w:r w:rsidRPr="004129CE">
        <w:rPr>
          <w:color w:val="FF7B72"/>
        </w:rPr>
        <w:t>{</w:t>
      </w:r>
      <w:r w:rsidRPr="004129CE">
        <w:rPr>
          <w:color w:val="E6EDF3"/>
        </w:rPr>
        <w:t>res[</w:t>
      </w:r>
      <w:r w:rsidRPr="004129CE">
        <w:t>'lrc_modified'</w:t>
      </w:r>
      <w:r w:rsidRPr="004129CE">
        <w:rPr>
          <w:color w:val="E6EDF3"/>
        </w:rPr>
        <w:t>]</w:t>
      </w:r>
      <w:r w:rsidRPr="004129CE">
        <w:rPr>
          <w:color w:val="FF7B72"/>
        </w:rPr>
        <w:t>:&lt;10}</w:t>
      </w:r>
      <w:r w:rsidRPr="004129CE">
        <w:t xml:space="preserve"> </w:t>
      </w:r>
      <w:r w:rsidRPr="004129CE">
        <w:rPr>
          <w:color w:val="FF7B72"/>
        </w:rPr>
        <w:t>{</w:t>
      </w:r>
      <w:r w:rsidRPr="004129CE">
        <w:rPr>
          <w:color w:val="E6EDF3"/>
        </w:rPr>
        <w:t>res[</w:t>
      </w:r>
      <w:r w:rsidRPr="004129CE">
        <w:t>'crc_modified'</w:t>
      </w:r>
      <w:r w:rsidRPr="004129CE">
        <w:rPr>
          <w:color w:val="E6EDF3"/>
        </w:rPr>
        <w:t>]</w:t>
      </w:r>
      <w:r w:rsidRPr="004129CE">
        <w:rPr>
          <w:color w:val="FF7B72"/>
        </w:rPr>
        <w:t>:&lt;10}</w:t>
      </w:r>
      <w:r w:rsidRPr="004129CE">
        <w:t>"</w:t>
      </w:r>
      <w:r w:rsidRPr="004129CE">
        <w:rPr>
          <w:color w:val="E6EDF3"/>
        </w:rPr>
        <w:t>)</w:t>
      </w:r>
    </w:p>
    <w:p w14:paraId="41BA3F0D" w14:textId="77777777" w:rsidR="004129CE" w:rsidRPr="004129CE" w:rsidRDefault="004129CE" w:rsidP="004129CE">
      <w:pPr>
        <w:pStyle w:val="a9"/>
      </w:pPr>
      <w:r w:rsidRPr="004129CE">
        <w:t xml:space="preserve">    </w:t>
      </w:r>
      <w:r w:rsidRPr="004129CE">
        <w:rPr>
          <w:color w:val="FF7B72"/>
        </w:rPr>
        <w:t>else</w:t>
      </w:r>
      <w:r w:rsidRPr="004129CE">
        <w:t>:</w:t>
      </w:r>
    </w:p>
    <w:p w14:paraId="2111AAB2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    lrc_changed </w:t>
      </w:r>
      <w:r w:rsidRPr="004129CE">
        <w:rPr>
          <w:color w:val="FF7B72"/>
        </w:rPr>
        <w:t>=</w:t>
      </w:r>
      <w:r w:rsidRPr="004129CE">
        <w:rPr>
          <w:color w:val="E6EDF3"/>
        </w:rPr>
        <w:t xml:space="preserve"> </w:t>
      </w:r>
      <w:r w:rsidRPr="004129CE">
        <w:t>"ИЗМЕН"</w:t>
      </w:r>
      <w:r w:rsidRPr="004129CE">
        <w:rPr>
          <w:color w:val="E6EDF3"/>
        </w:rPr>
        <w:t xml:space="preserve"> </w:t>
      </w:r>
      <w:r w:rsidRPr="004129CE">
        <w:rPr>
          <w:color w:val="FF7B72"/>
        </w:rPr>
        <w:t>if</w:t>
      </w:r>
      <w:r w:rsidRPr="004129CE">
        <w:rPr>
          <w:color w:val="E6EDF3"/>
        </w:rPr>
        <w:t xml:space="preserve"> res[</w:t>
      </w:r>
      <w:r w:rsidRPr="004129CE">
        <w:t>'lrc_modified'</w:t>
      </w:r>
      <w:r w:rsidRPr="004129CE">
        <w:rPr>
          <w:color w:val="E6EDF3"/>
        </w:rPr>
        <w:t xml:space="preserve">] </w:t>
      </w:r>
      <w:r w:rsidRPr="004129CE">
        <w:rPr>
          <w:color w:val="FF7B72"/>
        </w:rPr>
        <w:t>!=</w:t>
      </w:r>
      <w:r w:rsidRPr="004129CE">
        <w:rPr>
          <w:color w:val="E6EDF3"/>
        </w:rPr>
        <w:t xml:space="preserve"> res[</w:t>
      </w:r>
      <w:r w:rsidRPr="004129CE">
        <w:t>'lrc_original'</w:t>
      </w:r>
      <w:r w:rsidRPr="004129CE">
        <w:rPr>
          <w:color w:val="E6EDF3"/>
        </w:rPr>
        <w:t xml:space="preserve">] </w:t>
      </w:r>
      <w:r w:rsidRPr="004129CE">
        <w:rPr>
          <w:color w:val="FF7B72"/>
        </w:rPr>
        <w:t>else</w:t>
      </w:r>
      <w:r w:rsidRPr="004129CE">
        <w:rPr>
          <w:color w:val="E6EDF3"/>
        </w:rPr>
        <w:t xml:space="preserve"> </w:t>
      </w:r>
      <w:r w:rsidRPr="004129CE">
        <w:t>"СОВПАД"</w:t>
      </w:r>
    </w:p>
    <w:p w14:paraId="3DCE2164" w14:textId="77777777" w:rsidR="004129CE" w:rsidRPr="004129CE" w:rsidRDefault="004129CE" w:rsidP="004129CE">
      <w:pPr>
        <w:pStyle w:val="a9"/>
        <w:rPr>
          <w:color w:val="E6EDF3"/>
        </w:rPr>
      </w:pPr>
      <w:r w:rsidRPr="004129CE">
        <w:rPr>
          <w:color w:val="E6EDF3"/>
        </w:rPr>
        <w:t xml:space="preserve">        crc_changed </w:t>
      </w:r>
      <w:r w:rsidRPr="004129CE">
        <w:rPr>
          <w:color w:val="FF7B72"/>
        </w:rPr>
        <w:t>=</w:t>
      </w:r>
      <w:r w:rsidRPr="004129CE">
        <w:rPr>
          <w:color w:val="E6EDF3"/>
        </w:rPr>
        <w:t xml:space="preserve"> </w:t>
      </w:r>
      <w:r w:rsidRPr="004129CE">
        <w:t>"ИЗМЕН"</w:t>
      </w:r>
      <w:r w:rsidRPr="004129CE">
        <w:rPr>
          <w:color w:val="E6EDF3"/>
        </w:rPr>
        <w:t xml:space="preserve"> </w:t>
      </w:r>
      <w:r w:rsidRPr="004129CE">
        <w:rPr>
          <w:color w:val="FF7B72"/>
        </w:rPr>
        <w:t>if</w:t>
      </w:r>
      <w:r w:rsidRPr="004129CE">
        <w:rPr>
          <w:color w:val="E6EDF3"/>
        </w:rPr>
        <w:t xml:space="preserve"> res[</w:t>
      </w:r>
      <w:r w:rsidRPr="004129CE">
        <w:t>'crc_modified'</w:t>
      </w:r>
      <w:r w:rsidRPr="004129CE">
        <w:rPr>
          <w:color w:val="E6EDF3"/>
        </w:rPr>
        <w:t xml:space="preserve">] </w:t>
      </w:r>
      <w:r w:rsidRPr="004129CE">
        <w:rPr>
          <w:color w:val="FF7B72"/>
        </w:rPr>
        <w:t>!=</w:t>
      </w:r>
      <w:r w:rsidRPr="004129CE">
        <w:rPr>
          <w:color w:val="E6EDF3"/>
        </w:rPr>
        <w:t xml:space="preserve"> res[</w:t>
      </w:r>
      <w:r w:rsidRPr="004129CE">
        <w:t>'crc_original'</w:t>
      </w:r>
      <w:r w:rsidRPr="004129CE">
        <w:rPr>
          <w:color w:val="E6EDF3"/>
        </w:rPr>
        <w:t xml:space="preserve">] </w:t>
      </w:r>
      <w:r w:rsidRPr="004129CE">
        <w:rPr>
          <w:color w:val="FF7B72"/>
        </w:rPr>
        <w:t>else</w:t>
      </w:r>
      <w:r w:rsidRPr="004129CE">
        <w:rPr>
          <w:color w:val="E6EDF3"/>
        </w:rPr>
        <w:t xml:space="preserve"> </w:t>
      </w:r>
      <w:r w:rsidRPr="004129CE">
        <w:t>"СОВПАД"</w:t>
      </w:r>
    </w:p>
    <w:p w14:paraId="5131EC98" w14:textId="53F0EA84" w:rsidR="00E57E10" w:rsidRPr="004129CE" w:rsidRDefault="004129CE" w:rsidP="004129CE">
      <w:pPr>
        <w:pStyle w:val="a9"/>
        <w:rPr>
          <w:lang w:val="ru-RU"/>
        </w:rPr>
      </w:pPr>
      <w:r w:rsidRPr="004129CE">
        <w:t xml:space="preserve">        </w:t>
      </w:r>
      <w:r w:rsidRPr="004129CE">
        <w:rPr>
          <w:color w:val="79C0FF"/>
        </w:rPr>
        <w:t>print</w:t>
      </w:r>
      <w:r w:rsidRPr="004129CE">
        <w:t>(</w:t>
      </w:r>
      <w:r w:rsidRPr="004129CE">
        <w:rPr>
          <w:color w:val="FF7B72"/>
        </w:rPr>
        <w:t>f</w:t>
      </w:r>
      <w:r w:rsidRPr="004129CE">
        <w:rPr>
          <w:color w:val="A5D6FF"/>
        </w:rPr>
        <w:t>"</w:t>
      </w:r>
      <w:r w:rsidRPr="004129CE">
        <w:rPr>
          <w:color w:val="FF7B72"/>
        </w:rPr>
        <w:t>{</w:t>
      </w:r>
      <w:r w:rsidRPr="004129CE">
        <w:t>mod[:</w:t>
      </w:r>
      <w:r w:rsidRPr="004129CE">
        <w:rPr>
          <w:color w:val="79C0FF"/>
        </w:rPr>
        <w:t>44</w:t>
      </w:r>
      <w:r w:rsidRPr="004129CE">
        <w:t>]</w:t>
      </w:r>
      <w:r w:rsidRPr="004129CE">
        <w:rPr>
          <w:color w:val="FF7B72"/>
        </w:rPr>
        <w:t>:&lt;45}</w:t>
      </w:r>
      <w:r w:rsidRPr="004129CE">
        <w:rPr>
          <w:color w:val="A5D6FF"/>
        </w:rPr>
        <w:t xml:space="preserve"> </w:t>
      </w:r>
      <w:r w:rsidRPr="004129CE">
        <w:rPr>
          <w:color w:val="FF7B72"/>
        </w:rPr>
        <w:t>{</w:t>
      </w:r>
      <w:r w:rsidRPr="004129CE">
        <w:t>res[</w:t>
      </w:r>
      <w:r w:rsidRPr="004129CE">
        <w:rPr>
          <w:color w:val="A5D6FF"/>
        </w:rPr>
        <w:t>'lrc_modified'</w:t>
      </w:r>
      <w:r w:rsidRPr="004129CE">
        <w:t>]</w:t>
      </w:r>
      <w:r w:rsidRPr="004129CE">
        <w:rPr>
          <w:color w:val="FF7B72"/>
        </w:rPr>
        <w:t>}</w:t>
      </w:r>
      <w:r w:rsidRPr="004129CE">
        <w:rPr>
          <w:color w:val="A5D6FF"/>
        </w:rPr>
        <w:t xml:space="preserve"> [</w:t>
      </w:r>
      <w:r w:rsidRPr="004129CE">
        <w:rPr>
          <w:color w:val="FF7B72"/>
        </w:rPr>
        <w:t>{</w:t>
      </w:r>
      <w:r w:rsidRPr="004129CE">
        <w:t>lrc_changed</w:t>
      </w:r>
      <w:r w:rsidRPr="004129CE">
        <w:rPr>
          <w:color w:val="FF7B72"/>
        </w:rPr>
        <w:t>}</w:t>
      </w:r>
      <w:r w:rsidRPr="004129CE">
        <w:rPr>
          <w:color w:val="A5D6FF"/>
        </w:rPr>
        <w:t>]  </w:t>
      </w:r>
      <w:r w:rsidRPr="004129CE">
        <w:rPr>
          <w:color w:val="FF7B72"/>
        </w:rPr>
        <w:t>{</w:t>
      </w:r>
      <w:r w:rsidRPr="004129CE">
        <w:t>res[</w:t>
      </w:r>
      <w:r w:rsidRPr="004129CE">
        <w:rPr>
          <w:color w:val="A5D6FF"/>
        </w:rPr>
        <w:t>'crc_modified'</w:t>
      </w:r>
      <w:r w:rsidRPr="004129CE">
        <w:t>]</w:t>
      </w:r>
      <w:r w:rsidRPr="004129CE">
        <w:rPr>
          <w:color w:val="FF7B72"/>
        </w:rPr>
        <w:t>}</w:t>
      </w:r>
      <w:r w:rsidRPr="004129CE">
        <w:rPr>
          <w:color w:val="A5D6FF"/>
        </w:rPr>
        <w:t xml:space="preserve"> [</w:t>
      </w:r>
      <w:r w:rsidRPr="004129CE">
        <w:rPr>
          <w:color w:val="FF7B72"/>
        </w:rPr>
        <w:t>{</w:t>
      </w:r>
      <w:r w:rsidRPr="004129CE">
        <w:t>crc_changed</w:t>
      </w:r>
      <w:r w:rsidRPr="004129CE">
        <w:rPr>
          <w:color w:val="FF7B72"/>
        </w:rPr>
        <w:t>}</w:t>
      </w:r>
      <w:r w:rsidRPr="004129CE">
        <w:rPr>
          <w:color w:val="A5D6FF"/>
        </w:rPr>
        <w:t>]"</w:t>
      </w:r>
      <w:r w:rsidRPr="004129CE">
        <w:t>)</w:t>
      </w:r>
    </w:p>
    <w:sectPr w:rsidR="00E57E10" w:rsidRPr="004129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E180D" w14:textId="77777777" w:rsidR="00D33BC6" w:rsidRDefault="00D33BC6" w:rsidP="00697D0C">
      <w:pPr>
        <w:spacing w:after="0" w:line="240" w:lineRule="auto"/>
      </w:pPr>
      <w:r>
        <w:separator/>
      </w:r>
    </w:p>
  </w:endnote>
  <w:endnote w:type="continuationSeparator" w:id="0">
    <w:p w14:paraId="79607409" w14:textId="77777777" w:rsidR="00D33BC6" w:rsidRDefault="00D33BC6" w:rsidP="00697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Основной текст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59EAF" w14:textId="77777777" w:rsidR="00D33BC6" w:rsidRDefault="00D33BC6" w:rsidP="00697D0C">
      <w:pPr>
        <w:spacing w:after="0" w:line="240" w:lineRule="auto"/>
      </w:pPr>
      <w:r>
        <w:separator/>
      </w:r>
    </w:p>
  </w:footnote>
  <w:footnote w:type="continuationSeparator" w:id="0">
    <w:p w14:paraId="272D60A5" w14:textId="77777777" w:rsidR="00D33BC6" w:rsidRDefault="00D33BC6" w:rsidP="00697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310"/>
    <w:multiLevelType w:val="multilevel"/>
    <w:tmpl w:val="244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8555F"/>
    <w:multiLevelType w:val="multilevel"/>
    <w:tmpl w:val="B2F2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E539A"/>
    <w:multiLevelType w:val="multilevel"/>
    <w:tmpl w:val="DFD6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933B4"/>
    <w:multiLevelType w:val="multilevel"/>
    <w:tmpl w:val="619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27301"/>
    <w:multiLevelType w:val="multilevel"/>
    <w:tmpl w:val="7B2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51CE9"/>
    <w:multiLevelType w:val="multilevel"/>
    <w:tmpl w:val="A58E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235E8"/>
    <w:multiLevelType w:val="hybridMultilevel"/>
    <w:tmpl w:val="A0F0971A"/>
    <w:lvl w:ilvl="0" w:tplc="015ECBBC">
      <w:start w:val="1"/>
      <w:numFmt w:val="decimal"/>
      <w:pStyle w:val="a"/>
      <w:suff w:val="space"/>
      <w:lvlText w:val="Таблица %1 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4D78BA"/>
    <w:multiLevelType w:val="multilevel"/>
    <w:tmpl w:val="74F2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A18C7"/>
    <w:multiLevelType w:val="multilevel"/>
    <w:tmpl w:val="6692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214C2B"/>
    <w:multiLevelType w:val="hybridMultilevel"/>
    <w:tmpl w:val="BCBCF476"/>
    <w:lvl w:ilvl="0" w:tplc="6074B8D8">
      <w:start w:val="1"/>
      <w:numFmt w:val="decimal"/>
      <w:lvlText w:val="Рисунок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26BF1"/>
    <w:multiLevelType w:val="multilevel"/>
    <w:tmpl w:val="26B2CB02"/>
    <w:lvl w:ilvl="0">
      <w:start w:val="1"/>
      <w:numFmt w:val="bullet"/>
      <w:pStyle w:val="a0"/>
      <w:lvlText w:val=""/>
      <w:lvlJc w:val="left"/>
      <w:pPr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BC1C03"/>
    <w:multiLevelType w:val="multilevel"/>
    <w:tmpl w:val="B6BC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8B0E82"/>
    <w:multiLevelType w:val="multilevel"/>
    <w:tmpl w:val="FEF45E3A"/>
    <w:lvl w:ilvl="0">
      <w:start w:val="1"/>
      <w:numFmt w:val="decimal"/>
      <w:suff w:val="space"/>
      <w:lvlText w:val="Рисунок %1 - 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3F6C41A4"/>
    <w:multiLevelType w:val="hybridMultilevel"/>
    <w:tmpl w:val="22322202"/>
    <w:lvl w:ilvl="0" w:tplc="05504CE6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A466B1"/>
    <w:multiLevelType w:val="multilevel"/>
    <w:tmpl w:val="E1BE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510DA7"/>
    <w:multiLevelType w:val="multilevel"/>
    <w:tmpl w:val="E486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E35C8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/>
        <w:b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F1E0770"/>
    <w:multiLevelType w:val="multilevel"/>
    <w:tmpl w:val="E2C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8354E"/>
    <w:multiLevelType w:val="multilevel"/>
    <w:tmpl w:val="49AE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065DA"/>
    <w:multiLevelType w:val="multilevel"/>
    <w:tmpl w:val="60842DEC"/>
    <w:lvl w:ilvl="0">
      <w:start w:val="1"/>
      <w:numFmt w:val="russianUpper"/>
      <w:pStyle w:val="a3"/>
      <w:suff w:val="space"/>
      <w:lvlText w:val="Приложение %1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0" w15:restartNumberingAfterBreak="0">
    <w:nsid w:val="5FA2065E"/>
    <w:multiLevelType w:val="multilevel"/>
    <w:tmpl w:val="6D4C7A4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1" w15:restartNumberingAfterBreak="0">
    <w:nsid w:val="650D7A14"/>
    <w:multiLevelType w:val="multilevel"/>
    <w:tmpl w:val="630E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01986"/>
    <w:multiLevelType w:val="hybridMultilevel"/>
    <w:tmpl w:val="E4869392"/>
    <w:lvl w:ilvl="0" w:tplc="1662FF0A">
      <w:start w:val="1"/>
      <w:numFmt w:val="bullet"/>
      <w:lvlText w:val="‑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5F65829"/>
    <w:multiLevelType w:val="multilevel"/>
    <w:tmpl w:val="A856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67899"/>
    <w:multiLevelType w:val="multilevel"/>
    <w:tmpl w:val="9486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D25BA4"/>
    <w:multiLevelType w:val="hybridMultilevel"/>
    <w:tmpl w:val="797044CE"/>
    <w:lvl w:ilvl="0" w:tplc="822EBAB4">
      <w:start w:val="1"/>
      <w:numFmt w:val="decimal"/>
      <w:pStyle w:val="a4"/>
      <w:suff w:val="space"/>
      <w:lvlText w:val="Листинг %1 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7220147D"/>
    <w:multiLevelType w:val="multilevel"/>
    <w:tmpl w:val="4B18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852F3"/>
    <w:multiLevelType w:val="multilevel"/>
    <w:tmpl w:val="0FAA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861D93"/>
    <w:multiLevelType w:val="multilevel"/>
    <w:tmpl w:val="AB0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368802">
    <w:abstractNumId w:val="20"/>
  </w:num>
  <w:num w:numId="2" w16cid:durableId="1940600739">
    <w:abstractNumId w:val="20"/>
  </w:num>
  <w:num w:numId="3" w16cid:durableId="949510460">
    <w:abstractNumId w:val="19"/>
  </w:num>
  <w:num w:numId="4" w16cid:durableId="304240923">
    <w:abstractNumId w:val="16"/>
  </w:num>
  <w:num w:numId="5" w16cid:durableId="465125829">
    <w:abstractNumId w:val="25"/>
  </w:num>
  <w:num w:numId="6" w16cid:durableId="1546142593">
    <w:abstractNumId w:val="10"/>
  </w:num>
  <w:num w:numId="7" w16cid:durableId="1991211520">
    <w:abstractNumId w:val="13"/>
  </w:num>
  <w:num w:numId="8" w16cid:durableId="457455717">
    <w:abstractNumId w:val="9"/>
  </w:num>
  <w:num w:numId="9" w16cid:durableId="705179767">
    <w:abstractNumId w:val="6"/>
  </w:num>
  <w:num w:numId="10" w16cid:durableId="1801916543">
    <w:abstractNumId w:val="28"/>
  </w:num>
  <w:num w:numId="11" w16cid:durableId="1220097237">
    <w:abstractNumId w:val="4"/>
  </w:num>
  <w:num w:numId="12" w16cid:durableId="1652560386">
    <w:abstractNumId w:val="8"/>
  </w:num>
  <w:num w:numId="13" w16cid:durableId="368147709">
    <w:abstractNumId w:val="0"/>
  </w:num>
  <w:num w:numId="14" w16cid:durableId="2008509439">
    <w:abstractNumId w:val="17"/>
  </w:num>
  <w:num w:numId="15" w16cid:durableId="1220557887">
    <w:abstractNumId w:val="24"/>
  </w:num>
  <w:num w:numId="16" w16cid:durableId="429816955">
    <w:abstractNumId w:val="2"/>
  </w:num>
  <w:num w:numId="17" w16cid:durableId="1382095161">
    <w:abstractNumId w:val="14"/>
  </w:num>
  <w:num w:numId="18" w16cid:durableId="997532993">
    <w:abstractNumId w:val="13"/>
    <w:lvlOverride w:ilvl="0">
      <w:startOverride w:val="1"/>
    </w:lvlOverride>
  </w:num>
  <w:num w:numId="19" w16cid:durableId="590237327">
    <w:abstractNumId w:val="20"/>
  </w:num>
  <w:num w:numId="20" w16cid:durableId="1716388139">
    <w:abstractNumId w:val="20"/>
  </w:num>
  <w:num w:numId="21" w16cid:durableId="362101189">
    <w:abstractNumId w:val="19"/>
  </w:num>
  <w:num w:numId="22" w16cid:durableId="685398728">
    <w:abstractNumId w:val="16"/>
  </w:num>
  <w:num w:numId="23" w16cid:durableId="1966083101">
    <w:abstractNumId w:val="25"/>
  </w:num>
  <w:num w:numId="24" w16cid:durableId="5520966">
    <w:abstractNumId w:val="10"/>
  </w:num>
  <w:num w:numId="25" w16cid:durableId="886841933">
    <w:abstractNumId w:val="13"/>
  </w:num>
  <w:num w:numId="26" w16cid:durableId="198057032">
    <w:abstractNumId w:val="6"/>
  </w:num>
  <w:num w:numId="27" w16cid:durableId="1328481958">
    <w:abstractNumId w:val="20"/>
  </w:num>
  <w:num w:numId="28" w16cid:durableId="1007488935">
    <w:abstractNumId w:val="20"/>
  </w:num>
  <w:num w:numId="29" w16cid:durableId="775292675">
    <w:abstractNumId w:val="19"/>
  </w:num>
  <w:num w:numId="30" w16cid:durableId="483355232">
    <w:abstractNumId w:val="16"/>
  </w:num>
  <w:num w:numId="31" w16cid:durableId="996567201">
    <w:abstractNumId w:val="25"/>
  </w:num>
  <w:num w:numId="32" w16cid:durableId="2036879360">
    <w:abstractNumId w:val="10"/>
  </w:num>
  <w:num w:numId="33" w16cid:durableId="1975523202">
    <w:abstractNumId w:val="13"/>
  </w:num>
  <w:num w:numId="34" w16cid:durableId="40716210">
    <w:abstractNumId w:val="6"/>
  </w:num>
  <w:num w:numId="35" w16cid:durableId="1568492396">
    <w:abstractNumId w:val="12"/>
  </w:num>
  <w:num w:numId="36" w16cid:durableId="666371804">
    <w:abstractNumId w:val="22"/>
  </w:num>
  <w:num w:numId="37" w16cid:durableId="1605072107">
    <w:abstractNumId w:val="18"/>
  </w:num>
  <w:num w:numId="38" w16cid:durableId="1702239680">
    <w:abstractNumId w:val="7"/>
  </w:num>
  <w:num w:numId="39" w16cid:durableId="780220801">
    <w:abstractNumId w:val="27"/>
  </w:num>
  <w:num w:numId="40" w16cid:durableId="1866479634">
    <w:abstractNumId w:val="15"/>
  </w:num>
  <w:num w:numId="41" w16cid:durableId="1440442932">
    <w:abstractNumId w:val="26"/>
  </w:num>
  <w:num w:numId="42" w16cid:durableId="2053117982">
    <w:abstractNumId w:val="3"/>
  </w:num>
  <w:num w:numId="43" w16cid:durableId="47918746">
    <w:abstractNumId w:val="23"/>
  </w:num>
  <w:num w:numId="44" w16cid:durableId="306858384">
    <w:abstractNumId w:val="1"/>
  </w:num>
  <w:num w:numId="45" w16cid:durableId="1321619166">
    <w:abstractNumId w:val="11"/>
  </w:num>
  <w:num w:numId="46" w16cid:durableId="1657605735">
    <w:abstractNumId w:val="21"/>
  </w:num>
  <w:num w:numId="47" w16cid:durableId="19628835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6D"/>
    <w:rsid w:val="0000306A"/>
    <w:rsid w:val="000A6AAA"/>
    <w:rsid w:val="000D59DB"/>
    <w:rsid w:val="00115C74"/>
    <w:rsid w:val="001A061E"/>
    <w:rsid w:val="001E7750"/>
    <w:rsid w:val="00211CE3"/>
    <w:rsid w:val="002D16A4"/>
    <w:rsid w:val="002D3D04"/>
    <w:rsid w:val="002E3A49"/>
    <w:rsid w:val="00306041"/>
    <w:rsid w:val="003277F3"/>
    <w:rsid w:val="00364B2C"/>
    <w:rsid w:val="003A49A1"/>
    <w:rsid w:val="003B711B"/>
    <w:rsid w:val="003F4638"/>
    <w:rsid w:val="004129CE"/>
    <w:rsid w:val="00452730"/>
    <w:rsid w:val="004711FE"/>
    <w:rsid w:val="004C3540"/>
    <w:rsid w:val="00602624"/>
    <w:rsid w:val="00671EC2"/>
    <w:rsid w:val="00682EF1"/>
    <w:rsid w:val="00692F4F"/>
    <w:rsid w:val="00697D0C"/>
    <w:rsid w:val="006B3B5B"/>
    <w:rsid w:val="006C6003"/>
    <w:rsid w:val="006E2F04"/>
    <w:rsid w:val="008151E8"/>
    <w:rsid w:val="00844FD4"/>
    <w:rsid w:val="008950C7"/>
    <w:rsid w:val="008A381B"/>
    <w:rsid w:val="009102FC"/>
    <w:rsid w:val="009378D6"/>
    <w:rsid w:val="009815AF"/>
    <w:rsid w:val="00A22140"/>
    <w:rsid w:val="00A500E1"/>
    <w:rsid w:val="00A77BA7"/>
    <w:rsid w:val="00A83D39"/>
    <w:rsid w:val="00B0026D"/>
    <w:rsid w:val="00B41BC6"/>
    <w:rsid w:val="00B66A77"/>
    <w:rsid w:val="00BB0152"/>
    <w:rsid w:val="00BC1A3E"/>
    <w:rsid w:val="00BF28B1"/>
    <w:rsid w:val="00C4102B"/>
    <w:rsid w:val="00C42B70"/>
    <w:rsid w:val="00C50FC3"/>
    <w:rsid w:val="00CA0616"/>
    <w:rsid w:val="00CD528A"/>
    <w:rsid w:val="00D00E06"/>
    <w:rsid w:val="00D17DE6"/>
    <w:rsid w:val="00D33BC6"/>
    <w:rsid w:val="00D63442"/>
    <w:rsid w:val="00D75A08"/>
    <w:rsid w:val="00DA496F"/>
    <w:rsid w:val="00E02DFC"/>
    <w:rsid w:val="00E1314D"/>
    <w:rsid w:val="00E57E10"/>
    <w:rsid w:val="00E75E0A"/>
    <w:rsid w:val="00E9140E"/>
    <w:rsid w:val="00EE27F5"/>
    <w:rsid w:val="00F25DE8"/>
    <w:rsid w:val="00F62600"/>
    <w:rsid w:val="00F8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439CBE"/>
  <w15:chartTrackingRefBased/>
  <w15:docId w15:val="{B9F0D660-1C9F-4FC8-AE1A-BD54B4E5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B66A77"/>
  </w:style>
  <w:style w:type="paragraph" w:styleId="10">
    <w:name w:val="heading 1"/>
    <w:basedOn w:val="a5"/>
    <w:next w:val="a5"/>
    <w:link w:val="11"/>
    <w:uiPriority w:val="9"/>
    <w:qFormat/>
    <w:rsid w:val="00B66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5"/>
    <w:next w:val="a5"/>
    <w:link w:val="21"/>
    <w:uiPriority w:val="9"/>
    <w:unhideWhenUsed/>
    <w:qFormat/>
    <w:rsid w:val="00B66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5"/>
    <w:next w:val="a5"/>
    <w:link w:val="30"/>
    <w:uiPriority w:val="9"/>
    <w:unhideWhenUsed/>
    <w:qFormat/>
    <w:rsid w:val="00B66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rsid w:val="00B66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B66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B66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B66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B66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B66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1">
    <w:name w:val="ОТЧЕТ_Заголовок 1"/>
    <w:next w:val="a5"/>
    <w:link w:val="12"/>
    <w:rsid w:val="008950C7"/>
    <w:pPr>
      <w:numPr>
        <w:numId w:val="28"/>
      </w:numPr>
      <w:spacing w:after="200" w:line="360" w:lineRule="auto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12">
    <w:name w:val="ОТЧЕТ_Заголовок 1 Знак"/>
    <w:basedOn w:val="a6"/>
    <w:link w:val="1"/>
    <w:qFormat/>
    <w:rsid w:val="008950C7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paragraph" w:customStyle="1" w:styleId="2">
    <w:name w:val="ОТЧЕТ_Заголовок 2"/>
    <w:basedOn w:val="a5"/>
    <w:link w:val="22"/>
    <w:qFormat/>
    <w:rsid w:val="008950C7"/>
    <w:pPr>
      <w:numPr>
        <w:ilvl w:val="1"/>
        <w:numId w:val="28"/>
      </w:numPr>
      <w:autoSpaceDE w:val="0"/>
      <w:autoSpaceDN w:val="0"/>
      <w:adjustRightInd w:val="0"/>
      <w:spacing w:after="0" w:line="360" w:lineRule="auto"/>
      <w:contextualSpacing/>
    </w:pPr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character" w:customStyle="1" w:styleId="22">
    <w:name w:val="ОТЧЕТ_Заголовок 2 Знак"/>
    <w:basedOn w:val="12"/>
    <w:link w:val="2"/>
    <w:rsid w:val="008950C7"/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paragraph" w:customStyle="1" w:styleId="a9">
    <w:name w:val="ОТЧЕТ_Листинг"/>
    <w:qFormat/>
    <w:rsid w:val="008950C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spacing w:after="0" w:line="276" w:lineRule="auto"/>
    </w:pPr>
    <w:rPr>
      <w:rFonts w:ascii="Courier New" w:hAnsi="Courier New"/>
      <w:kern w:val="0"/>
      <w:szCs w:val="22"/>
      <w:lang w:val="en-US" w:eastAsia="en-US"/>
      <w14:ligatures w14:val="none"/>
    </w:rPr>
  </w:style>
  <w:style w:type="paragraph" w:customStyle="1" w:styleId="a3">
    <w:name w:val="ОТЧЕТ_Заголовок приложения"/>
    <w:basedOn w:val="a9"/>
    <w:next w:val="a5"/>
    <w:qFormat/>
    <w:rsid w:val="008950C7"/>
    <w:pPr>
      <w:numPr>
        <w:numId w:val="29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360" w:lineRule="auto"/>
    </w:pPr>
    <w:rPr>
      <w:rFonts w:asciiTheme="majorBidi" w:hAnsiTheme="majorBidi"/>
      <w:b/>
      <w:sz w:val="28"/>
      <w:lang w:val="ru-RU"/>
    </w:rPr>
  </w:style>
  <w:style w:type="paragraph" w:customStyle="1" w:styleId="aa">
    <w:name w:val="ОТЧЕТ_Заголовок_БН"/>
    <w:basedOn w:val="a5"/>
    <w:next w:val="a5"/>
    <w:link w:val="ab"/>
    <w:qFormat/>
    <w:rsid w:val="008950C7"/>
    <w:pPr>
      <w:autoSpaceDE w:val="0"/>
      <w:autoSpaceDN w:val="0"/>
      <w:adjustRightInd w:val="0"/>
      <w:spacing w:after="0" w:line="360" w:lineRule="auto"/>
      <w:ind w:left="714" w:hanging="357"/>
      <w:contextualSpacing/>
      <w:jc w:val="center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ab">
    <w:name w:val="ОТЧЕТ_Заголовок_БН Знак"/>
    <w:basedOn w:val="a6"/>
    <w:link w:val="aa"/>
    <w:qFormat/>
    <w:rsid w:val="008950C7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numbering" w:customStyle="1" w:styleId="a2">
    <w:name w:val="ОТЧЕТ_Заголовок_нумер"/>
    <w:uiPriority w:val="99"/>
    <w:rsid w:val="008950C7"/>
    <w:pPr>
      <w:numPr>
        <w:numId w:val="4"/>
      </w:numPr>
    </w:pPr>
  </w:style>
  <w:style w:type="paragraph" w:customStyle="1" w:styleId="a4">
    <w:name w:val="ОТЧЕТ_Листинг_подпись"/>
    <w:basedOn w:val="a5"/>
    <w:next w:val="a9"/>
    <w:qFormat/>
    <w:rsid w:val="008950C7"/>
    <w:pPr>
      <w:numPr>
        <w:numId w:val="31"/>
      </w:numPr>
      <w:autoSpaceDE w:val="0"/>
      <w:autoSpaceDN w:val="0"/>
      <w:adjustRightInd w:val="0"/>
      <w:spacing w:after="0" w:line="360" w:lineRule="auto"/>
      <w:contextualSpacing/>
      <w:jc w:val="center"/>
    </w:pPr>
    <w:rPr>
      <w:rFonts w:eastAsia="Times New Roman"/>
      <w:kern w:val="0"/>
      <w:sz w:val="28"/>
      <w:szCs w:val="28"/>
      <w:lang w:eastAsia="ru-RU"/>
      <w14:ligatures w14:val="none"/>
    </w:rPr>
  </w:style>
  <w:style w:type="paragraph" w:customStyle="1" w:styleId="a0">
    <w:name w:val="ОТЧЕТ_Маркированный список"/>
    <w:qFormat/>
    <w:rsid w:val="001E7750"/>
    <w:pPr>
      <w:numPr>
        <w:numId w:val="32"/>
      </w:numPr>
      <w:spacing w:after="200" w:line="276" w:lineRule="auto"/>
      <w:jc w:val="both"/>
    </w:pPr>
    <w:rPr>
      <w:rFonts w:ascii="Times New Roman" w:hAnsi="Times New Roman"/>
      <w:kern w:val="0"/>
      <w:sz w:val="28"/>
      <w:szCs w:val="22"/>
      <w:lang w:eastAsia="en-US"/>
      <w14:ligatures w14:val="none"/>
    </w:rPr>
  </w:style>
  <w:style w:type="paragraph" w:customStyle="1" w:styleId="a1">
    <w:name w:val="ОТЧЕТ_Нумерованный список"/>
    <w:basedOn w:val="ac"/>
    <w:link w:val="ad"/>
    <w:qFormat/>
    <w:rsid w:val="008950C7"/>
    <w:pPr>
      <w:numPr>
        <w:numId w:val="33"/>
      </w:numPr>
      <w:autoSpaceDE w:val="0"/>
      <w:autoSpaceDN w:val="0"/>
      <w:adjustRightInd w:val="0"/>
      <w:spacing w:after="200" w:line="360" w:lineRule="auto"/>
      <w:jc w:val="both"/>
    </w:pPr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character" w:customStyle="1" w:styleId="ad">
    <w:name w:val="ОТЧЕТ_Нумерованный список Знак"/>
    <w:basedOn w:val="a6"/>
    <w:link w:val="a1"/>
    <w:rsid w:val="008950C7"/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paragraph" w:styleId="ac">
    <w:name w:val="List"/>
    <w:basedOn w:val="a5"/>
    <w:uiPriority w:val="99"/>
    <w:semiHidden/>
    <w:unhideWhenUsed/>
    <w:rsid w:val="00D63442"/>
    <w:pPr>
      <w:ind w:left="283" w:hanging="283"/>
      <w:contextualSpacing/>
    </w:pPr>
  </w:style>
  <w:style w:type="paragraph" w:customStyle="1" w:styleId="ae">
    <w:name w:val="ОТЧЕТ_Рисунок"/>
    <w:next w:val="af"/>
    <w:qFormat/>
    <w:rsid w:val="008950C7"/>
    <w:pPr>
      <w:spacing w:after="200" w:line="276" w:lineRule="auto"/>
      <w:jc w:val="center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f">
    <w:name w:val="ОТЧЕТ_Рисунок_подпись"/>
    <w:basedOn w:val="af0"/>
    <w:next w:val="a5"/>
    <w:qFormat/>
    <w:rsid w:val="00682EF1"/>
    <w:pPr>
      <w:jc w:val="center"/>
    </w:pPr>
    <w:rPr>
      <w:rFonts w:ascii="Times New Roman" w:hAnsi="Times New Roman" w:cs="Times New Roman"/>
      <w:i w:val="0"/>
      <w:iCs w:val="0"/>
      <w:color w:val="auto"/>
      <w:sz w:val="28"/>
      <w:szCs w:val="28"/>
    </w:rPr>
  </w:style>
  <w:style w:type="paragraph" w:customStyle="1" w:styleId="af1">
    <w:name w:val="ОТЧЕТ_Таблица"/>
    <w:qFormat/>
    <w:rsid w:val="00D00E06"/>
    <w:pPr>
      <w:spacing w:after="200" w:line="276" w:lineRule="auto"/>
      <w:jc w:val="center"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paragraph" w:customStyle="1" w:styleId="a">
    <w:name w:val="ОТЧЕТ_Таблица_подпись"/>
    <w:next w:val="af1"/>
    <w:rsid w:val="008950C7"/>
    <w:pPr>
      <w:numPr>
        <w:numId w:val="34"/>
      </w:numPr>
      <w:spacing w:after="200" w:line="276" w:lineRule="auto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14">
    <w:name w:val="ОТЧЕТ_Текст_14"/>
    <w:qFormat/>
    <w:rsid w:val="008950C7"/>
    <w:pPr>
      <w:spacing w:after="200" w:line="360" w:lineRule="auto"/>
      <w:ind w:firstLine="709"/>
      <w:jc w:val="both"/>
    </w:pPr>
    <w:rPr>
      <w:rFonts w:ascii="Times New Roman" w:hAnsi="Times New Roman" w:cs="Times New Roman (Основной текст"/>
      <w:color w:val="000000" w:themeColor="text1"/>
      <w:kern w:val="0"/>
      <w:sz w:val="28"/>
      <w:szCs w:val="22"/>
      <w:lang w:val="en-US" w:eastAsia="en-US"/>
      <w14:ligatures w14:val="none"/>
    </w:rPr>
  </w:style>
  <w:style w:type="character" w:customStyle="1" w:styleId="11">
    <w:name w:val="Заголовок 1 Знак"/>
    <w:basedOn w:val="a6"/>
    <w:link w:val="10"/>
    <w:uiPriority w:val="9"/>
    <w:rsid w:val="00B66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6"/>
    <w:link w:val="20"/>
    <w:uiPriority w:val="9"/>
    <w:rsid w:val="00B66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6"/>
    <w:link w:val="3"/>
    <w:uiPriority w:val="9"/>
    <w:rsid w:val="00B66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6"/>
    <w:link w:val="4"/>
    <w:uiPriority w:val="9"/>
    <w:semiHidden/>
    <w:rsid w:val="00B66A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6"/>
    <w:link w:val="5"/>
    <w:uiPriority w:val="9"/>
    <w:semiHidden/>
    <w:rsid w:val="00B66A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6"/>
    <w:link w:val="6"/>
    <w:uiPriority w:val="9"/>
    <w:semiHidden/>
    <w:rsid w:val="00B66A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6"/>
    <w:link w:val="7"/>
    <w:uiPriority w:val="9"/>
    <w:semiHidden/>
    <w:rsid w:val="00B66A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6"/>
    <w:link w:val="8"/>
    <w:uiPriority w:val="9"/>
    <w:semiHidden/>
    <w:rsid w:val="00B66A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6"/>
    <w:link w:val="9"/>
    <w:uiPriority w:val="9"/>
    <w:semiHidden/>
    <w:rsid w:val="00B66A77"/>
    <w:rPr>
      <w:rFonts w:eastAsiaTheme="majorEastAsia" w:cstheme="majorBidi"/>
      <w:color w:val="272727" w:themeColor="text1" w:themeTint="D8"/>
    </w:rPr>
  </w:style>
  <w:style w:type="paragraph" w:styleId="af2">
    <w:name w:val="Title"/>
    <w:basedOn w:val="a5"/>
    <w:next w:val="a5"/>
    <w:link w:val="af3"/>
    <w:uiPriority w:val="10"/>
    <w:qFormat/>
    <w:rsid w:val="00B66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6"/>
    <w:link w:val="af2"/>
    <w:uiPriority w:val="10"/>
    <w:rsid w:val="00B66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5"/>
    <w:next w:val="a5"/>
    <w:link w:val="af5"/>
    <w:uiPriority w:val="11"/>
    <w:qFormat/>
    <w:rsid w:val="00B66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Подзаголовок Знак"/>
    <w:basedOn w:val="a6"/>
    <w:link w:val="af4"/>
    <w:uiPriority w:val="11"/>
    <w:rsid w:val="00B66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5"/>
    <w:next w:val="a5"/>
    <w:link w:val="24"/>
    <w:uiPriority w:val="29"/>
    <w:qFormat/>
    <w:rsid w:val="00B66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6"/>
    <w:link w:val="23"/>
    <w:uiPriority w:val="29"/>
    <w:rsid w:val="00B66A77"/>
    <w:rPr>
      <w:i/>
      <w:iCs/>
      <w:color w:val="404040" w:themeColor="text1" w:themeTint="BF"/>
    </w:rPr>
  </w:style>
  <w:style w:type="paragraph" w:styleId="af6">
    <w:name w:val="List Paragraph"/>
    <w:basedOn w:val="a5"/>
    <w:uiPriority w:val="34"/>
    <w:qFormat/>
    <w:rsid w:val="00B66A77"/>
    <w:pPr>
      <w:ind w:left="720"/>
      <w:contextualSpacing/>
    </w:pPr>
  </w:style>
  <w:style w:type="character" w:styleId="af7">
    <w:name w:val="Intense Emphasis"/>
    <w:basedOn w:val="a6"/>
    <w:uiPriority w:val="21"/>
    <w:qFormat/>
    <w:rsid w:val="00B66A77"/>
    <w:rPr>
      <w:i/>
      <w:iCs/>
      <w:color w:val="0F4761" w:themeColor="accent1" w:themeShade="BF"/>
    </w:rPr>
  </w:style>
  <w:style w:type="paragraph" w:styleId="af8">
    <w:name w:val="Intense Quote"/>
    <w:basedOn w:val="a5"/>
    <w:next w:val="a5"/>
    <w:link w:val="af9"/>
    <w:uiPriority w:val="30"/>
    <w:qFormat/>
    <w:rsid w:val="00B66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9">
    <w:name w:val="Выделенная цитата Знак"/>
    <w:basedOn w:val="a6"/>
    <w:link w:val="af8"/>
    <w:uiPriority w:val="30"/>
    <w:rsid w:val="00B66A77"/>
    <w:rPr>
      <w:i/>
      <w:iCs/>
      <w:color w:val="0F4761" w:themeColor="accent1" w:themeShade="BF"/>
    </w:rPr>
  </w:style>
  <w:style w:type="character" w:styleId="afa">
    <w:name w:val="Intense Reference"/>
    <w:basedOn w:val="a6"/>
    <w:uiPriority w:val="32"/>
    <w:qFormat/>
    <w:rsid w:val="00B66A77"/>
    <w:rPr>
      <w:b/>
      <w:bCs/>
      <w:smallCaps/>
      <w:color w:val="0F4761" w:themeColor="accent1" w:themeShade="BF"/>
      <w:spacing w:val="5"/>
    </w:rPr>
  </w:style>
  <w:style w:type="paragraph" w:customStyle="1" w:styleId="140">
    <w:name w:val="ОТЧЕТ_Титульник_14"/>
    <w:basedOn w:val="a5"/>
    <w:qFormat/>
    <w:rsid w:val="008950C7"/>
    <w:pPr>
      <w:autoSpaceDE w:val="0"/>
      <w:autoSpaceDN w:val="0"/>
      <w:adjustRightInd w:val="0"/>
      <w:spacing w:after="0" w:line="240" w:lineRule="auto"/>
      <w:ind w:left="567"/>
      <w:contextualSpacing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41">
    <w:name w:val="ОТЧЕТ_Титульник_14_выравнивание двойное"/>
    <w:basedOn w:val="a5"/>
    <w:qFormat/>
    <w:rsid w:val="008950C7"/>
    <w:pPr>
      <w:autoSpaceDE w:val="0"/>
      <w:autoSpaceDN w:val="0"/>
      <w:adjustRightInd w:val="0"/>
      <w:spacing w:after="0" w:line="240" w:lineRule="auto"/>
      <w:ind w:left="567"/>
      <w:contextualSpacing/>
      <w:jc w:val="thaiDistribute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6">
    <w:name w:val="ОТЧЕТ_Титульник_16_ж"/>
    <w:basedOn w:val="a5"/>
    <w:qFormat/>
    <w:rsid w:val="008950C7"/>
    <w:pPr>
      <w:autoSpaceDE w:val="0"/>
      <w:autoSpaceDN w:val="0"/>
      <w:adjustRightInd w:val="0"/>
      <w:spacing w:after="0" w:line="240" w:lineRule="auto"/>
      <w:contextualSpacing/>
      <w:jc w:val="center"/>
    </w:pPr>
    <w:rPr>
      <w:rFonts w:ascii="Times New Roman" w:eastAsia="Times New Roman" w:hAnsi="Times New Roman" w:cs="Times New Roman"/>
      <w:b/>
      <w:kern w:val="0"/>
      <w:sz w:val="32"/>
      <w:szCs w:val="28"/>
      <w:lang w:eastAsia="ru-RU"/>
      <w14:ligatures w14:val="none"/>
    </w:rPr>
  </w:style>
  <w:style w:type="paragraph" w:customStyle="1" w:styleId="142">
    <w:name w:val="ОТЧЕТ_Титульник_14_ж"/>
    <w:basedOn w:val="16"/>
    <w:qFormat/>
    <w:rsid w:val="008950C7"/>
    <w:rPr>
      <w:sz w:val="28"/>
    </w:rPr>
  </w:style>
  <w:style w:type="paragraph" w:customStyle="1" w:styleId="afb">
    <w:name w:val="ОТЧЕТ_Нумерация формулы"/>
    <w:basedOn w:val="a5"/>
    <w:qFormat/>
    <w:rsid w:val="008950C7"/>
    <w:pPr>
      <w:spacing w:after="0" w:line="360" w:lineRule="auto"/>
      <w:ind w:left="714" w:hanging="357"/>
      <w:jc w:val="right"/>
    </w:pPr>
    <w:rPr>
      <w:rFonts w:ascii="Cambria Math" w:hAnsi="Cambria Math"/>
    </w:rPr>
  </w:style>
  <w:style w:type="paragraph" w:styleId="af0">
    <w:name w:val="caption"/>
    <w:basedOn w:val="a5"/>
    <w:next w:val="a5"/>
    <w:uiPriority w:val="35"/>
    <w:unhideWhenUsed/>
    <w:qFormat/>
    <w:rsid w:val="008950C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c">
    <w:name w:val="header"/>
    <w:basedOn w:val="a5"/>
    <w:link w:val="afd"/>
    <w:uiPriority w:val="99"/>
    <w:unhideWhenUsed/>
    <w:rsid w:val="00697D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6"/>
    <w:link w:val="afc"/>
    <w:uiPriority w:val="99"/>
    <w:rsid w:val="00697D0C"/>
  </w:style>
  <w:style w:type="paragraph" w:styleId="afe">
    <w:name w:val="footer"/>
    <w:basedOn w:val="a5"/>
    <w:link w:val="aff"/>
    <w:uiPriority w:val="99"/>
    <w:unhideWhenUsed/>
    <w:rsid w:val="00697D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6"/>
    <w:link w:val="afe"/>
    <w:uiPriority w:val="99"/>
    <w:rsid w:val="00697D0C"/>
  </w:style>
  <w:style w:type="paragraph" w:styleId="13">
    <w:name w:val="toc 1"/>
    <w:basedOn w:val="a5"/>
    <w:next w:val="a5"/>
    <w:autoRedefine/>
    <w:uiPriority w:val="39"/>
    <w:unhideWhenUsed/>
    <w:rsid w:val="00697D0C"/>
    <w:pPr>
      <w:spacing w:after="100"/>
    </w:pPr>
  </w:style>
  <w:style w:type="paragraph" w:styleId="25">
    <w:name w:val="toc 2"/>
    <w:basedOn w:val="a5"/>
    <w:next w:val="a5"/>
    <w:autoRedefine/>
    <w:uiPriority w:val="39"/>
    <w:unhideWhenUsed/>
    <w:rsid w:val="00697D0C"/>
    <w:pPr>
      <w:spacing w:after="100"/>
      <w:ind w:left="240"/>
    </w:pPr>
  </w:style>
  <w:style w:type="paragraph" w:styleId="31">
    <w:name w:val="toc 3"/>
    <w:basedOn w:val="a5"/>
    <w:next w:val="a5"/>
    <w:autoRedefine/>
    <w:uiPriority w:val="39"/>
    <w:unhideWhenUsed/>
    <w:rsid w:val="00697D0C"/>
    <w:pPr>
      <w:spacing w:after="100"/>
      <w:ind w:left="480"/>
    </w:pPr>
  </w:style>
  <w:style w:type="character" w:styleId="aff0">
    <w:name w:val="Hyperlink"/>
    <w:basedOn w:val="a6"/>
    <w:uiPriority w:val="99"/>
    <w:unhideWhenUsed/>
    <w:rsid w:val="00697D0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OneDrive\&#1044;&#1086;&#1082;&#1091;&#1084;&#1077;&#1085;&#1090;&#1099;\&#1053;&#1072;&#1089;&#1090;&#1088;&#1072;&#1080;&#1074;&#1072;&#1077;&#1084;&#1099;&#1077;%20&#1096;&#1072;&#1073;&#1083;&#1086;&#1085;&#1099;%20Office\&#1051;&#1072;&#1073;&#1086;&#1088;&#1072;&#1090;&#1086;&#1088;&#1085;&#1072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47D62-9E80-4BA6-BB2F-7DEAC8A84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Лабораторная.dotx</Template>
  <TotalTime>1932</TotalTime>
  <Pages>19</Pages>
  <Words>2251</Words>
  <Characters>12837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yu</dc:creator>
  <cp:keywords/>
  <dc:description/>
  <cp:lastModifiedBy>P yu</cp:lastModifiedBy>
  <cp:revision>2</cp:revision>
  <dcterms:created xsi:type="dcterms:W3CDTF">2026-04-16T00:26:00Z</dcterms:created>
  <dcterms:modified xsi:type="dcterms:W3CDTF">2026-04-26T10:48:00Z</dcterms:modified>
</cp:coreProperties>
</file>